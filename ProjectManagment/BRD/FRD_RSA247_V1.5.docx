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7789" w:rsidRPr="00811257" w:rsidRDefault="00A57789" w:rsidP="00E21441">
      <w:pPr>
        <w:jc w:val="center"/>
        <w:rPr>
          <w:rFonts w:asciiTheme="minorHAnsi" w:hAnsiTheme="minorHAnsi"/>
        </w:rPr>
      </w:pPr>
      <w:r w:rsidRPr="00811257">
        <w:rPr>
          <w:rFonts w:asciiTheme="minorHAnsi" w:hAnsiTheme="minorHAnsi"/>
          <w:noProof/>
        </w:rPr>
        <w:drawing>
          <wp:inline distT="0" distB="0" distL="0" distR="0">
            <wp:extent cx="2419350" cy="697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0795" cy="706741"/>
                    </a:xfrm>
                    <a:prstGeom prst="rect">
                      <a:avLst/>
                    </a:prstGeom>
                    <a:noFill/>
                    <a:ln>
                      <a:noFill/>
                    </a:ln>
                  </pic:spPr>
                </pic:pic>
              </a:graphicData>
            </a:graphic>
          </wp:inline>
        </w:drawing>
      </w:r>
    </w:p>
    <w:p w:rsidR="009840DE" w:rsidRPr="00811257" w:rsidRDefault="009840DE" w:rsidP="00E21441">
      <w:pPr>
        <w:jc w:val="center"/>
        <w:rPr>
          <w:rFonts w:asciiTheme="minorHAnsi" w:hAnsiTheme="minorHAnsi"/>
        </w:rPr>
      </w:pPr>
    </w:p>
    <w:p w:rsidR="009840DE" w:rsidRPr="00811257" w:rsidRDefault="009840DE" w:rsidP="00E21441">
      <w:pPr>
        <w:jc w:val="center"/>
        <w:rPr>
          <w:rFonts w:asciiTheme="minorHAnsi" w:hAnsiTheme="minorHAnsi"/>
        </w:rPr>
      </w:pPr>
    </w:p>
    <w:p w:rsidR="009840DE" w:rsidRPr="00811257" w:rsidRDefault="009840DE" w:rsidP="00E21441">
      <w:pPr>
        <w:jc w:val="center"/>
        <w:rPr>
          <w:rFonts w:asciiTheme="minorHAnsi" w:hAnsiTheme="minorHAnsi"/>
        </w:rPr>
      </w:pPr>
    </w:p>
    <w:p w:rsidR="009840DE" w:rsidRPr="00811257" w:rsidRDefault="009840DE" w:rsidP="00E21441">
      <w:pPr>
        <w:jc w:val="center"/>
        <w:rPr>
          <w:rFonts w:asciiTheme="minorHAnsi" w:hAnsiTheme="minorHAnsi"/>
        </w:rPr>
      </w:pPr>
    </w:p>
    <w:p w:rsidR="009840DE" w:rsidRPr="00811257" w:rsidRDefault="009840DE" w:rsidP="00E21441">
      <w:pPr>
        <w:jc w:val="center"/>
        <w:rPr>
          <w:rFonts w:asciiTheme="minorHAnsi" w:hAnsiTheme="minorHAnsi"/>
        </w:rPr>
      </w:pPr>
    </w:p>
    <w:p w:rsidR="00D87B3C" w:rsidRPr="00811257" w:rsidRDefault="00B456E5" w:rsidP="00E21441">
      <w:pPr>
        <w:jc w:val="center"/>
        <w:rPr>
          <w:rFonts w:asciiTheme="minorHAnsi" w:hAnsiTheme="minorHAnsi" w:cs="Tahoma"/>
          <w:sz w:val="44"/>
          <w:szCs w:val="36"/>
        </w:rPr>
      </w:pPr>
      <w:fldSimple w:instr=" DOCPROPERTY  Title  \* MERGEFORMAT ">
        <w:r w:rsidR="00445389" w:rsidRPr="00811257">
          <w:rPr>
            <w:rFonts w:asciiTheme="minorHAnsi" w:hAnsiTheme="minorHAnsi" w:cs="Tahoma"/>
            <w:sz w:val="44"/>
            <w:szCs w:val="36"/>
            <w:highlight w:val="lightGray"/>
          </w:rPr>
          <w:t xml:space="preserve">Functional </w:t>
        </w:r>
        <w:r w:rsidR="00315DF7" w:rsidRPr="00811257">
          <w:rPr>
            <w:rFonts w:asciiTheme="minorHAnsi" w:hAnsiTheme="minorHAnsi" w:cs="Tahoma"/>
            <w:sz w:val="44"/>
            <w:szCs w:val="36"/>
            <w:highlight w:val="lightGray"/>
          </w:rPr>
          <w:t>Requirements Document</w:t>
        </w:r>
      </w:fldSimple>
    </w:p>
    <w:p w:rsidR="00E21441" w:rsidRPr="00811257" w:rsidRDefault="00941973" w:rsidP="00E21441">
      <w:pPr>
        <w:jc w:val="center"/>
        <w:rPr>
          <w:rFonts w:asciiTheme="minorHAnsi" w:hAnsiTheme="minorHAnsi" w:cs="Tahoma"/>
          <w:sz w:val="40"/>
          <w:szCs w:val="32"/>
        </w:rPr>
      </w:pPr>
      <w:r w:rsidRPr="00811257">
        <w:rPr>
          <w:rFonts w:asciiTheme="minorHAnsi" w:hAnsiTheme="minorHAnsi" w:cs="Tahoma"/>
          <w:sz w:val="40"/>
          <w:szCs w:val="32"/>
        </w:rPr>
        <w:t>Of</w:t>
      </w:r>
    </w:p>
    <w:p w:rsidR="009F710C" w:rsidRPr="00811257" w:rsidRDefault="00364906" w:rsidP="00E21441">
      <w:pPr>
        <w:jc w:val="center"/>
        <w:rPr>
          <w:rFonts w:asciiTheme="minorHAnsi" w:hAnsiTheme="minorHAnsi" w:cs="Tahoma"/>
          <w:color w:val="0000CC"/>
          <w:sz w:val="40"/>
          <w:szCs w:val="32"/>
        </w:rPr>
      </w:pPr>
      <w:r w:rsidRPr="00811257">
        <w:rPr>
          <w:rFonts w:asciiTheme="minorHAnsi" w:hAnsiTheme="minorHAnsi" w:cs="Tahoma"/>
          <w:color w:val="0000CC"/>
          <w:sz w:val="40"/>
          <w:szCs w:val="32"/>
        </w:rPr>
        <w:t>RSA247</w:t>
      </w:r>
    </w:p>
    <w:p w:rsidR="00D87B3C" w:rsidRPr="00811257" w:rsidRDefault="00D87B3C" w:rsidP="00296F2C">
      <w:pPr>
        <w:rPr>
          <w:rFonts w:asciiTheme="minorHAnsi" w:hAnsiTheme="minorHAnsi" w:cs="Tahoma"/>
        </w:rPr>
      </w:pPr>
    </w:p>
    <w:p w:rsidR="00E21441" w:rsidRPr="00811257" w:rsidRDefault="00E21441" w:rsidP="00E21441">
      <w:pPr>
        <w:rPr>
          <w:rFonts w:asciiTheme="minorHAnsi" w:hAnsiTheme="minorHAnsi" w:cs="Tahoma"/>
        </w:rPr>
      </w:pPr>
    </w:p>
    <w:p w:rsidR="00E21441" w:rsidRPr="00811257" w:rsidRDefault="00E21441" w:rsidP="00E21441">
      <w:pPr>
        <w:rPr>
          <w:rFonts w:asciiTheme="minorHAnsi" w:hAnsiTheme="minorHAnsi" w:cs="Tahoma"/>
        </w:rPr>
      </w:pPr>
    </w:p>
    <w:p w:rsidR="00E21441" w:rsidRPr="00811257" w:rsidRDefault="00E21441" w:rsidP="00E21441">
      <w:pPr>
        <w:rPr>
          <w:rFonts w:asciiTheme="minorHAnsi" w:hAnsiTheme="minorHAnsi" w:cs="Tahoma"/>
        </w:rPr>
      </w:pPr>
    </w:p>
    <w:p w:rsidR="004545DB" w:rsidRPr="00811257" w:rsidRDefault="004545DB" w:rsidP="009C462F">
      <w:pPr>
        <w:tabs>
          <w:tab w:val="left" w:pos="1260"/>
        </w:tabs>
        <w:rPr>
          <w:rFonts w:asciiTheme="minorHAnsi" w:hAnsiTheme="minorHAnsi" w:cs="Tahoma"/>
        </w:rPr>
      </w:pPr>
    </w:p>
    <w:p w:rsidR="00A10EDA" w:rsidRPr="00811257" w:rsidRDefault="00A10EDA" w:rsidP="000E46C4">
      <w:pPr>
        <w:pStyle w:val="InfoBlue"/>
        <w:rPr>
          <w:rFonts w:asciiTheme="minorHAnsi" w:hAnsiTheme="minorHAnsi" w:cs="Tahoma"/>
        </w:rPr>
      </w:pP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5580"/>
      </w:tblGrid>
      <w:tr w:rsidR="00EE7580" w:rsidRPr="00811257" w:rsidTr="00D550B0">
        <w:tc>
          <w:tcPr>
            <w:tcW w:w="1620" w:type="dxa"/>
          </w:tcPr>
          <w:p w:rsidR="00EE7580" w:rsidRPr="00811257" w:rsidRDefault="00EE7580" w:rsidP="00D550B0">
            <w:pPr>
              <w:pStyle w:val="TableText"/>
              <w:rPr>
                <w:rFonts w:asciiTheme="minorHAnsi" w:hAnsiTheme="minorHAnsi" w:cs="Tahoma"/>
                <w:b/>
                <w:sz w:val="24"/>
              </w:rPr>
            </w:pPr>
            <w:r w:rsidRPr="00811257">
              <w:rPr>
                <w:rFonts w:asciiTheme="minorHAnsi" w:hAnsiTheme="minorHAnsi" w:cs="Tahoma"/>
                <w:b/>
                <w:sz w:val="24"/>
              </w:rPr>
              <w:t>Version:</w:t>
            </w:r>
          </w:p>
        </w:tc>
        <w:tc>
          <w:tcPr>
            <w:tcW w:w="5580" w:type="dxa"/>
          </w:tcPr>
          <w:p w:rsidR="00EE7580" w:rsidRPr="00811257" w:rsidRDefault="00326EFA" w:rsidP="00D550B0">
            <w:pPr>
              <w:pStyle w:val="TableText"/>
              <w:rPr>
                <w:rFonts w:asciiTheme="minorHAnsi" w:hAnsiTheme="minorHAnsi" w:cs="Tahoma"/>
                <w:sz w:val="24"/>
              </w:rPr>
            </w:pPr>
            <w:r>
              <w:rPr>
                <w:rFonts w:asciiTheme="minorHAnsi" w:hAnsiTheme="minorHAnsi" w:cs="Tahoma"/>
                <w:sz w:val="24"/>
              </w:rPr>
              <w:t>1.</w:t>
            </w:r>
            <w:r w:rsidR="000C6B51">
              <w:rPr>
                <w:rFonts w:asciiTheme="minorHAnsi" w:hAnsiTheme="minorHAnsi" w:cs="Tahoma"/>
                <w:sz w:val="24"/>
              </w:rPr>
              <w:t>5</w:t>
            </w:r>
          </w:p>
        </w:tc>
      </w:tr>
      <w:tr w:rsidR="00EE7580" w:rsidRPr="00811257" w:rsidTr="00D550B0">
        <w:tc>
          <w:tcPr>
            <w:tcW w:w="1620" w:type="dxa"/>
          </w:tcPr>
          <w:p w:rsidR="00EE7580" w:rsidRPr="00811257" w:rsidRDefault="00EE7580" w:rsidP="00D550B0">
            <w:pPr>
              <w:pStyle w:val="TableText"/>
              <w:rPr>
                <w:rFonts w:asciiTheme="minorHAnsi" w:hAnsiTheme="minorHAnsi" w:cs="Tahoma"/>
                <w:b/>
                <w:sz w:val="24"/>
              </w:rPr>
            </w:pPr>
            <w:r w:rsidRPr="00811257">
              <w:rPr>
                <w:rFonts w:asciiTheme="minorHAnsi" w:hAnsiTheme="minorHAnsi" w:cs="Tahoma"/>
                <w:b/>
                <w:sz w:val="24"/>
              </w:rPr>
              <w:t>Last Updated:</w:t>
            </w:r>
          </w:p>
        </w:tc>
        <w:tc>
          <w:tcPr>
            <w:tcW w:w="5580" w:type="dxa"/>
          </w:tcPr>
          <w:p w:rsidR="00EE7580" w:rsidRPr="00811257" w:rsidRDefault="000C6B51" w:rsidP="000C6B51">
            <w:pPr>
              <w:pStyle w:val="TableText"/>
              <w:rPr>
                <w:rFonts w:asciiTheme="minorHAnsi" w:hAnsiTheme="minorHAnsi" w:cs="Tahoma"/>
                <w:sz w:val="24"/>
              </w:rPr>
            </w:pPr>
            <w:r>
              <w:rPr>
                <w:rFonts w:asciiTheme="minorHAnsi" w:hAnsiTheme="minorHAnsi" w:cs="Tahoma"/>
                <w:sz w:val="24"/>
              </w:rPr>
              <w:t>22-Jun-16</w:t>
            </w:r>
          </w:p>
        </w:tc>
      </w:tr>
      <w:tr w:rsidR="00EE7580" w:rsidRPr="00811257" w:rsidTr="00D550B0">
        <w:tc>
          <w:tcPr>
            <w:tcW w:w="1620" w:type="dxa"/>
          </w:tcPr>
          <w:p w:rsidR="00EE7580" w:rsidRPr="00811257" w:rsidRDefault="00EE7580" w:rsidP="00D550B0">
            <w:pPr>
              <w:pStyle w:val="TableText"/>
              <w:rPr>
                <w:rFonts w:asciiTheme="minorHAnsi" w:hAnsiTheme="minorHAnsi" w:cs="Tahoma"/>
                <w:b/>
                <w:sz w:val="24"/>
              </w:rPr>
            </w:pPr>
            <w:r w:rsidRPr="00811257">
              <w:rPr>
                <w:rFonts w:asciiTheme="minorHAnsi" w:hAnsiTheme="minorHAnsi" w:cs="Tahoma"/>
                <w:b/>
                <w:sz w:val="24"/>
              </w:rPr>
              <w:t>Author:</w:t>
            </w:r>
          </w:p>
        </w:tc>
        <w:tc>
          <w:tcPr>
            <w:tcW w:w="5580" w:type="dxa"/>
          </w:tcPr>
          <w:p w:rsidR="00EE7580" w:rsidRPr="00811257" w:rsidRDefault="00EE7580" w:rsidP="00D550B0">
            <w:pPr>
              <w:pStyle w:val="TableText"/>
              <w:rPr>
                <w:rFonts w:asciiTheme="minorHAnsi" w:hAnsiTheme="minorHAnsi" w:cs="Tahoma"/>
                <w:sz w:val="24"/>
              </w:rPr>
            </w:pPr>
            <w:proofErr w:type="spellStart"/>
            <w:r>
              <w:rPr>
                <w:rFonts w:asciiTheme="minorHAnsi" w:hAnsiTheme="minorHAnsi" w:cs="Tahoma"/>
                <w:sz w:val="24"/>
              </w:rPr>
              <w:t>Vamsi</w:t>
            </w:r>
            <w:proofErr w:type="spellEnd"/>
            <w:r>
              <w:rPr>
                <w:rFonts w:asciiTheme="minorHAnsi" w:hAnsiTheme="minorHAnsi" w:cs="Tahoma"/>
                <w:sz w:val="24"/>
              </w:rPr>
              <w:t xml:space="preserve"> </w:t>
            </w:r>
            <w:proofErr w:type="spellStart"/>
            <w:r>
              <w:rPr>
                <w:rFonts w:asciiTheme="minorHAnsi" w:hAnsiTheme="minorHAnsi" w:cs="Tahoma"/>
                <w:sz w:val="24"/>
              </w:rPr>
              <w:t>Adarsh</w:t>
            </w:r>
            <w:proofErr w:type="spellEnd"/>
          </w:p>
        </w:tc>
      </w:tr>
      <w:tr w:rsidR="00EE7580" w:rsidRPr="00811257" w:rsidTr="00D550B0">
        <w:tc>
          <w:tcPr>
            <w:tcW w:w="1620" w:type="dxa"/>
          </w:tcPr>
          <w:p w:rsidR="00EE7580" w:rsidRPr="00811257" w:rsidRDefault="00EE7580" w:rsidP="00D550B0">
            <w:pPr>
              <w:pStyle w:val="TableText"/>
              <w:rPr>
                <w:rFonts w:asciiTheme="minorHAnsi" w:hAnsiTheme="minorHAnsi" w:cs="Tahoma"/>
                <w:b/>
                <w:sz w:val="24"/>
              </w:rPr>
            </w:pPr>
            <w:r w:rsidRPr="00811257">
              <w:rPr>
                <w:rFonts w:asciiTheme="minorHAnsi" w:hAnsiTheme="minorHAnsi" w:cs="Tahoma"/>
                <w:b/>
                <w:sz w:val="24"/>
              </w:rPr>
              <w:t>Designation:</w:t>
            </w:r>
          </w:p>
        </w:tc>
        <w:tc>
          <w:tcPr>
            <w:tcW w:w="5580" w:type="dxa"/>
          </w:tcPr>
          <w:p w:rsidR="00EE7580" w:rsidRPr="00811257" w:rsidRDefault="00B13FA4" w:rsidP="00D550B0">
            <w:pPr>
              <w:pStyle w:val="TableText"/>
              <w:rPr>
                <w:rFonts w:asciiTheme="minorHAnsi" w:hAnsiTheme="minorHAnsi" w:cs="Tahoma"/>
                <w:sz w:val="24"/>
              </w:rPr>
            </w:pPr>
            <w:r>
              <w:rPr>
                <w:rFonts w:asciiTheme="minorHAnsi" w:hAnsiTheme="minorHAnsi" w:cs="Tahoma"/>
                <w:sz w:val="24"/>
              </w:rPr>
              <w:t>Product Owner</w:t>
            </w:r>
          </w:p>
        </w:tc>
      </w:tr>
    </w:tbl>
    <w:p w:rsidR="00360FA2" w:rsidRPr="00811257" w:rsidRDefault="00360FA2" w:rsidP="000E46C4">
      <w:pPr>
        <w:pStyle w:val="InfoBlue"/>
        <w:rPr>
          <w:rFonts w:asciiTheme="minorHAnsi" w:hAnsiTheme="minorHAnsi" w:cs="Tahoma"/>
        </w:rPr>
        <w:sectPr w:rsidR="00360FA2" w:rsidRPr="00811257" w:rsidSect="005605F2">
          <w:headerReference w:type="default" r:id="rId13"/>
          <w:footerReference w:type="even" r:id="rId14"/>
          <w:footerReference w:type="default" r:id="rId15"/>
          <w:pgSz w:w="12240" w:h="15840" w:code="1"/>
          <w:pgMar w:top="1440" w:right="1440" w:bottom="1440" w:left="1440" w:header="720" w:footer="986" w:gutter="0"/>
          <w:pgNumType w:start="1"/>
          <w:cols w:space="720"/>
          <w:vAlign w:val="center"/>
        </w:sectPr>
      </w:pPr>
    </w:p>
    <w:p w:rsidR="000155FF" w:rsidRPr="00811257" w:rsidRDefault="00D875B6" w:rsidP="00C36441">
      <w:pPr>
        <w:pStyle w:val="Title"/>
        <w:rPr>
          <w:rFonts w:asciiTheme="minorHAnsi" w:hAnsiTheme="minorHAnsi" w:cs="Tahoma"/>
          <w:sz w:val="36"/>
        </w:rPr>
      </w:pPr>
      <w:r w:rsidRPr="00811257">
        <w:rPr>
          <w:rFonts w:asciiTheme="minorHAnsi" w:hAnsiTheme="minorHAnsi" w:cs="Tahoma"/>
          <w:sz w:val="36"/>
        </w:rPr>
        <w:lastRenderedPageBreak/>
        <w:t xml:space="preserve">Document </w:t>
      </w:r>
      <w:r w:rsidR="00EB7891" w:rsidRPr="00811257">
        <w:rPr>
          <w:rFonts w:asciiTheme="minorHAnsi" w:hAnsiTheme="minorHAnsi" w:cs="Tahoma"/>
          <w:sz w:val="36"/>
        </w:rPr>
        <w:t>Information and Approvals</w:t>
      </w:r>
    </w:p>
    <w:p w:rsidR="00CE082E" w:rsidRPr="00811257" w:rsidRDefault="00CE082E" w:rsidP="00CE082E">
      <w:pPr>
        <w:pStyle w:val="Subtitle"/>
        <w:spacing w:after="0" w:line="240" w:lineRule="auto"/>
        <w:rPr>
          <w:rFonts w:asciiTheme="minorHAnsi" w:hAnsiTheme="minorHAnsi" w:cs="Tahoma"/>
        </w:rPr>
      </w:pPr>
    </w:p>
    <w:p w:rsidR="00D875B6" w:rsidRPr="00811257" w:rsidRDefault="00EB7891" w:rsidP="00CE082E">
      <w:pPr>
        <w:pStyle w:val="Subtitle"/>
        <w:spacing w:after="0" w:line="240" w:lineRule="auto"/>
        <w:rPr>
          <w:rFonts w:asciiTheme="minorHAnsi" w:hAnsiTheme="minorHAnsi" w:cs="Tahoma"/>
          <w:sz w:val="28"/>
        </w:rPr>
      </w:pPr>
      <w:r w:rsidRPr="00811257">
        <w:rPr>
          <w:rFonts w:asciiTheme="minorHAnsi" w:hAnsiTheme="minorHAnsi" w:cs="Tahoma"/>
          <w:sz w:val="28"/>
        </w:rPr>
        <w:t>Revision History</w:t>
      </w:r>
    </w:p>
    <w:p w:rsidR="00CE082E" w:rsidRPr="00811257" w:rsidRDefault="00CE082E" w:rsidP="00CE082E">
      <w:pPr>
        <w:pStyle w:val="Paragraph"/>
        <w:spacing w:before="0" w:after="0"/>
        <w:rPr>
          <w:rFonts w:asciiTheme="minorHAnsi" w:hAnsiTheme="minorHAnsi"/>
          <w:lang w:val="en-AU"/>
        </w:rPr>
      </w:pPr>
    </w:p>
    <w:tbl>
      <w:tblPr>
        <w:tblW w:w="9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83"/>
        <w:gridCol w:w="1645"/>
        <w:gridCol w:w="3510"/>
        <w:gridCol w:w="1989"/>
        <w:gridCol w:w="1341"/>
      </w:tblGrid>
      <w:tr w:rsidR="00EB7891" w:rsidRPr="00811257" w:rsidTr="00D20C12">
        <w:trPr>
          <w:tblHeader/>
        </w:trPr>
        <w:tc>
          <w:tcPr>
            <w:tcW w:w="983" w:type="dxa"/>
            <w:shd w:val="clear" w:color="auto" w:fill="8DB3E2" w:themeFill="text2" w:themeFillTint="66"/>
          </w:tcPr>
          <w:p w:rsidR="00EB7891" w:rsidRPr="00811257" w:rsidRDefault="00EB7891" w:rsidP="00EB7891">
            <w:pPr>
              <w:pStyle w:val="TableHeader"/>
              <w:rPr>
                <w:rFonts w:asciiTheme="minorHAnsi" w:hAnsiTheme="minorHAnsi" w:cs="Tahoma"/>
                <w:sz w:val="22"/>
              </w:rPr>
            </w:pPr>
            <w:r w:rsidRPr="00811257">
              <w:rPr>
                <w:rFonts w:asciiTheme="minorHAnsi" w:hAnsiTheme="minorHAnsi" w:cs="Tahoma"/>
                <w:sz w:val="22"/>
              </w:rPr>
              <w:t>Version</w:t>
            </w:r>
          </w:p>
        </w:tc>
        <w:tc>
          <w:tcPr>
            <w:tcW w:w="1645" w:type="dxa"/>
            <w:shd w:val="clear" w:color="auto" w:fill="8DB3E2" w:themeFill="text2" w:themeFillTint="66"/>
          </w:tcPr>
          <w:p w:rsidR="00EB7891" w:rsidRPr="00811257" w:rsidRDefault="00EB7891" w:rsidP="00EB7891">
            <w:pPr>
              <w:pStyle w:val="TableHeader"/>
              <w:rPr>
                <w:rFonts w:asciiTheme="minorHAnsi" w:hAnsiTheme="minorHAnsi" w:cs="Tahoma"/>
                <w:sz w:val="22"/>
              </w:rPr>
            </w:pPr>
            <w:r w:rsidRPr="00811257">
              <w:rPr>
                <w:rFonts w:asciiTheme="minorHAnsi" w:hAnsiTheme="minorHAnsi" w:cs="Tahoma"/>
                <w:sz w:val="22"/>
              </w:rPr>
              <w:t>Date</w:t>
            </w:r>
          </w:p>
        </w:tc>
        <w:tc>
          <w:tcPr>
            <w:tcW w:w="3510" w:type="dxa"/>
            <w:shd w:val="clear" w:color="auto" w:fill="8DB3E2" w:themeFill="text2" w:themeFillTint="66"/>
          </w:tcPr>
          <w:p w:rsidR="00EB7891" w:rsidRPr="00811257" w:rsidRDefault="00B644F6" w:rsidP="00EB7891">
            <w:pPr>
              <w:pStyle w:val="TableHeader"/>
              <w:rPr>
                <w:rFonts w:asciiTheme="minorHAnsi" w:hAnsiTheme="minorHAnsi" w:cs="Tahoma"/>
                <w:sz w:val="22"/>
              </w:rPr>
            </w:pPr>
            <w:r w:rsidRPr="00811257">
              <w:rPr>
                <w:rFonts w:asciiTheme="minorHAnsi" w:hAnsiTheme="minorHAnsi" w:cs="Tahoma"/>
                <w:sz w:val="22"/>
              </w:rPr>
              <w:t>Comment</w:t>
            </w:r>
          </w:p>
        </w:tc>
        <w:tc>
          <w:tcPr>
            <w:tcW w:w="1989" w:type="dxa"/>
            <w:shd w:val="clear" w:color="auto" w:fill="8DB3E2" w:themeFill="text2" w:themeFillTint="66"/>
          </w:tcPr>
          <w:p w:rsidR="00EB7891" w:rsidRPr="00811257" w:rsidRDefault="00EB7891" w:rsidP="00EB7891">
            <w:pPr>
              <w:pStyle w:val="TableHeader"/>
              <w:rPr>
                <w:rFonts w:asciiTheme="minorHAnsi" w:hAnsiTheme="minorHAnsi" w:cs="Tahoma"/>
                <w:sz w:val="22"/>
              </w:rPr>
            </w:pPr>
            <w:r w:rsidRPr="00811257">
              <w:rPr>
                <w:rFonts w:asciiTheme="minorHAnsi" w:hAnsiTheme="minorHAnsi" w:cs="Tahoma"/>
                <w:sz w:val="22"/>
              </w:rPr>
              <w:t>Author</w:t>
            </w:r>
          </w:p>
        </w:tc>
        <w:tc>
          <w:tcPr>
            <w:tcW w:w="1341" w:type="dxa"/>
            <w:shd w:val="clear" w:color="auto" w:fill="8DB3E2" w:themeFill="text2" w:themeFillTint="66"/>
          </w:tcPr>
          <w:p w:rsidR="00EB7891" w:rsidRPr="00811257" w:rsidRDefault="00195FDD" w:rsidP="00EB7891">
            <w:pPr>
              <w:pStyle w:val="TableHeader"/>
              <w:rPr>
                <w:rFonts w:asciiTheme="minorHAnsi" w:hAnsiTheme="minorHAnsi" w:cs="Tahoma"/>
                <w:sz w:val="22"/>
              </w:rPr>
            </w:pPr>
            <w:r w:rsidRPr="00811257">
              <w:rPr>
                <w:rFonts w:asciiTheme="minorHAnsi" w:hAnsiTheme="minorHAnsi" w:cs="Tahoma"/>
                <w:sz w:val="22"/>
              </w:rPr>
              <w:t>Reference #</w:t>
            </w:r>
          </w:p>
        </w:tc>
      </w:tr>
      <w:tr w:rsidR="00505929" w:rsidRPr="00811257" w:rsidTr="00D20C12">
        <w:tc>
          <w:tcPr>
            <w:tcW w:w="983" w:type="dxa"/>
          </w:tcPr>
          <w:p w:rsidR="00505929" w:rsidRPr="00811257" w:rsidRDefault="00185364" w:rsidP="00E024D6">
            <w:pPr>
              <w:pStyle w:val="TableText"/>
              <w:jc w:val="center"/>
              <w:rPr>
                <w:rFonts w:asciiTheme="minorHAnsi" w:hAnsiTheme="minorHAnsi" w:cs="Tahoma"/>
                <w:sz w:val="22"/>
              </w:rPr>
            </w:pPr>
            <w:r w:rsidRPr="00811257">
              <w:rPr>
                <w:rFonts w:asciiTheme="minorHAnsi" w:hAnsiTheme="minorHAnsi" w:cs="Tahoma"/>
                <w:sz w:val="22"/>
              </w:rPr>
              <w:t>0</w:t>
            </w:r>
            <w:r w:rsidR="00824269" w:rsidRPr="00811257">
              <w:rPr>
                <w:rFonts w:asciiTheme="minorHAnsi" w:hAnsiTheme="minorHAnsi" w:cs="Tahoma"/>
                <w:sz w:val="22"/>
              </w:rPr>
              <w:t>.1</w:t>
            </w:r>
          </w:p>
        </w:tc>
        <w:tc>
          <w:tcPr>
            <w:tcW w:w="1645" w:type="dxa"/>
          </w:tcPr>
          <w:p w:rsidR="00505929" w:rsidRPr="00811257" w:rsidRDefault="00364906" w:rsidP="001C5F2A">
            <w:pPr>
              <w:pStyle w:val="TableText"/>
              <w:jc w:val="center"/>
              <w:rPr>
                <w:rFonts w:asciiTheme="minorHAnsi" w:hAnsiTheme="minorHAnsi" w:cs="Tahoma"/>
                <w:sz w:val="22"/>
              </w:rPr>
            </w:pPr>
            <w:r w:rsidRPr="00811257">
              <w:rPr>
                <w:rFonts w:asciiTheme="minorHAnsi" w:hAnsiTheme="minorHAnsi" w:cs="Tahoma"/>
                <w:sz w:val="22"/>
              </w:rPr>
              <w:t>24-Nov-15</w:t>
            </w:r>
          </w:p>
        </w:tc>
        <w:tc>
          <w:tcPr>
            <w:tcW w:w="3510" w:type="dxa"/>
          </w:tcPr>
          <w:p w:rsidR="00505929" w:rsidRPr="00811257" w:rsidRDefault="00C456A6" w:rsidP="00B56B58">
            <w:pPr>
              <w:pStyle w:val="TableText"/>
              <w:jc w:val="both"/>
              <w:rPr>
                <w:rFonts w:asciiTheme="minorHAnsi" w:hAnsiTheme="minorHAnsi" w:cs="Tahoma"/>
                <w:sz w:val="22"/>
              </w:rPr>
            </w:pPr>
            <w:r w:rsidRPr="00811257">
              <w:rPr>
                <w:rFonts w:asciiTheme="minorHAnsi" w:hAnsiTheme="minorHAnsi" w:cs="Tahoma"/>
                <w:sz w:val="22"/>
              </w:rPr>
              <w:t xml:space="preserve">Initial </w:t>
            </w:r>
            <w:r w:rsidR="00B56B58" w:rsidRPr="00811257">
              <w:rPr>
                <w:rFonts w:asciiTheme="minorHAnsi" w:hAnsiTheme="minorHAnsi" w:cs="Tahoma"/>
                <w:sz w:val="22"/>
              </w:rPr>
              <w:t xml:space="preserve">draft version of </w:t>
            </w:r>
            <w:r w:rsidR="00391939" w:rsidRPr="00811257">
              <w:rPr>
                <w:rFonts w:asciiTheme="minorHAnsi" w:hAnsiTheme="minorHAnsi" w:cs="Tahoma"/>
                <w:sz w:val="22"/>
              </w:rPr>
              <w:t>F</w:t>
            </w:r>
            <w:r w:rsidR="00361B3C" w:rsidRPr="00811257">
              <w:rPr>
                <w:rFonts w:asciiTheme="minorHAnsi" w:hAnsiTheme="minorHAnsi" w:cs="Tahoma"/>
                <w:sz w:val="22"/>
              </w:rPr>
              <w:t xml:space="preserve">RD </w:t>
            </w:r>
            <w:r w:rsidR="00CF7DCD" w:rsidRPr="00811257">
              <w:rPr>
                <w:rFonts w:asciiTheme="minorHAnsi" w:hAnsiTheme="minorHAnsi" w:cs="Tahoma"/>
                <w:sz w:val="22"/>
              </w:rPr>
              <w:t>document</w:t>
            </w:r>
          </w:p>
        </w:tc>
        <w:tc>
          <w:tcPr>
            <w:tcW w:w="1989" w:type="dxa"/>
          </w:tcPr>
          <w:p w:rsidR="00505929" w:rsidRPr="00811257" w:rsidRDefault="00364906" w:rsidP="005B0054">
            <w:pPr>
              <w:pStyle w:val="TableText"/>
              <w:jc w:val="center"/>
              <w:rPr>
                <w:rFonts w:asciiTheme="minorHAnsi" w:hAnsiTheme="minorHAnsi" w:cs="Tahoma"/>
                <w:sz w:val="22"/>
              </w:rPr>
            </w:pPr>
            <w:proofErr w:type="spellStart"/>
            <w:r w:rsidRPr="00811257">
              <w:rPr>
                <w:rFonts w:asciiTheme="minorHAnsi" w:hAnsiTheme="minorHAnsi" w:cs="Tahoma"/>
                <w:sz w:val="22"/>
              </w:rPr>
              <w:t>Adarsh</w:t>
            </w:r>
            <w:proofErr w:type="spellEnd"/>
          </w:p>
        </w:tc>
        <w:tc>
          <w:tcPr>
            <w:tcW w:w="1341" w:type="dxa"/>
          </w:tcPr>
          <w:p w:rsidR="00505929" w:rsidRPr="00811257" w:rsidRDefault="00505929" w:rsidP="005B0054">
            <w:pPr>
              <w:pStyle w:val="TableText"/>
              <w:jc w:val="center"/>
              <w:rPr>
                <w:rFonts w:asciiTheme="minorHAnsi" w:hAnsiTheme="minorHAnsi" w:cs="Tahoma"/>
                <w:sz w:val="22"/>
              </w:rPr>
            </w:pPr>
          </w:p>
        </w:tc>
      </w:tr>
      <w:tr w:rsidR="002D3777" w:rsidRPr="00811257" w:rsidTr="00D20C12">
        <w:tc>
          <w:tcPr>
            <w:tcW w:w="983" w:type="dxa"/>
          </w:tcPr>
          <w:p w:rsidR="002D3777" w:rsidRPr="00811257" w:rsidRDefault="00654F19" w:rsidP="00E024D6">
            <w:pPr>
              <w:pStyle w:val="TableText"/>
              <w:jc w:val="center"/>
              <w:rPr>
                <w:rFonts w:asciiTheme="minorHAnsi" w:hAnsiTheme="minorHAnsi" w:cs="Tahoma"/>
                <w:sz w:val="22"/>
              </w:rPr>
            </w:pPr>
            <w:r w:rsidRPr="00811257">
              <w:rPr>
                <w:rFonts w:asciiTheme="minorHAnsi" w:hAnsiTheme="minorHAnsi" w:cs="Tahoma"/>
                <w:sz w:val="22"/>
              </w:rPr>
              <w:t>0.2</w:t>
            </w:r>
          </w:p>
        </w:tc>
        <w:tc>
          <w:tcPr>
            <w:tcW w:w="1645" w:type="dxa"/>
          </w:tcPr>
          <w:p w:rsidR="002D3777" w:rsidRPr="00811257" w:rsidRDefault="00654F19" w:rsidP="008530D8">
            <w:pPr>
              <w:pStyle w:val="TableText"/>
              <w:jc w:val="center"/>
              <w:rPr>
                <w:rFonts w:asciiTheme="minorHAnsi" w:hAnsiTheme="minorHAnsi" w:cs="Tahoma"/>
                <w:sz w:val="22"/>
              </w:rPr>
            </w:pPr>
            <w:r w:rsidRPr="00811257">
              <w:rPr>
                <w:rFonts w:asciiTheme="minorHAnsi" w:hAnsiTheme="minorHAnsi" w:cs="Tahoma"/>
                <w:sz w:val="22"/>
              </w:rPr>
              <w:t>1-Dec-15</w:t>
            </w:r>
          </w:p>
        </w:tc>
        <w:tc>
          <w:tcPr>
            <w:tcW w:w="3510" w:type="dxa"/>
          </w:tcPr>
          <w:p w:rsidR="002D3777" w:rsidRPr="00811257" w:rsidRDefault="00654F19" w:rsidP="009722BB">
            <w:pPr>
              <w:pStyle w:val="TableText"/>
              <w:jc w:val="both"/>
              <w:rPr>
                <w:rFonts w:asciiTheme="minorHAnsi" w:hAnsiTheme="minorHAnsi" w:cs="Tahoma"/>
                <w:sz w:val="22"/>
              </w:rPr>
            </w:pPr>
            <w:r w:rsidRPr="00811257">
              <w:rPr>
                <w:rFonts w:asciiTheme="minorHAnsi" w:hAnsiTheme="minorHAnsi" w:cs="Tahoma"/>
                <w:sz w:val="22"/>
              </w:rPr>
              <w:t>Reviewed &amp; Updated version</w:t>
            </w:r>
          </w:p>
        </w:tc>
        <w:tc>
          <w:tcPr>
            <w:tcW w:w="1989" w:type="dxa"/>
          </w:tcPr>
          <w:p w:rsidR="002D3777" w:rsidRPr="00811257" w:rsidRDefault="00654F19" w:rsidP="005B0054">
            <w:pPr>
              <w:pStyle w:val="TableText"/>
              <w:jc w:val="center"/>
              <w:rPr>
                <w:rFonts w:asciiTheme="minorHAnsi" w:hAnsiTheme="minorHAnsi" w:cs="Tahoma"/>
                <w:sz w:val="22"/>
              </w:rPr>
            </w:pPr>
            <w:proofErr w:type="spellStart"/>
            <w:r w:rsidRPr="00811257">
              <w:rPr>
                <w:rFonts w:asciiTheme="minorHAnsi" w:hAnsiTheme="minorHAnsi" w:cs="Tahoma"/>
                <w:sz w:val="22"/>
              </w:rPr>
              <w:t>Jitendra</w:t>
            </w:r>
            <w:proofErr w:type="spellEnd"/>
          </w:p>
        </w:tc>
        <w:tc>
          <w:tcPr>
            <w:tcW w:w="1341" w:type="dxa"/>
          </w:tcPr>
          <w:p w:rsidR="002D3777" w:rsidRPr="00811257" w:rsidRDefault="002D3777" w:rsidP="005B0054">
            <w:pPr>
              <w:pStyle w:val="TableText"/>
              <w:jc w:val="center"/>
              <w:rPr>
                <w:rFonts w:asciiTheme="minorHAnsi" w:hAnsiTheme="minorHAnsi" w:cs="Tahoma"/>
                <w:sz w:val="22"/>
              </w:rPr>
            </w:pPr>
          </w:p>
        </w:tc>
      </w:tr>
      <w:tr w:rsidR="00473A3B" w:rsidRPr="00811257" w:rsidTr="00473A3B">
        <w:tc>
          <w:tcPr>
            <w:tcW w:w="983" w:type="dxa"/>
            <w:tcBorders>
              <w:top w:val="single" w:sz="6" w:space="0" w:color="auto"/>
              <w:left w:val="single" w:sz="6" w:space="0" w:color="auto"/>
              <w:bottom w:val="single" w:sz="6" w:space="0" w:color="auto"/>
              <w:right w:val="single" w:sz="6" w:space="0" w:color="auto"/>
            </w:tcBorders>
          </w:tcPr>
          <w:p w:rsidR="00473A3B" w:rsidRPr="00811257" w:rsidRDefault="00AC154E" w:rsidP="00AD2A1E">
            <w:pPr>
              <w:pStyle w:val="TableText"/>
              <w:jc w:val="center"/>
              <w:rPr>
                <w:rFonts w:asciiTheme="minorHAnsi" w:hAnsiTheme="minorHAnsi" w:cs="Tahoma"/>
                <w:sz w:val="22"/>
              </w:rPr>
            </w:pPr>
            <w:r>
              <w:rPr>
                <w:rFonts w:asciiTheme="minorHAnsi" w:hAnsiTheme="minorHAnsi" w:cs="Tahoma"/>
                <w:sz w:val="22"/>
              </w:rPr>
              <w:t>0.3</w:t>
            </w:r>
          </w:p>
        </w:tc>
        <w:tc>
          <w:tcPr>
            <w:tcW w:w="1645" w:type="dxa"/>
            <w:tcBorders>
              <w:top w:val="single" w:sz="6" w:space="0" w:color="auto"/>
              <w:left w:val="single" w:sz="6" w:space="0" w:color="auto"/>
              <w:bottom w:val="single" w:sz="6" w:space="0" w:color="auto"/>
              <w:right w:val="single" w:sz="6" w:space="0" w:color="auto"/>
            </w:tcBorders>
          </w:tcPr>
          <w:p w:rsidR="00473A3B" w:rsidRPr="00811257" w:rsidRDefault="00AC154E" w:rsidP="00AD2A1E">
            <w:pPr>
              <w:pStyle w:val="TableText"/>
              <w:jc w:val="center"/>
              <w:rPr>
                <w:rFonts w:asciiTheme="minorHAnsi" w:hAnsiTheme="minorHAnsi" w:cs="Tahoma"/>
                <w:sz w:val="22"/>
              </w:rPr>
            </w:pPr>
            <w:r>
              <w:rPr>
                <w:rFonts w:asciiTheme="minorHAnsi" w:hAnsiTheme="minorHAnsi" w:cs="Tahoma"/>
                <w:sz w:val="22"/>
              </w:rPr>
              <w:t>23-Mar-16</w:t>
            </w:r>
          </w:p>
        </w:tc>
        <w:tc>
          <w:tcPr>
            <w:tcW w:w="3510" w:type="dxa"/>
            <w:tcBorders>
              <w:top w:val="single" w:sz="6" w:space="0" w:color="auto"/>
              <w:left w:val="single" w:sz="6" w:space="0" w:color="auto"/>
              <w:bottom w:val="single" w:sz="6" w:space="0" w:color="auto"/>
              <w:right w:val="single" w:sz="6" w:space="0" w:color="auto"/>
            </w:tcBorders>
          </w:tcPr>
          <w:p w:rsidR="00473A3B" w:rsidRPr="00811257" w:rsidRDefault="00AC154E" w:rsidP="00AD2A1E">
            <w:pPr>
              <w:pStyle w:val="TableText"/>
              <w:jc w:val="both"/>
              <w:rPr>
                <w:rFonts w:asciiTheme="minorHAnsi" w:hAnsiTheme="minorHAnsi" w:cs="Tahoma"/>
                <w:sz w:val="22"/>
              </w:rPr>
            </w:pPr>
            <w:r>
              <w:rPr>
                <w:rFonts w:asciiTheme="minorHAnsi" w:hAnsiTheme="minorHAnsi" w:cs="Tahoma"/>
                <w:sz w:val="22"/>
              </w:rPr>
              <w:t>After discussion update</w:t>
            </w:r>
          </w:p>
        </w:tc>
        <w:tc>
          <w:tcPr>
            <w:tcW w:w="1989" w:type="dxa"/>
            <w:tcBorders>
              <w:top w:val="single" w:sz="6" w:space="0" w:color="auto"/>
              <w:left w:val="single" w:sz="6" w:space="0" w:color="auto"/>
              <w:bottom w:val="single" w:sz="6" w:space="0" w:color="auto"/>
              <w:right w:val="single" w:sz="6" w:space="0" w:color="auto"/>
            </w:tcBorders>
          </w:tcPr>
          <w:p w:rsidR="00473A3B" w:rsidRPr="00811257" w:rsidRDefault="00AC154E" w:rsidP="00AD2A1E">
            <w:pPr>
              <w:pStyle w:val="TableText"/>
              <w:jc w:val="center"/>
              <w:rPr>
                <w:rFonts w:asciiTheme="minorHAnsi" w:hAnsiTheme="minorHAnsi" w:cs="Tahoma"/>
                <w:sz w:val="22"/>
              </w:rPr>
            </w:pPr>
            <w:proofErr w:type="spellStart"/>
            <w:r>
              <w:rPr>
                <w:rFonts w:asciiTheme="minorHAnsi" w:hAnsiTheme="minorHAnsi" w:cs="Tahoma"/>
                <w:sz w:val="22"/>
              </w:rPr>
              <w:t>Adarsh</w:t>
            </w:r>
            <w:proofErr w:type="spellEnd"/>
          </w:p>
        </w:tc>
        <w:tc>
          <w:tcPr>
            <w:tcW w:w="1341" w:type="dxa"/>
            <w:tcBorders>
              <w:top w:val="single" w:sz="6" w:space="0" w:color="auto"/>
              <w:left w:val="single" w:sz="6" w:space="0" w:color="auto"/>
              <w:bottom w:val="single" w:sz="6" w:space="0" w:color="auto"/>
              <w:right w:val="single" w:sz="6" w:space="0" w:color="auto"/>
            </w:tcBorders>
          </w:tcPr>
          <w:p w:rsidR="00473A3B" w:rsidRPr="00811257" w:rsidRDefault="00473A3B" w:rsidP="00AD2A1E">
            <w:pPr>
              <w:pStyle w:val="TableText"/>
              <w:jc w:val="center"/>
              <w:rPr>
                <w:rFonts w:asciiTheme="minorHAnsi" w:hAnsiTheme="minorHAnsi" w:cs="Tahoma"/>
                <w:sz w:val="22"/>
              </w:rPr>
            </w:pPr>
          </w:p>
        </w:tc>
      </w:tr>
      <w:tr w:rsidR="00542595" w:rsidRPr="00811257" w:rsidTr="00473A3B">
        <w:tc>
          <w:tcPr>
            <w:tcW w:w="983" w:type="dxa"/>
            <w:tcBorders>
              <w:top w:val="single" w:sz="6" w:space="0" w:color="auto"/>
              <w:left w:val="single" w:sz="6" w:space="0" w:color="auto"/>
              <w:bottom w:val="single" w:sz="6" w:space="0" w:color="auto"/>
              <w:right w:val="single" w:sz="6" w:space="0" w:color="auto"/>
            </w:tcBorders>
          </w:tcPr>
          <w:p w:rsidR="00542595" w:rsidRDefault="00542595" w:rsidP="00AD2A1E">
            <w:pPr>
              <w:pStyle w:val="TableText"/>
              <w:jc w:val="center"/>
              <w:rPr>
                <w:rFonts w:asciiTheme="minorHAnsi" w:hAnsiTheme="minorHAnsi" w:cs="Tahoma"/>
                <w:sz w:val="22"/>
              </w:rPr>
            </w:pPr>
            <w:r>
              <w:rPr>
                <w:rFonts w:asciiTheme="minorHAnsi" w:hAnsiTheme="minorHAnsi" w:cs="Tahoma"/>
                <w:sz w:val="22"/>
              </w:rPr>
              <w:t>0.4</w:t>
            </w:r>
          </w:p>
        </w:tc>
        <w:tc>
          <w:tcPr>
            <w:tcW w:w="1645" w:type="dxa"/>
            <w:tcBorders>
              <w:top w:val="single" w:sz="6" w:space="0" w:color="auto"/>
              <w:left w:val="single" w:sz="6" w:space="0" w:color="auto"/>
              <w:bottom w:val="single" w:sz="6" w:space="0" w:color="auto"/>
              <w:right w:val="single" w:sz="6" w:space="0" w:color="auto"/>
            </w:tcBorders>
          </w:tcPr>
          <w:p w:rsidR="00542595" w:rsidRDefault="00542595" w:rsidP="00AD2A1E">
            <w:pPr>
              <w:pStyle w:val="TableText"/>
              <w:jc w:val="center"/>
              <w:rPr>
                <w:rFonts w:asciiTheme="minorHAnsi" w:hAnsiTheme="minorHAnsi" w:cs="Tahoma"/>
                <w:sz w:val="22"/>
              </w:rPr>
            </w:pPr>
            <w:r>
              <w:rPr>
                <w:rFonts w:asciiTheme="minorHAnsi" w:hAnsiTheme="minorHAnsi" w:cs="Tahoma"/>
                <w:sz w:val="22"/>
              </w:rPr>
              <w:t>31-Mar-16</w:t>
            </w:r>
          </w:p>
        </w:tc>
        <w:tc>
          <w:tcPr>
            <w:tcW w:w="3510" w:type="dxa"/>
            <w:tcBorders>
              <w:top w:val="single" w:sz="6" w:space="0" w:color="auto"/>
              <w:left w:val="single" w:sz="6" w:space="0" w:color="auto"/>
              <w:bottom w:val="single" w:sz="6" w:space="0" w:color="auto"/>
              <w:right w:val="single" w:sz="6" w:space="0" w:color="auto"/>
            </w:tcBorders>
          </w:tcPr>
          <w:p w:rsidR="00542595" w:rsidRDefault="00542595" w:rsidP="00AD2A1E">
            <w:pPr>
              <w:pStyle w:val="TableText"/>
              <w:jc w:val="both"/>
              <w:rPr>
                <w:rFonts w:asciiTheme="minorHAnsi" w:hAnsiTheme="minorHAnsi" w:cs="Tahoma"/>
                <w:sz w:val="22"/>
              </w:rPr>
            </w:pPr>
            <w:r>
              <w:rPr>
                <w:rFonts w:asciiTheme="minorHAnsi" w:hAnsiTheme="minorHAnsi" w:cs="Tahoma"/>
                <w:sz w:val="22"/>
              </w:rPr>
              <w:t xml:space="preserve">Discussion , Aditya, </w:t>
            </w:r>
            <w:proofErr w:type="spellStart"/>
            <w:r>
              <w:rPr>
                <w:rFonts w:asciiTheme="minorHAnsi" w:hAnsiTheme="minorHAnsi" w:cs="Tahoma"/>
                <w:sz w:val="22"/>
              </w:rPr>
              <w:t>Anand</w:t>
            </w:r>
            <w:proofErr w:type="spellEnd"/>
            <w:r>
              <w:rPr>
                <w:rFonts w:asciiTheme="minorHAnsi" w:hAnsiTheme="minorHAnsi" w:cs="Tahoma"/>
                <w:sz w:val="22"/>
              </w:rPr>
              <w:t xml:space="preserve">, </w:t>
            </w:r>
            <w:proofErr w:type="spellStart"/>
            <w:r>
              <w:rPr>
                <w:rFonts w:asciiTheme="minorHAnsi" w:hAnsiTheme="minorHAnsi" w:cs="Tahoma"/>
                <w:sz w:val="22"/>
              </w:rPr>
              <w:t>Adarsh</w:t>
            </w:r>
            <w:proofErr w:type="spellEnd"/>
          </w:p>
        </w:tc>
        <w:tc>
          <w:tcPr>
            <w:tcW w:w="1989" w:type="dxa"/>
            <w:tcBorders>
              <w:top w:val="single" w:sz="6" w:space="0" w:color="auto"/>
              <w:left w:val="single" w:sz="6" w:space="0" w:color="auto"/>
              <w:bottom w:val="single" w:sz="6" w:space="0" w:color="auto"/>
              <w:right w:val="single" w:sz="6" w:space="0" w:color="auto"/>
            </w:tcBorders>
          </w:tcPr>
          <w:p w:rsidR="00542595" w:rsidRDefault="00542595" w:rsidP="00AD2A1E">
            <w:pPr>
              <w:pStyle w:val="TableText"/>
              <w:jc w:val="center"/>
              <w:rPr>
                <w:rFonts w:asciiTheme="minorHAnsi" w:hAnsiTheme="minorHAnsi" w:cs="Tahoma"/>
                <w:sz w:val="22"/>
              </w:rPr>
            </w:pPr>
            <w:proofErr w:type="spellStart"/>
            <w:r>
              <w:rPr>
                <w:rFonts w:asciiTheme="minorHAnsi" w:hAnsiTheme="minorHAnsi" w:cs="Tahoma"/>
                <w:sz w:val="22"/>
              </w:rPr>
              <w:t>Adarsh</w:t>
            </w:r>
            <w:proofErr w:type="spellEnd"/>
          </w:p>
        </w:tc>
        <w:tc>
          <w:tcPr>
            <w:tcW w:w="1341" w:type="dxa"/>
            <w:tcBorders>
              <w:top w:val="single" w:sz="6" w:space="0" w:color="auto"/>
              <w:left w:val="single" w:sz="6" w:space="0" w:color="auto"/>
              <w:bottom w:val="single" w:sz="6" w:space="0" w:color="auto"/>
              <w:right w:val="single" w:sz="6" w:space="0" w:color="auto"/>
            </w:tcBorders>
          </w:tcPr>
          <w:p w:rsidR="00542595" w:rsidRPr="00811257" w:rsidRDefault="00542595" w:rsidP="00AD2A1E">
            <w:pPr>
              <w:pStyle w:val="TableText"/>
              <w:jc w:val="center"/>
              <w:rPr>
                <w:rFonts w:asciiTheme="minorHAnsi" w:hAnsiTheme="minorHAnsi" w:cs="Tahoma"/>
                <w:sz w:val="22"/>
              </w:rPr>
            </w:pPr>
          </w:p>
        </w:tc>
      </w:tr>
      <w:tr w:rsidR="006C0066" w:rsidRPr="00811257" w:rsidTr="00473A3B">
        <w:tc>
          <w:tcPr>
            <w:tcW w:w="983" w:type="dxa"/>
            <w:tcBorders>
              <w:top w:val="single" w:sz="6" w:space="0" w:color="auto"/>
              <w:left w:val="single" w:sz="6" w:space="0" w:color="auto"/>
              <w:bottom w:val="single" w:sz="6" w:space="0" w:color="auto"/>
              <w:right w:val="single" w:sz="6" w:space="0" w:color="auto"/>
            </w:tcBorders>
          </w:tcPr>
          <w:p w:rsidR="006C0066" w:rsidRDefault="006C0066" w:rsidP="00AD2A1E">
            <w:pPr>
              <w:pStyle w:val="TableText"/>
              <w:jc w:val="center"/>
              <w:rPr>
                <w:rFonts w:asciiTheme="minorHAnsi" w:hAnsiTheme="minorHAnsi" w:cs="Tahoma"/>
                <w:sz w:val="22"/>
              </w:rPr>
            </w:pPr>
            <w:r>
              <w:rPr>
                <w:rFonts w:asciiTheme="minorHAnsi" w:hAnsiTheme="minorHAnsi" w:cs="Tahoma"/>
                <w:sz w:val="22"/>
              </w:rPr>
              <w:t>0.5</w:t>
            </w:r>
          </w:p>
        </w:tc>
        <w:tc>
          <w:tcPr>
            <w:tcW w:w="1645" w:type="dxa"/>
            <w:tcBorders>
              <w:top w:val="single" w:sz="6" w:space="0" w:color="auto"/>
              <w:left w:val="single" w:sz="6" w:space="0" w:color="auto"/>
              <w:bottom w:val="single" w:sz="6" w:space="0" w:color="auto"/>
              <w:right w:val="single" w:sz="6" w:space="0" w:color="auto"/>
            </w:tcBorders>
          </w:tcPr>
          <w:p w:rsidR="006C0066" w:rsidRDefault="006C0066" w:rsidP="00AD2A1E">
            <w:pPr>
              <w:pStyle w:val="TableText"/>
              <w:jc w:val="center"/>
              <w:rPr>
                <w:rFonts w:asciiTheme="minorHAnsi" w:hAnsiTheme="minorHAnsi" w:cs="Tahoma"/>
                <w:sz w:val="22"/>
              </w:rPr>
            </w:pPr>
            <w:r>
              <w:rPr>
                <w:rFonts w:asciiTheme="minorHAnsi" w:hAnsiTheme="minorHAnsi" w:cs="Tahoma"/>
                <w:sz w:val="22"/>
              </w:rPr>
              <w:t>5-Apr-16</w:t>
            </w:r>
          </w:p>
        </w:tc>
        <w:tc>
          <w:tcPr>
            <w:tcW w:w="3510" w:type="dxa"/>
            <w:tcBorders>
              <w:top w:val="single" w:sz="6" w:space="0" w:color="auto"/>
              <w:left w:val="single" w:sz="6" w:space="0" w:color="auto"/>
              <w:bottom w:val="single" w:sz="6" w:space="0" w:color="auto"/>
              <w:right w:val="single" w:sz="6" w:space="0" w:color="auto"/>
            </w:tcBorders>
          </w:tcPr>
          <w:p w:rsidR="006C0066" w:rsidRDefault="006C0066" w:rsidP="00AD2A1E">
            <w:pPr>
              <w:pStyle w:val="TableText"/>
              <w:jc w:val="both"/>
              <w:rPr>
                <w:rFonts w:asciiTheme="minorHAnsi" w:hAnsiTheme="minorHAnsi" w:cs="Tahoma"/>
                <w:sz w:val="22"/>
              </w:rPr>
            </w:pPr>
            <w:r>
              <w:rPr>
                <w:rFonts w:asciiTheme="minorHAnsi" w:hAnsiTheme="minorHAnsi" w:cs="Tahoma"/>
                <w:sz w:val="22"/>
              </w:rPr>
              <w:t xml:space="preserve">Discussion Aditya, </w:t>
            </w:r>
            <w:proofErr w:type="spellStart"/>
            <w:r>
              <w:rPr>
                <w:rFonts w:asciiTheme="minorHAnsi" w:hAnsiTheme="minorHAnsi" w:cs="Tahoma"/>
                <w:sz w:val="22"/>
              </w:rPr>
              <w:t>Anand</w:t>
            </w:r>
            <w:proofErr w:type="spellEnd"/>
            <w:r>
              <w:rPr>
                <w:rFonts w:asciiTheme="minorHAnsi" w:hAnsiTheme="minorHAnsi" w:cs="Tahoma"/>
                <w:sz w:val="22"/>
              </w:rPr>
              <w:t xml:space="preserve">, </w:t>
            </w:r>
            <w:proofErr w:type="spellStart"/>
            <w:r>
              <w:rPr>
                <w:rFonts w:asciiTheme="minorHAnsi" w:hAnsiTheme="minorHAnsi" w:cs="Tahoma"/>
                <w:sz w:val="22"/>
              </w:rPr>
              <w:t>Jitendra</w:t>
            </w:r>
            <w:proofErr w:type="spellEnd"/>
            <w:r>
              <w:rPr>
                <w:rFonts w:asciiTheme="minorHAnsi" w:hAnsiTheme="minorHAnsi" w:cs="Tahoma"/>
                <w:sz w:val="22"/>
              </w:rPr>
              <w:t xml:space="preserve">, </w:t>
            </w:r>
            <w:proofErr w:type="spellStart"/>
            <w:r>
              <w:rPr>
                <w:rFonts w:asciiTheme="minorHAnsi" w:hAnsiTheme="minorHAnsi" w:cs="Tahoma"/>
                <w:sz w:val="22"/>
              </w:rPr>
              <w:t>Adarsh</w:t>
            </w:r>
            <w:proofErr w:type="spellEnd"/>
          </w:p>
        </w:tc>
        <w:tc>
          <w:tcPr>
            <w:tcW w:w="1989" w:type="dxa"/>
            <w:tcBorders>
              <w:top w:val="single" w:sz="6" w:space="0" w:color="auto"/>
              <w:left w:val="single" w:sz="6" w:space="0" w:color="auto"/>
              <w:bottom w:val="single" w:sz="6" w:space="0" w:color="auto"/>
              <w:right w:val="single" w:sz="6" w:space="0" w:color="auto"/>
            </w:tcBorders>
          </w:tcPr>
          <w:p w:rsidR="006C0066" w:rsidRDefault="006C0066" w:rsidP="00AD2A1E">
            <w:pPr>
              <w:pStyle w:val="TableText"/>
              <w:jc w:val="center"/>
              <w:rPr>
                <w:rFonts w:asciiTheme="minorHAnsi" w:hAnsiTheme="minorHAnsi" w:cs="Tahoma"/>
                <w:sz w:val="22"/>
              </w:rPr>
            </w:pPr>
            <w:proofErr w:type="spellStart"/>
            <w:r>
              <w:rPr>
                <w:rFonts w:asciiTheme="minorHAnsi" w:hAnsiTheme="minorHAnsi" w:cs="Tahoma"/>
                <w:sz w:val="22"/>
              </w:rPr>
              <w:t>Adarsh</w:t>
            </w:r>
            <w:proofErr w:type="spellEnd"/>
          </w:p>
        </w:tc>
        <w:tc>
          <w:tcPr>
            <w:tcW w:w="1341" w:type="dxa"/>
            <w:tcBorders>
              <w:top w:val="single" w:sz="6" w:space="0" w:color="auto"/>
              <w:left w:val="single" w:sz="6" w:space="0" w:color="auto"/>
              <w:bottom w:val="single" w:sz="6" w:space="0" w:color="auto"/>
              <w:right w:val="single" w:sz="6" w:space="0" w:color="auto"/>
            </w:tcBorders>
          </w:tcPr>
          <w:p w:rsidR="006C0066" w:rsidRPr="00811257" w:rsidRDefault="006C0066" w:rsidP="00AD2A1E">
            <w:pPr>
              <w:pStyle w:val="TableText"/>
              <w:jc w:val="center"/>
              <w:rPr>
                <w:rFonts w:asciiTheme="minorHAnsi" w:hAnsiTheme="minorHAnsi" w:cs="Tahoma"/>
                <w:sz w:val="22"/>
              </w:rPr>
            </w:pPr>
          </w:p>
        </w:tc>
      </w:tr>
      <w:tr w:rsidR="00023CD5" w:rsidRPr="00811257" w:rsidTr="00023CD5">
        <w:tc>
          <w:tcPr>
            <w:tcW w:w="983" w:type="dxa"/>
            <w:tcBorders>
              <w:top w:val="single" w:sz="6" w:space="0" w:color="auto"/>
              <w:left w:val="single" w:sz="6" w:space="0" w:color="auto"/>
              <w:bottom w:val="single" w:sz="6" w:space="0" w:color="auto"/>
              <w:right w:val="single" w:sz="6" w:space="0" w:color="auto"/>
            </w:tcBorders>
          </w:tcPr>
          <w:p w:rsidR="00023CD5" w:rsidRDefault="00023CD5" w:rsidP="00A05BBA">
            <w:pPr>
              <w:pStyle w:val="TableText"/>
              <w:jc w:val="center"/>
              <w:rPr>
                <w:rFonts w:asciiTheme="minorHAnsi" w:hAnsiTheme="minorHAnsi" w:cs="Tahoma"/>
                <w:sz w:val="22"/>
              </w:rPr>
            </w:pPr>
            <w:r>
              <w:rPr>
                <w:rFonts w:asciiTheme="minorHAnsi" w:hAnsiTheme="minorHAnsi" w:cs="Tahoma"/>
                <w:sz w:val="22"/>
              </w:rPr>
              <w:t>0.6</w:t>
            </w:r>
          </w:p>
        </w:tc>
        <w:tc>
          <w:tcPr>
            <w:tcW w:w="1645" w:type="dxa"/>
            <w:tcBorders>
              <w:top w:val="single" w:sz="6" w:space="0" w:color="auto"/>
              <w:left w:val="single" w:sz="6" w:space="0" w:color="auto"/>
              <w:bottom w:val="single" w:sz="6" w:space="0" w:color="auto"/>
              <w:right w:val="single" w:sz="6" w:space="0" w:color="auto"/>
            </w:tcBorders>
          </w:tcPr>
          <w:p w:rsidR="00023CD5" w:rsidRDefault="00023CD5" w:rsidP="00A05BBA">
            <w:pPr>
              <w:pStyle w:val="TableText"/>
              <w:jc w:val="center"/>
              <w:rPr>
                <w:rFonts w:asciiTheme="minorHAnsi" w:hAnsiTheme="minorHAnsi" w:cs="Tahoma"/>
                <w:sz w:val="22"/>
              </w:rPr>
            </w:pPr>
            <w:r>
              <w:rPr>
                <w:rFonts w:asciiTheme="minorHAnsi" w:hAnsiTheme="minorHAnsi" w:cs="Tahoma"/>
                <w:sz w:val="22"/>
              </w:rPr>
              <w:t>15-Apr-16</w:t>
            </w:r>
          </w:p>
        </w:tc>
        <w:tc>
          <w:tcPr>
            <w:tcW w:w="3510" w:type="dxa"/>
            <w:tcBorders>
              <w:top w:val="single" w:sz="6" w:space="0" w:color="auto"/>
              <w:left w:val="single" w:sz="6" w:space="0" w:color="auto"/>
              <w:bottom w:val="single" w:sz="6" w:space="0" w:color="auto"/>
              <w:right w:val="single" w:sz="6" w:space="0" w:color="auto"/>
            </w:tcBorders>
          </w:tcPr>
          <w:p w:rsidR="00023CD5" w:rsidRDefault="00023CD5" w:rsidP="00023CD5">
            <w:pPr>
              <w:pStyle w:val="TableText"/>
              <w:jc w:val="both"/>
              <w:rPr>
                <w:rFonts w:asciiTheme="minorHAnsi" w:hAnsiTheme="minorHAnsi" w:cs="Tahoma"/>
                <w:sz w:val="22"/>
              </w:rPr>
            </w:pPr>
            <w:r>
              <w:rPr>
                <w:rFonts w:asciiTheme="minorHAnsi" w:hAnsiTheme="minorHAnsi" w:cs="Tahoma"/>
                <w:sz w:val="22"/>
              </w:rPr>
              <w:t xml:space="preserve">Discussion Aditya, </w:t>
            </w:r>
            <w:proofErr w:type="spellStart"/>
            <w:r>
              <w:rPr>
                <w:rFonts w:asciiTheme="minorHAnsi" w:hAnsiTheme="minorHAnsi" w:cs="Tahoma"/>
                <w:sz w:val="22"/>
              </w:rPr>
              <w:t>Jitendra</w:t>
            </w:r>
            <w:proofErr w:type="spellEnd"/>
            <w:r>
              <w:rPr>
                <w:rFonts w:asciiTheme="minorHAnsi" w:hAnsiTheme="minorHAnsi" w:cs="Tahoma"/>
                <w:sz w:val="22"/>
              </w:rPr>
              <w:t xml:space="preserve">, </w:t>
            </w:r>
            <w:proofErr w:type="spellStart"/>
            <w:r>
              <w:rPr>
                <w:rFonts w:asciiTheme="minorHAnsi" w:hAnsiTheme="minorHAnsi" w:cs="Tahoma"/>
                <w:sz w:val="22"/>
              </w:rPr>
              <w:t>Adarsh</w:t>
            </w:r>
            <w:proofErr w:type="spellEnd"/>
          </w:p>
        </w:tc>
        <w:tc>
          <w:tcPr>
            <w:tcW w:w="1989" w:type="dxa"/>
            <w:tcBorders>
              <w:top w:val="single" w:sz="6" w:space="0" w:color="auto"/>
              <w:left w:val="single" w:sz="6" w:space="0" w:color="auto"/>
              <w:bottom w:val="single" w:sz="6" w:space="0" w:color="auto"/>
              <w:right w:val="single" w:sz="6" w:space="0" w:color="auto"/>
            </w:tcBorders>
          </w:tcPr>
          <w:p w:rsidR="00023CD5" w:rsidRDefault="00023CD5" w:rsidP="00A05BBA">
            <w:pPr>
              <w:pStyle w:val="TableText"/>
              <w:jc w:val="center"/>
              <w:rPr>
                <w:rFonts w:asciiTheme="minorHAnsi" w:hAnsiTheme="minorHAnsi" w:cs="Tahoma"/>
                <w:sz w:val="22"/>
              </w:rPr>
            </w:pPr>
            <w:proofErr w:type="spellStart"/>
            <w:r>
              <w:rPr>
                <w:rFonts w:asciiTheme="minorHAnsi" w:hAnsiTheme="minorHAnsi" w:cs="Tahoma"/>
                <w:sz w:val="22"/>
              </w:rPr>
              <w:t>Adarsh</w:t>
            </w:r>
            <w:proofErr w:type="spellEnd"/>
          </w:p>
        </w:tc>
        <w:tc>
          <w:tcPr>
            <w:tcW w:w="1341" w:type="dxa"/>
            <w:tcBorders>
              <w:top w:val="single" w:sz="6" w:space="0" w:color="auto"/>
              <w:left w:val="single" w:sz="6" w:space="0" w:color="auto"/>
              <w:bottom w:val="single" w:sz="6" w:space="0" w:color="auto"/>
              <w:right w:val="single" w:sz="6" w:space="0" w:color="auto"/>
            </w:tcBorders>
          </w:tcPr>
          <w:p w:rsidR="00023CD5" w:rsidRPr="00811257" w:rsidRDefault="00023CD5" w:rsidP="00A05BBA">
            <w:pPr>
              <w:pStyle w:val="TableText"/>
              <w:jc w:val="center"/>
              <w:rPr>
                <w:rFonts w:asciiTheme="minorHAnsi" w:hAnsiTheme="minorHAnsi" w:cs="Tahoma"/>
                <w:sz w:val="22"/>
              </w:rPr>
            </w:pPr>
          </w:p>
        </w:tc>
      </w:tr>
      <w:tr w:rsidR="00023CD5" w:rsidRPr="00811257" w:rsidTr="00023CD5">
        <w:tc>
          <w:tcPr>
            <w:tcW w:w="983" w:type="dxa"/>
            <w:tcBorders>
              <w:top w:val="single" w:sz="6" w:space="0" w:color="auto"/>
              <w:left w:val="single" w:sz="6" w:space="0" w:color="auto"/>
              <w:bottom w:val="single" w:sz="6" w:space="0" w:color="auto"/>
              <w:right w:val="single" w:sz="6" w:space="0" w:color="auto"/>
            </w:tcBorders>
          </w:tcPr>
          <w:p w:rsidR="00023CD5" w:rsidRDefault="00023CD5" w:rsidP="00A05BBA">
            <w:pPr>
              <w:pStyle w:val="TableText"/>
              <w:jc w:val="center"/>
              <w:rPr>
                <w:rFonts w:asciiTheme="minorHAnsi" w:hAnsiTheme="minorHAnsi" w:cs="Tahoma"/>
                <w:sz w:val="22"/>
              </w:rPr>
            </w:pPr>
            <w:r>
              <w:rPr>
                <w:rFonts w:asciiTheme="minorHAnsi" w:hAnsiTheme="minorHAnsi" w:cs="Tahoma"/>
                <w:sz w:val="22"/>
              </w:rPr>
              <w:t>1.0</w:t>
            </w:r>
          </w:p>
        </w:tc>
        <w:tc>
          <w:tcPr>
            <w:tcW w:w="1645" w:type="dxa"/>
            <w:tcBorders>
              <w:top w:val="single" w:sz="6" w:space="0" w:color="auto"/>
              <w:left w:val="single" w:sz="6" w:space="0" w:color="auto"/>
              <w:bottom w:val="single" w:sz="6" w:space="0" w:color="auto"/>
              <w:right w:val="single" w:sz="6" w:space="0" w:color="auto"/>
            </w:tcBorders>
          </w:tcPr>
          <w:p w:rsidR="00023CD5" w:rsidRDefault="00023CD5" w:rsidP="00A05BBA">
            <w:pPr>
              <w:pStyle w:val="TableText"/>
              <w:jc w:val="center"/>
              <w:rPr>
                <w:rFonts w:asciiTheme="minorHAnsi" w:hAnsiTheme="minorHAnsi" w:cs="Tahoma"/>
                <w:sz w:val="22"/>
              </w:rPr>
            </w:pPr>
            <w:r>
              <w:rPr>
                <w:rFonts w:asciiTheme="minorHAnsi" w:hAnsiTheme="minorHAnsi" w:cs="Tahoma"/>
                <w:sz w:val="22"/>
              </w:rPr>
              <w:t>15-Apr-16</w:t>
            </w:r>
          </w:p>
        </w:tc>
        <w:tc>
          <w:tcPr>
            <w:tcW w:w="3510" w:type="dxa"/>
            <w:tcBorders>
              <w:top w:val="single" w:sz="6" w:space="0" w:color="auto"/>
              <w:left w:val="single" w:sz="6" w:space="0" w:color="auto"/>
              <w:bottom w:val="single" w:sz="6" w:space="0" w:color="auto"/>
              <w:right w:val="single" w:sz="6" w:space="0" w:color="auto"/>
            </w:tcBorders>
          </w:tcPr>
          <w:p w:rsidR="00023CD5" w:rsidRDefault="00023CD5" w:rsidP="00023CD5">
            <w:pPr>
              <w:pStyle w:val="TableText"/>
              <w:jc w:val="both"/>
              <w:rPr>
                <w:rFonts w:asciiTheme="minorHAnsi" w:hAnsiTheme="minorHAnsi" w:cs="Tahoma"/>
                <w:sz w:val="22"/>
              </w:rPr>
            </w:pPr>
            <w:r>
              <w:rPr>
                <w:rFonts w:asciiTheme="minorHAnsi" w:hAnsiTheme="minorHAnsi" w:cs="Tahoma"/>
                <w:sz w:val="22"/>
              </w:rPr>
              <w:t xml:space="preserve">Approved by </w:t>
            </w:r>
            <w:proofErr w:type="spellStart"/>
            <w:r>
              <w:rPr>
                <w:rFonts w:asciiTheme="minorHAnsi" w:hAnsiTheme="minorHAnsi" w:cs="Tahoma"/>
                <w:sz w:val="22"/>
              </w:rPr>
              <w:t>Jitendra</w:t>
            </w:r>
            <w:proofErr w:type="spellEnd"/>
            <w:r>
              <w:rPr>
                <w:rFonts w:asciiTheme="minorHAnsi" w:hAnsiTheme="minorHAnsi" w:cs="Tahoma"/>
                <w:sz w:val="22"/>
              </w:rPr>
              <w:t xml:space="preserve"> </w:t>
            </w:r>
          </w:p>
        </w:tc>
        <w:tc>
          <w:tcPr>
            <w:tcW w:w="1989" w:type="dxa"/>
            <w:tcBorders>
              <w:top w:val="single" w:sz="6" w:space="0" w:color="auto"/>
              <w:left w:val="single" w:sz="6" w:space="0" w:color="auto"/>
              <w:bottom w:val="single" w:sz="6" w:space="0" w:color="auto"/>
              <w:right w:val="single" w:sz="6" w:space="0" w:color="auto"/>
            </w:tcBorders>
          </w:tcPr>
          <w:p w:rsidR="00023CD5" w:rsidRDefault="00023CD5" w:rsidP="00A05BBA">
            <w:pPr>
              <w:pStyle w:val="TableText"/>
              <w:jc w:val="center"/>
              <w:rPr>
                <w:rFonts w:asciiTheme="minorHAnsi" w:hAnsiTheme="minorHAnsi" w:cs="Tahoma"/>
                <w:sz w:val="22"/>
              </w:rPr>
            </w:pPr>
            <w:proofErr w:type="spellStart"/>
            <w:r>
              <w:rPr>
                <w:rFonts w:asciiTheme="minorHAnsi" w:hAnsiTheme="minorHAnsi" w:cs="Tahoma"/>
                <w:sz w:val="22"/>
              </w:rPr>
              <w:t>Adarsh</w:t>
            </w:r>
            <w:proofErr w:type="spellEnd"/>
          </w:p>
        </w:tc>
        <w:tc>
          <w:tcPr>
            <w:tcW w:w="1341" w:type="dxa"/>
            <w:tcBorders>
              <w:top w:val="single" w:sz="6" w:space="0" w:color="auto"/>
              <w:left w:val="single" w:sz="6" w:space="0" w:color="auto"/>
              <w:bottom w:val="single" w:sz="6" w:space="0" w:color="auto"/>
              <w:right w:val="single" w:sz="6" w:space="0" w:color="auto"/>
            </w:tcBorders>
          </w:tcPr>
          <w:p w:rsidR="00023CD5" w:rsidRPr="00811257" w:rsidRDefault="00023CD5" w:rsidP="00A05BBA">
            <w:pPr>
              <w:pStyle w:val="TableText"/>
              <w:jc w:val="center"/>
              <w:rPr>
                <w:rFonts w:asciiTheme="minorHAnsi" w:hAnsiTheme="minorHAnsi" w:cs="Tahoma"/>
                <w:sz w:val="22"/>
              </w:rPr>
            </w:pPr>
          </w:p>
        </w:tc>
      </w:tr>
      <w:tr w:rsidR="00326EFA" w:rsidRPr="00811257" w:rsidTr="00023CD5">
        <w:tc>
          <w:tcPr>
            <w:tcW w:w="983" w:type="dxa"/>
            <w:tcBorders>
              <w:top w:val="single" w:sz="6" w:space="0" w:color="auto"/>
              <w:left w:val="single" w:sz="6" w:space="0" w:color="auto"/>
              <w:bottom w:val="single" w:sz="6" w:space="0" w:color="auto"/>
              <w:right w:val="single" w:sz="6" w:space="0" w:color="auto"/>
            </w:tcBorders>
          </w:tcPr>
          <w:p w:rsidR="00326EFA" w:rsidRDefault="00326EFA" w:rsidP="00A05BBA">
            <w:pPr>
              <w:pStyle w:val="TableText"/>
              <w:jc w:val="center"/>
              <w:rPr>
                <w:rFonts w:asciiTheme="minorHAnsi" w:hAnsiTheme="minorHAnsi" w:cs="Tahoma"/>
                <w:sz w:val="22"/>
              </w:rPr>
            </w:pPr>
            <w:r>
              <w:rPr>
                <w:rFonts w:asciiTheme="minorHAnsi" w:hAnsiTheme="minorHAnsi" w:cs="Tahoma"/>
                <w:sz w:val="22"/>
              </w:rPr>
              <w:t>1.1</w:t>
            </w:r>
          </w:p>
        </w:tc>
        <w:tc>
          <w:tcPr>
            <w:tcW w:w="1645" w:type="dxa"/>
            <w:tcBorders>
              <w:top w:val="single" w:sz="6" w:space="0" w:color="auto"/>
              <w:left w:val="single" w:sz="6" w:space="0" w:color="auto"/>
              <w:bottom w:val="single" w:sz="6" w:space="0" w:color="auto"/>
              <w:right w:val="single" w:sz="6" w:space="0" w:color="auto"/>
            </w:tcBorders>
          </w:tcPr>
          <w:p w:rsidR="00326EFA" w:rsidRDefault="00326EFA" w:rsidP="00A05BBA">
            <w:pPr>
              <w:pStyle w:val="TableText"/>
              <w:jc w:val="center"/>
              <w:rPr>
                <w:rFonts w:asciiTheme="minorHAnsi" w:hAnsiTheme="minorHAnsi" w:cs="Tahoma"/>
                <w:sz w:val="22"/>
              </w:rPr>
            </w:pPr>
            <w:r>
              <w:rPr>
                <w:rFonts w:asciiTheme="minorHAnsi" w:hAnsiTheme="minorHAnsi" w:cs="Tahoma"/>
                <w:sz w:val="22"/>
              </w:rPr>
              <w:t>19-Apr-16</w:t>
            </w:r>
          </w:p>
        </w:tc>
        <w:tc>
          <w:tcPr>
            <w:tcW w:w="3510" w:type="dxa"/>
            <w:tcBorders>
              <w:top w:val="single" w:sz="6" w:space="0" w:color="auto"/>
              <w:left w:val="single" w:sz="6" w:space="0" w:color="auto"/>
              <w:bottom w:val="single" w:sz="6" w:space="0" w:color="auto"/>
              <w:right w:val="single" w:sz="6" w:space="0" w:color="auto"/>
            </w:tcBorders>
          </w:tcPr>
          <w:p w:rsidR="00326EFA" w:rsidRDefault="00326EFA" w:rsidP="00023CD5">
            <w:pPr>
              <w:pStyle w:val="TableText"/>
              <w:jc w:val="both"/>
              <w:rPr>
                <w:rFonts w:asciiTheme="minorHAnsi" w:hAnsiTheme="minorHAnsi" w:cs="Tahoma"/>
                <w:sz w:val="22"/>
              </w:rPr>
            </w:pPr>
            <w:r>
              <w:rPr>
                <w:rFonts w:asciiTheme="minorHAnsi" w:hAnsiTheme="minorHAnsi" w:cs="Tahoma"/>
                <w:sz w:val="22"/>
              </w:rPr>
              <w:t>Customer App FRD first cut</w:t>
            </w:r>
          </w:p>
        </w:tc>
        <w:tc>
          <w:tcPr>
            <w:tcW w:w="1989" w:type="dxa"/>
            <w:tcBorders>
              <w:top w:val="single" w:sz="6" w:space="0" w:color="auto"/>
              <w:left w:val="single" w:sz="6" w:space="0" w:color="auto"/>
              <w:bottom w:val="single" w:sz="6" w:space="0" w:color="auto"/>
              <w:right w:val="single" w:sz="6" w:space="0" w:color="auto"/>
            </w:tcBorders>
          </w:tcPr>
          <w:p w:rsidR="00326EFA" w:rsidRDefault="00326EFA" w:rsidP="00A05BBA">
            <w:pPr>
              <w:pStyle w:val="TableText"/>
              <w:jc w:val="center"/>
              <w:rPr>
                <w:rFonts w:asciiTheme="minorHAnsi" w:hAnsiTheme="minorHAnsi" w:cs="Tahoma"/>
                <w:sz w:val="22"/>
              </w:rPr>
            </w:pPr>
            <w:proofErr w:type="spellStart"/>
            <w:r>
              <w:rPr>
                <w:rFonts w:asciiTheme="minorHAnsi" w:hAnsiTheme="minorHAnsi" w:cs="Tahoma"/>
                <w:sz w:val="22"/>
              </w:rPr>
              <w:t>Adarsh</w:t>
            </w:r>
            <w:proofErr w:type="spellEnd"/>
          </w:p>
        </w:tc>
        <w:tc>
          <w:tcPr>
            <w:tcW w:w="1341" w:type="dxa"/>
            <w:tcBorders>
              <w:top w:val="single" w:sz="6" w:space="0" w:color="auto"/>
              <w:left w:val="single" w:sz="6" w:space="0" w:color="auto"/>
              <w:bottom w:val="single" w:sz="6" w:space="0" w:color="auto"/>
              <w:right w:val="single" w:sz="6" w:space="0" w:color="auto"/>
            </w:tcBorders>
          </w:tcPr>
          <w:p w:rsidR="00326EFA" w:rsidRPr="00811257" w:rsidRDefault="00326EFA" w:rsidP="00A05BBA">
            <w:pPr>
              <w:pStyle w:val="TableText"/>
              <w:jc w:val="center"/>
              <w:rPr>
                <w:rFonts w:asciiTheme="minorHAnsi" w:hAnsiTheme="minorHAnsi" w:cs="Tahoma"/>
                <w:sz w:val="22"/>
              </w:rPr>
            </w:pPr>
          </w:p>
        </w:tc>
      </w:tr>
      <w:tr w:rsidR="00882731" w:rsidRPr="00811257" w:rsidTr="00023CD5">
        <w:tc>
          <w:tcPr>
            <w:tcW w:w="983" w:type="dxa"/>
            <w:tcBorders>
              <w:top w:val="single" w:sz="6" w:space="0" w:color="auto"/>
              <w:left w:val="single" w:sz="6" w:space="0" w:color="auto"/>
              <w:bottom w:val="single" w:sz="6" w:space="0" w:color="auto"/>
              <w:right w:val="single" w:sz="6" w:space="0" w:color="auto"/>
            </w:tcBorders>
          </w:tcPr>
          <w:p w:rsidR="00882731" w:rsidRDefault="00882731" w:rsidP="00A05BBA">
            <w:pPr>
              <w:pStyle w:val="TableText"/>
              <w:jc w:val="center"/>
              <w:rPr>
                <w:rFonts w:asciiTheme="minorHAnsi" w:hAnsiTheme="minorHAnsi" w:cs="Tahoma"/>
                <w:sz w:val="22"/>
              </w:rPr>
            </w:pPr>
            <w:r>
              <w:rPr>
                <w:rFonts w:asciiTheme="minorHAnsi" w:hAnsiTheme="minorHAnsi" w:cs="Tahoma"/>
                <w:sz w:val="22"/>
              </w:rPr>
              <w:t>1.3</w:t>
            </w:r>
          </w:p>
        </w:tc>
        <w:tc>
          <w:tcPr>
            <w:tcW w:w="1645" w:type="dxa"/>
            <w:tcBorders>
              <w:top w:val="single" w:sz="6" w:space="0" w:color="auto"/>
              <w:left w:val="single" w:sz="6" w:space="0" w:color="auto"/>
              <w:bottom w:val="single" w:sz="6" w:space="0" w:color="auto"/>
              <w:right w:val="single" w:sz="6" w:space="0" w:color="auto"/>
            </w:tcBorders>
          </w:tcPr>
          <w:p w:rsidR="00882731" w:rsidRDefault="00882731" w:rsidP="00A05BBA">
            <w:pPr>
              <w:pStyle w:val="TableText"/>
              <w:jc w:val="center"/>
              <w:rPr>
                <w:rFonts w:asciiTheme="minorHAnsi" w:hAnsiTheme="minorHAnsi" w:cs="Tahoma"/>
                <w:sz w:val="22"/>
              </w:rPr>
            </w:pPr>
            <w:r>
              <w:rPr>
                <w:rFonts w:asciiTheme="minorHAnsi" w:hAnsiTheme="minorHAnsi" w:cs="Tahoma"/>
                <w:sz w:val="22"/>
              </w:rPr>
              <w:t>29-Apr-16</w:t>
            </w:r>
          </w:p>
        </w:tc>
        <w:tc>
          <w:tcPr>
            <w:tcW w:w="3510" w:type="dxa"/>
            <w:tcBorders>
              <w:top w:val="single" w:sz="6" w:space="0" w:color="auto"/>
              <w:left w:val="single" w:sz="6" w:space="0" w:color="auto"/>
              <w:bottom w:val="single" w:sz="6" w:space="0" w:color="auto"/>
              <w:right w:val="single" w:sz="6" w:space="0" w:color="auto"/>
            </w:tcBorders>
          </w:tcPr>
          <w:p w:rsidR="00882731" w:rsidRDefault="00136380" w:rsidP="00023CD5">
            <w:pPr>
              <w:pStyle w:val="TableText"/>
              <w:jc w:val="both"/>
              <w:rPr>
                <w:rFonts w:asciiTheme="minorHAnsi" w:hAnsiTheme="minorHAnsi" w:cs="Tahoma"/>
                <w:sz w:val="22"/>
              </w:rPr>
            </w:pPr>
            <w:r>
              <w:rPr>
                <w:rFonts w:asciiTheme="minorHAnsi" w:hAnsiTheme="minorHAnsi" w:cs="Tahoma"/>
                <w:sz w:val="22"/>
              </w:rPr>
              <w:t xml:space="preserve">Customer App FRD </w:t>
            </w:r>
          </w:p>
        </w:tc>
        <w:tc>
          <w:tcPr>
            <w:tcW w:w="1989" w:type="dxa"/>
            <w:tcBorders>
              <w:top w:val="single" w:sz="6" w:space="0" w:color="auto"/>
              <w:left w:val="single" w:sz="6" w:space="0" w:color="auto"/>
              <w:bottom w:val="single" w:sz="6" w:space="0" w:color="auto"/>
              <w:right w:val="single" w:sz="6" w:space="0" w:color="auto"/>
            </w:tcBorders>
          </w:tcPr>
          <w:p w:rsidR="00882731" w:rsidRDefault="00136380" w:rsidP="00A05BBA">
            <w:pPr>
              <w:pStyle w:val="TableText"/>
              <w:jc w:val="center"/>
              <w:rPr>
                <w:rFonts w:asciiTheme="minorHAnsi" w:hAnsiTheme="minorHAnsi" w:cs="Tahoma"/>
                <w:sz w:val="22"/>
              </w:rPr>
            </w:pPr>
            <w:proofErr w:type="spellStart"/>
            <w:r>
              <w:rPr>
                <w:rFonts w:asciiTheme="minorHAnsi" w:hAnsiTheme="minorHAnsi" w:cs="Tahoma"/>
                <w:sz w:val="22"/>
              </w:rPr>
              <w:t>Adarsh</w:t>
            </w:r>
            <w:proofErr w:type="spellEnd"/>
          </w:p>
        </w:tc>
        <w:tc>
          <w:tcPr>
            <w:tcW w:w="1341" w:type="dxa"/>
            <w:tcBorders>
              <w:top w:val="single" w:sz="6" w:space="0" w:color="auto"/>
              <w:left w:val="single" w:sz="6" w:space="0" w:color="auto"/>
              <w:bottom w:val="single" w:sz="6" w:space="0" w:color="auto"/>
              <w:right w:val="single" w:sz="6" w:space="0" w:color="auto"/>
            </w:tcBorders>
          </w:tcPr>
          <w:p w:rsidR="00882731" w:rsidRPr="00811257" w:rsidRDefault="00882731" w:rsidP="00A05BBA">
            <w:pPr>
              <w:pStyle w:val="TableText"/>
              <w:jc w:val="center"/>
              <w:rPr>
                <w:rFonts w:asciiTheme="minorHAnsi" w:hAnsiTheme="minorHAnsi" w:cs="Tahoma"/>
                <w:sz w:val="22"/>
              </w:rPr>
            </w:pPr>
          </w:p>
        </w:tc>
      </w:tr>
      <w:tr w:rsidR="00136380" w:rsidRPr="00811257" w:rsidTr="00023CD5">
        <w:tc>
          <w:tcPr>
            <w:tcW w:w="983" w:type="dxa"/>
            <w:tcBorders>
              <w:top w:val="single" w:sz="6" w:space="0" w:color="auto"/>
              <w:left w:val="single" w:sz="6" w:space="0" w:color="auto"/>
              <w:bottom w:val="single" w:sz="6" w:space="0" w:color="auto"/>
              <w:right w:val="single" w:sz="6" w:space="0" w:color="auto"/>
            </w:tcBorders>
          </w:tcPr>
          <w:p w:rsidR="00136380" w:rsidRDefault="00136380" w:rsidP="00A05BBA">
            <w:pPr>
              <w:pStyle w:val="TableText"/>
              <w:jc w:val="center"/>
              <w:rPr>
                <w:rFonts w:asciiTheme="minorHAnsi" w:hAnsiTheme="minorHAnsi" w:cs="Tahoma"/>
                <w:sz w:val="22"/>
              </w:rPr>
            </w:pPr>
            <w:r>
              <w:rPr>
                <w:rFonts w:asciiTheme="minorHAnsi" w:hAnsiTheme="minorHAnsi" w:cs="Tahoma"/>
                <w:sz w:val="22"/>
              </w:rPr>
              <w:t>1.4</w:t>
            </w:r>
          </w:p>
        </w:tc>
        <w:tc>
          <w:tcPr>
            <w:tcW w:w="1645" w:type="dxa"/>
            <w:tcBorders>
              <w:top w:val="single" w:sz="6" w:space="0" w:color="auto"/>
              <w:left w:val="single" w:sz="6" w:space="0" w:color="auto"/>
              <w:bottom w:val="single" w:sz="6" w:space="0" w:color="auto"/>
              <w:right w:val="single" w:sz="6" w:space="0" w:color="auto"/>
            </w:tcBorders>
          </w:tcPr>
          <w:p w:rsidR="00136380" w:rsidRDefault="00136380" w:rsidP="00A05BBA">
            <w:pPr>
              <w:pStyle w:val="TableText"/>
              <w:jc w:val="center"/>
              <w:rPr>
                <w:rFonts w:asciiTheme="minorHAnsi" w:hAnsiTheme="minorHAnsi" w:cs="Tahoma"/>
                <w:sz w:val="22"/>
              </w:rPr>
            </w:pPr>
            <w:r>
              <w:rPr>
                <w:rFonts w:asciiTheme="minorHAnsi" w:hAnsiTheme="minorHAnsi" w:cs="Tahoma"/>
                <w:sz w:val="22"/>
              </w:rPr>
              <w:t>04-May-16</w:t>
            </w:r>
          </w:p>
        </w:tc>
        <w:tc>
          <w:tcPr>
            <w:tcW w:w="3510" w:type="dxa"/>
            <w:tcBorders>
              <w:top w:val="single" w:sz="6" w:space="0" w:color="auto"/>
              <w:left w:val="single" w:sz="6" w:space="0" w:color="auto"/>
              <w:bottom w:val="single" w:sz="6" w:space="0" w:color="auto"/>
              <w:right w:val="single" w:sz="6" w:space="0" w:color="auto"/>
            </w:tcBorders>
          </w:tcPr>
          <w:p w:rsidR="00136380" w:rsidRDefault="00136380" w:rsidP="00023CD5">
            <w:pPr>
              <w:pStyle w:val="TableText"/>
              <w:jc w:val="both"/>
              <w:rPr>
                <w:rFonts w:asciiTheme="minorHAnsi" w:hAnsiTheme="minorHAnsi" w:cs="Tahoma"/>
                <w:sz w:val="22"/>
              </w:rPr>
            </w:pPr>
            <w:r>
              <w:rPr>
                <w:rFonts w:asciiTheme="minorHAnsi" w:hAnsiTheme="minorHAnsi" w:cs="Tahoma"/>
                <w:sz w:val="22"/>
              </w:rPr>
              <w:t>Customer App FRD after 1</w:t>
            </w:r>
            <w:r w:rsidRPr="00136380">
              <w:rPr>
                <w:rFonts w:asciiTheme="minorHAnsi" w:hAnsiTheme="minorHAnsi" w:cs="Tahoma"/>
                <w:sz w:val="22"/>
                <w:vertAlign w:val="superscript"/>
              </w:rPr>
              <w:t>st</w:t>
            </w:r>
            <w:r>
              <w:rPr>
                <w:rFonts w:asciiTheme="minorHAnsi" w:hAnsiTheme="minorHAnsi" w:cs="Tahoma"/>
                <w:sz w:val="22"/>
              </w:rPr>
              <w:t xml:space="preserve"> meeting</w:t>
            </w:r>
          </w:p>
        </w:tc>
        <w:tc>
          <w:tcPr>
            <w:tcW w:w="1989" w:type="dxa"/>
            <w:tcBorders>
              <w:top w:val="single" w:sz="6" w:space="0" w:color="auto"/>
              <w:left w:val="single" w:sz="6" w:space="0" w:color="auto"/>
              <w:bottom w:val="single" w:sz="6" w:space="0" w:color="auto"/>
              <w:right w:val="single" w:sz="6" w:space="0" w:color="auto"/>
            </w:tcBorders>
          </w:tcPr>
          <w:p w:rsidR="00136380" w:rsidRDefault="00136380" w:rsidP="00A05BBA">
            <w:pPr>
              <w:pStyle w:val="TableText"/>
              <w:jc w:val="center"/>
              <w:rPr>
                <w:rFonts w:asciiTheme="minorHAnsi" w:hAnsiTheme="minorHAnsi" w:cs="Tahoma"/>
                <w:sz w:val="22"/>
              </w:rPr>
            </w:pPr>
            <w:proofErr w:type="spellStart"/>
            <w:r>
              <w:rPr>
                <w:rFonts w:asciiTheme="minorHAnsi" w:hAnsiTheme="minorHAnsi" w:cs="Tahoma"/>
                <w:sz w:val="22"/>
              </w:rPr>
              <w:t>Adarsh</w:t>
            </w:r>
            <w:proofErr w:type="spellEnd"/>
          </w:p>
        </w:tc>
        <w:tc>
          <w:tcPr>
            <w:tcW w:w="1341" w:type="dxa"/>
            <w:tcBorders>
              <w:top w:val="single" w:sz="6" w:space="0" w:color="auto"/>
              <w:left w:val="single" w:sz="6" w:space="0" w:color="auto"/>
              <w:bottom w:val="single" w:sz="6" w:space="0" w:color="auto"/>
              <w:right w:val="single" w:sz="6" w:space="0" w:color="auto"/>
            </w:tcBorders>
          </w:tcPr>
          <w:p w:rsidR="00136380" w:rsidRPr="00811257" w:rsidRDefault="00136380" w:rsidP="00A05BBA">
            <w:pPr>
              <w:pStyle w:val="TableText"/>
              <w:jc w:val="center"/>
              <w:rPr>
                <w:rFonts w:asciiTheme="minorHAnsi" w:hAnsiTheme="minorHAnsi" w:cs="Tahoma"/>
                <w:sz w:val="22"/>
              </w:rPr>
            </w:pPr>
          </w:p>
        </w:tc>
      </w:tr>
    </w:tbl>
    <w:p w:rsidR="00195FDD" w:rsidRDefault="00195FDD" w:rsidP="002038A8">
      <w:pPr>
        <w:pStyle w:val="Paragraph"/>
        <w:spacing w:before="0" w:after="0"/>
        <w:ind w:left="0"/>
        <w:rPr>
          <w:rFonts w:asciiTheme="minorHAnsi" w:hAnsiTheme="minorHAnsi" w:cs="Tahoma"/>
        </w:rPr>
      </w:pPr>
    </w:p>
    <w:p w:rsidR="00935820" w:rsidRPr="00935820" w:rsidRDefault="00361A9A" w:rsidP="00361A9A">
      <w:pPr>
        <w:pStyle w:val="Paragraph"/>
        <w:tabs>
          <w:tab w:val="left" w:pos="1800"/>
        </w:tabs>
        <w:spacing w:before="0" w:after="0"/>
        <w:ind w:left="0"/>
        <w:rPr>
          <w:rFonts w:asciiTheme="minorHAnsi" w:hAnsiTheme="minorHAnsi" w:cs="Tahoma"/>
          <w:b/>
          <w:sz w:val="24"/>
        </w:rPr>
      </w:pPr>
      <w:r>
        <w:rPr>
          <w:rFonts w:asciiTheme="minorHAnsi" w:hAnsiTheme="minorHAnsi" w:cs="Tahoma"/>
          <w:b/>
          <w:sz w:val="24"/>
        </w:rPr>
        <w:t>Review Log Service Partner App</w:t>
      </w:r>
    </w:p>
    <w:p w:rsidR="00935820" w:rsidRDefault="00935820" w:rsidP="002038A8">
      <w:pPr>
        <w:pStyle w:val="Paragraph"/>
        <w:spacing w:before="0" w:after="0"/>
        <w:ind w:left="0"/>
        <w:rPr>
          <w:rFonts w:asciiTheme="minorHAnsi" w:hAnsiTheme="minorHAnsi" w:cs="Tahoma"/>
        </w:rPr>
      </w:pPr>
    </w:p>
    <w:tbl>
      <w:tblPr>
        <w:tblW w:w="9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83"/>
        <w:gridCol w:w="1645"/>
        <w:gridCol w:w="1530"/>
        <w:gridCol w:w="3330"/>
        <w:gridCol w:w="1980"/>
      </w:tblGrid>
      <w:tr w:rsidR="00AC154E" w:rsidRPr="00811257" w:rsidTr="00AC154E">
        <w:trPr>
          <w:tblHeader/>
        </w:trPr>
        <w:tc>
          <w:tcPr>
            <w:tcW w:w="983" w:type="dxa"/>
            <w:shd w:val="clear" w:color="auto" w:fill="8DB3E2" w:themeFill="text2" w:themeFillTint="66"/>
          </w:tcPr>
          <w:p w:rsidR="00AC154E" w:rsidRPr="00811257" w:rsidRDefault="00AC154E" w:rsidP="004C3EE6">
            <w:pPr>
              <w:pStyle w:val="TableHeader"/>
              <w:rPr>
                <w:rFonts w:asciiTheme="minorHAnsi" w:hAnsiTheme="minorHAnsi" w:cs="Tahoma"/>
                <w:sz w:val="22"/>
              </w:rPr>
            </w:pPr>
            <w:r w:rsidRPr="00811257">
              <w:rPr>
                <w:rFonts w:asciiTheme="minorHAnsi" w:hAnsiTheme="minorHAnsi" w:cs="Tahoma"/>
                <w:sz w:val="22"/>
              </w:rPr>
              <w:t>Version</w:t>
            </w:r>
          </w:p>
        </w:tc>
        <w:tc>
          <w:tcPr>
            <w:tcW w:w="1645" w:type="dxa"/>
            <w:shd w:val="clear" w:color="auto" w:fill="8DB3E2" w:themeFill="text2" w:themeFillTint="66"/>
          </w:tcPr>
          <w:p w:rsidR="00AC154E" w:rsidRPr="00811257" w:rsidRDefault="00AC154E" w:rsidP="004C3EE6">
            <w:pPr>
              <w:pStyle w:val="TableHeader"/>
              <w:rPr>
                <w:rFonts w:asciiTheme="minorHAnsi" w:hAnsiTheme="minorHAnsi" w:cs="Tahoma"/>
                <w:sz w:val="22"/>
              </w:rPr>
            </w:pPr>
            <w:r w:rsidRPr="00811257">
              <w:rPr>
                <w:rFonts w:asciiTheme="minorHAnsi" w:hAnsiTheme="minorHAnsi" w:cs="Tahoma"/>
                <w:sz w:val="22"/>
              </w:rPr>
              <w:t>Date</w:t>
            </w:r>
          </w:p>
        </w:tc>
        <w:tc>
          <w:tcPr>
            <w:tcW w:w="1530" w:type="dxa"/>
            <w:shd w:val="clear" w:color="auto" w:fill="8DB3E2" w:themeFill="text2" w:themeFillTint="66"/>
          </w:tcPr>
          <w:p w:rsidR="00AC154E" w:rsidRPr="00811257" w:rsidRDefault="00AC154E" w:rsidP="004C3EE6">
            <w:pPr>
              <w:pStyle w:val="TableHeader"/>
              <w:rPr>
                <w:rFonts w:asciiTheme="minorHAnsi" w:hAnsiTheme="minorHAnsi" w:cs="Tahoma"/>
                <w:sz w:val="22"/>
              </w:rPr>
            </w:pPr>
            <w:r>
              <w:rPr>
                <w:rFonts w:asciiTheme="minorHAnsi" w:hAnsiTheme="minorHAnsi" w:cs="Tahoma"/>
                <w:sz w:val="22"/>
              </w:rPr>
              <w:t>Requirement ID</w:t>
            </w:r>
          </w:p>
        </w:tc>
        <w:tc>
          <w:tcPr>
            <w:tcW w:w="3330" w:type="dxa"/>
            <w:shd w:val="clear" w:color="auto" w:fill="8DB3E2" w:themeFill="text2" w:themeFillTint="66"/>
          </w:tcPr>
          <w:p w:rsidR="00AC154E" w:rsidRPr="00811257" w:rsidRDefault="00AC154E" w:rsidP="004C3EE6">
            <w:pPr>
              <w:pStyle w:val="TableHeader"/>
              <w:rPr>
                <w:rFonts w:asciiTheme="minorHAnsi" w:hAnsiTheme="minorHAnsi" w:cs="Tahoma"/>
                <w:sz w:val="22"/>
              </w:rPr>
            </w:pPr>
            <w:r>
              <w:rPr>
                <w:rFonts w:asciiTheme="minorHAnsi" w:hAnsiTheme="minorHAnsi" w:cs="Tahoma"/>
                <w:sz w:val="22"/>
              </w:rPr>
              <w:t>Update</w:t>
            </w:r>
          </w:p>
        </w:tc>
        <w:tc>
          <w:tcPr>
            <w:tcW w:w="1980" w:type="dxa"/>
            <w:shd w:val="clear" w:color="auto" w:fill="8DB3E2" w:themeFill="text2" w:themeFillTint="66"/>
          </w:tcPr>
          <w:p w:rsidR="00AC154E" w:rsidRPr="00811257" w:rsidRDefault="00AC154E" w:rsidP="004C3EE6">
            <w:pPr>
              <w:pStyle w:val="TableHeader"/>
              <w:rPr>
                <w:rFonts w:asciiTheme="minorHAnsi" w:hAnsiTheme="minorHAnsi" w:cs="Tahoma"/>
                <w:sz w:val="22"/>
              </w:rPr>
            </w:pPr>
            <w:r>
              <w:rPr>
                <w:rFonts w:asciiTheme="minorHAnsi" w:hAnsiTheme="minorHAnsi" w:cs="Tahoma"/>
                <w:sz w:val="22"/>
              </w:rPr>
              <w:t>Approved By</w:t>
            </w:r>
          </w:p>
        </w:tc>
      </w:tr>
      <w:tr w:rsidR="00AC154E" w:rsidRPr="00811257" w:rsidTr="00AC154E">
        <w:tc>
          <w:tcPr>
            <w:tcW w:w="983" w:type="dxa"/>
          </w:tcPr>
          <w:p w:rsidR="00AC154E" w:rsidRPr="00811257" w:rsidRDefault="00AC154E" w:rsidP="004C3EE6">
            <w:pPr>
              <w:pStyle w:val="TableText"/>
              <w:jc w:val="center"/>
              <w:rPr>
                <w:rFonts w:asciiTheme="minorHAnsi" w:hAnsiTheme="minorHAnsi" w:cs="Tahoma"/>
                <w:sz w:val="22"/>
              </w:rPr>
            </w:pPr>
            <w:r w:rsidRPr="00811257">
              <w:rPr>
                <w:rFonts w:asciiTheme="minorHAnsi" w:hAnsiTheme="minorHAnsi" w:cs="Tahoma"/>
                <w:sz w:val="22"/>
              </w:rPr>
              <w:t>0.</w:t>
            </w:r>
            <w:r>
              <w:rPr>
                <w:rFonts w:asciiTheme="minorHAnsi" w:hAnsiTheme="minorHAnsi" w:cs="Tahoma"/>
                <w:sz w:val="22"/>
              </w:rPr>
              <w:t>3</w:t>
            </w:r>
          </w:p>
        </w:tc>
        <w:tc>
          <w:tcPr>
            <w:tcW w:w="1645" w:type="dxa"/>
          </w:tcPr>
          <w:p w:rsidR="00AC154E" w:rsidRPr="00811257" w:rsidRDefault="00AC154E" w:rsidP="004C3EE6">
            <w:pPr>
              <w:pStyle w:val="TableText"/>
              <w:jc w:val="center"/>
              <w:rPr>
                <w:rFonts w:asciiTheme="minorHAnsi" w:hAnsiTheme="minorHAnsi" w:cs="Tahoma"/>
                <w:sz w:val="22"/>
              </w:rPr>
            </w:pPr>
            <w:r>
              <w:rPr>
                <w:rFonts w:asciiTheme="minorHAnsi" w:hAnsiTheme="minorHAnsi" w:cs="Tahoma"/>
                <w:sz w:val="22"/>
              </w:rPr>
              <w:t>23-Mar</w:t>
            </w:r>
            <w:r w:rsidRPr="00811257">
              <w:rPr>
                <w:rFonts w:asciiTheme="minorHAnsi" w:hAnsiTheme="minorHAnsi" w:cs="Tahoma"/>
                <w:sz w:val="22"/>
              </w:rPr>
              <w:t>-1</w:t>
            </w:r>
            <w:r>
              <w:rPr>
                <w:rFonts w:asciiTheme="minorHAnsi" w:hAnsiTheme="minorHAnsi" w:cs="Tahoma"/>
                <w:sz w:val="22"/>
              </w:rPr>
              <w:t>6</w:t>
            </w:r>
          </w:p>
        </w:tc>
        <w:tc>
          <w:tcPr>
            <w:tcW w:w="1530" w:type="dxa"/>
          </w:tcPr>
          <w:p w:rsidR="00AC154E" w:rsidRPr="00811257" w:rsidRDefault="00A724B6" w:rsidP="004C3EE6">
            <w:pPr>
              <w:pStyle w:val="TableText"/>
              <w:jc w:val="center"/>
              <w:rPr>
                <w:rFonts w:asciiTheme="minorHAnsi" w:hAnsiTheme="minorHAnsi" w:cs="Tahoma"/>
                <w:sz w:val="22"/>
              </w:rPr>
            </w:pPr>
            <w:r>
              <w:rPr>
                <w:rFonts w:asciiTheme="minorHAnsi" w:hAnsiTheme="minorHAnsi" w:cs="Tahoma"/>
                <w:sz w:val="22"/>
              </w:rPr>
              <w:t>SP.1.1</w:t>
            </w:r>
          </w:p>
        </w:tc>
        <w:tc>
          <w:tcPr>
            <w:tcW w:w="3330" w:type="dxa"/>
          </w:tcPr>
          <w:p w:rsidR="00AC154E" w:rsidRPr="00811257" w:rsidRDefault="00A724B6" w:rsidP="004C3EE6">
            <w:pPr>
              <w:pStyle w:val="TableText"/>
              <w:jc w:val="center"/>
              <w:rPr>
                <w:rFonts w:asciiTheme="minorHAnsi" w:hAnsiTheme="minorHAnsi" w:cs="Tahoma"/>
                <w:sz w:val="22"/>
              </w:rPr>
            </w:pPr>
            <w:r>
              <w:rPr>
                <w:rFonts w:asciiTheme="minorHAnsi" w:hAnsiTheme="minorHAnsi" w:cs="Tahoma"/>
                <w:sz w:val="22"/>
              </w:rPr>
              <w:t>Document Upload with scan and browse options</w:t>
            </w:r>
          </w:p>
        </w:tc>
        <w:tc>
          <w:tcPr>
            <w:tcW w:w="1980" w:type="dxa"/>
          </w:tcPr>
          <w:p w:rsidR="00AC154E" w:rsidRPr="00811257" w:rsidRDefault="0093601C" w:rsidP="004C3EE6">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A724B6" w:rsidRPr="00811257" w:rsidTr="00AC154E">
        <w:tc>
          <w:tcPr>
            <w:tcW w:w="983" w:type="dxa"/>
          </w:tcPr>
          <w:p w:rsidR="00A724B6" w:rsidRPr="00811257" w:rsidRDefault="00A724B6" w:rsidP="004C3EE6">
            <w:pPr>
              <w:pStyle w:val="TableText"/>
              <w:jc w:val="center"/>
              <w:rPr>
                <w:rFonts w:asciiTheme="minorHAnsi" w:hAnsiTheme="minorHAnsi" w:cs="Tahoma"/>
                <w:sz w:val="22"/>
              </w:rPr>
            </w:pPr>
            <w:r>
              <w:rPr>
                <w:rFonts w:asciiTheme="minorHAnsi" w:hAnsiTheme="minorHAnsi" w:cs="Tahoma"/>
                <w:sz w:val="22"/>
              </w:rPr>
              <w:t>0.3</w:t>
            </w:r>
          </w:p>
        </w:tc>
        <w:tc>
          <w:tcPr>
            <w:tcW w:w="1645" w:type="dxa"/>
          </w:tcPr>
          <w:p w:rsidR="00A724B6" w:rsidRDefault="00A724B6" w:rsidP="004C3EE6">
            <w:pPr>
              <w:pStyle w:val="TableText"/>
              <w:jc w:val="center"/>
              <w:rPr>
                <w:rFonts w:asciiTheme="minorHAnsi" w:hAnsiTheme="minorHAnsi" w:cs="Tahoma"/>
                <w:sz w:val="22"/>
              </w:rPr>
            </w:pPr>
            <w:r>
              <w:rPr>
                <w:rFonts w:asciiTheme="minorHAnsi" w:hAnsiTheme="minorHAnsi" w:cs="Tahoma"/>
                <w:sz w:val="22"/>
              </w:rPr>
              <w:t>23-Mar-16</w:t>
            </w:r>
          </w:p>
        </w:tc>
        <w:tc>
          <w:tcPr>
            <w:tcW w:w="1530" w:type="dxa"/>
          </w:tcPr>
          <w:p w:rsidR="00A724B6" w:rsidRDefault="00A724B6" w:rsidP="004C3EE6">
            <w:pPr>
              <w:pStyle w:val="TableText"/>
              <w:jc w:val="center"/>
              <w:rPr>
                <w:rFonts w:asciiTheme="minorHAnsi" w:hAnsiTheme="minorHAnsi" w:cs="Tahoma"/>
                <w:sz w:val="22"/>
              </w:rPr>
            </w:pPr>
            <w:r>
              <w:rPr>
                <w:rFonts w:asciiTheme="minorHAnsi" w:hAnsiTheme="minorHAnsi" w:cs="Tahoma"/>
                <w:sz w:val="22"/>
              </w:rPr>
              <w:t>SP.1.1</w:t>
            </w:r>
          </w:p>
        </w:tc>
        <w:tc>
          <w:tcPr>
            <w:tcW w:w="3330" w:type="dxa"/>
          </w:tcPr>
          <w:p w:rsidR="00A724B6" w:rsidRDefault="00A724B6" w:rsidP="004C3EE6">
            <w:pPr>
              <w:pStyle w:val="TableText"/>
              <w:jc w:val="center"/>
              <w:rPr>
                <w:rFonts w:asciiTheme="minorHAnsi" w:hAnsiTheme="minorHAnsi" w:cs="Tahoma"/>
                <w:sz w:val="22"/>
              </w:rPr>
            </w:pPr>
            <w:r>
              <w:rPr>
                <w:rFonts w:asciiTheme="minorHAnsi" w:hAnsiTheme="minorHAnsi" w:cs="Tahoma"/>
                <w:sz w:val="22"/>
              </w:rPr>
              <w:t xml:space="preserve">Map view for pre populating the service provider details </w:t>
            </w:r>
          </w:p>
        </w:tc>
        <w:tc>
          <w:tcPr>
            <w:tcW w:w="1980" w:type="dxa"/>
          </w:tcPr>
          <w:p w:rsidR="00A724B6" w:rsidRPr="00811257" w:rsidRDefault="0093601C" w:rsidP="004C3EE6">
            <w:pPr>
              <w:pStyle w:val="TableText"/>
              <w:jc w:val="center"/>
              <w:rPr>
                <w:rFonts w:asciiTheme="minorHAnsi" w:hAnsiTheme="minorHAnsi" w:cs="Tahoma"/>
                <w:sz w:val="22"/>
              </w:rPr>
            </w:pPr>
            <w:r w:rsidRPr="0093601C">
              <w:rPr>
                <w:rFonts w:asciiTheme="minorHAnsi" w:hAnsiTheme="minorHAnsi" w:cs="Tahoma"/>
                <w:sz w:val="22"/>
                <w:highlight w:val="red"/>
              </w:rPr>
              <w:t>Disapproved</w:t>
            </w:r>
            <w:r>
              <w:rPr>
                <w:rFonts w:asciiTheme="minorHAnsi" w:hAnsiTheme="minorHAnsi" w:cs="Tahoma"/>
                <w:sz w:val="22"/>
              </w:rPr>
              <w:t xml:space="preserve"> by </w:t>
            </w:r>
            <w:proofErr w:type="spellStart"/>
            <w:r>
              <w:rPr>
                <w:rFonts w:asciiTheme="minorHAnsi" w:hAnsiTheme="minorHAnsi" w:cs="Tahoma"/>
                <w:sz w:val="22"/>
              </w:rPr>
              <w:t>Anand</w:t>
            </w:r>
            <w:proofErr w:type="spellEnd"/>
            <w:r>
              <w:rPr>
                <w:rFonts w:asciiTheme="minorHAnsi" w:hAnsiTheme="minorHAnsi" w:cs="Tahoma"/>
                <w:sz w:val="22"/>
              </w:rPr>
              <w:t xml:space="preserve"> Rahul and Removed</w:t>
            </w:r>
          </w:p>
        </w:tc>
      </w:tr>
      <w:tr w:rsidR="00A724B6" w:rsidRPr="00811257" w:rsidTr="00AC154E">
        <w:tc>
          <w:tcPr>
            <w:tcW w:w="983"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0.3</w:t>
            </w:r>
          </w:p>
        </w:tc>
        <w:tc>
          <w:tcPr>
            <w:tcW w:w="1645"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23-Mar-16</w:t>
            </w:r>
          </w:p>
        </w:tc>
        <w:tc>
          <w:tcPr>
            <w:tcW w:w="15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SP.1.1</w:t>
            </w:r>
          </w:p>
        </w:tc>
        <w:tc>
          <w:tcPr>
            <w:tcW w:w="33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Drop down for role of the user in the organization</w:t>
            </w:r>
          </w:p>
        </w:tc>
        <w:tc>
          <w:tcPr>
            <w:tcW w:w="1980" w:type="dxa"/>
          </w:tcPr>
          <w:p w:rsidR="00A724B6" w:rsidRPr="00811257" w:rsidRDefault="0093601C" w:rsidP="00A724B6">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A724B6" w:rsidRPr="00811257" w:rsidTr="00AC154E">
        <w:tc>
          <w:tcPr>
            <w:tcW w:w="983"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0.3</w:t>
            </w:r>
          </w:p>
        </w:tc>
        <w:tc>
          <w:tcPr>
            <w:tcW w:w="1645"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23-Mar-16</w:t>
            </w:r>
          </w:p>
        </w:tc>
        <w:tc>
          <w:tcPr>
            <w:tcW w:w="15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SP.1.2</w:t>
            </w:r>
          </w:p>
        </w:tc>
        <w:tc>
          <w:tcPr>
            <w:tcW w:w="33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List of documents should be shown in the document upload page</w:t>
            </w:r>
          </w:p>
        </w:tc>
        <w:tc>
          <w:tcPr>
            <w:tcW w:w="1980" w:type="dxa"/>
          </w:tcPr>
          <w:p w:rsidR="00A724B6" w:rsidRPr="00811257" w:rsidRDefault="0093601C" w:rsidP="00A724B6">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A724B6" w:rsidRPr="00811257" w:rsidTr="00AC154E">
        <w:tc>
          <w:tcPr>
            <w:tcW w:w="983"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0.3</w:t>
            </w:r>
          </w:p>
        </w:tc>
        <w:tc>
          <w:tcPr>
            <w:tcW w:w="1645"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23-Mar-16</w:t>
            </w:r>
          </w:p>
        </w:tc>
        <w:tc>
          <w:tcPr>
            <w:tcW w:w="15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SP.1.1</w:t>
            </w:r>
          </w:p>
        </w:tc>
        <w:tc>
          <w:tcPr>
            <w:tcW w:w="33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 xml:space="preserve">A message of business approval has to be sent to the app and also an SMS </w:t>
            </w:r>
          </w:p>
        </w:tc>
        <w:tc>
          <w:tcPr>
            <w:tcW w:w="1980" w:type="dxa"/>
          </w:tcPr>
          <w:p w:rsidR="00A724B6" w:rsidRPr="00811257" w:rsidRDefault="0093601C" w:rsidP="00A724B6">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A724B6" w:rsidRPr="00811257" w:rsidTr="00AC154E">
        <w:tc>
          <w:tcPr>
            <w:tcW w:w="983"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0.3</w:t>
            </w:r>
          </w:p>
        </w:tc>
        <w:tc>
          <w:tcPr>
            <w:tcW w:w="1645"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23-Mar-16</w:t>
            </w:r>
          </w:p>
        </w:tc>
        <w:tc>
          <w:tcPr>
            <w:tcW w:w="15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SP.1.1</w:t>
            </w:r>
          </w:p>
        </w:tc>
        <w:tc>
          <w:tcPr>
            <w:tcW w:w="33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Agreement can be accepted with a button, no need for a sign.</w:t>
            </w:r>
          </w:p>
        </w:tc>
        <w:tc>
          <w:tcPr>
            <w:tcW w:w="1980" w:type="dxa"/>
          </w:tcPr>
          <w:p w:rsidR="00A724B6" w:rsidRPr="00811257" w:rsidRDefault="0093601C" w:rsidP="00A724B6">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A724B6" w:rsidRPr="00811257" w:rsidTr="00AC154E">
        <w:tc>
          <w:tcPr>
            <w:tcW w:w="983"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0.3</w:t>
            </w:r>
          </w:p>
        </w:tc>
        <w:tc>
          <w:tcPr>
            <w:tcW w:w="1645"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23-Mar-16</w:t>
            </w:r>
          </w:p>
        </w:tc>
        <w:tc>
          <w:tcPr>
            <w:tcW w:w="15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SP.1.7</w:t>
            </w:r>
          </w:p>
        </w:tc>
        <w:tc>
          <w:tcPr>
            <w:tcW w:w="3330" w:type="dxa"/>
          </w:tcPr>
          <w:p w:rsidR="00A724B6" w:rsidRDefault="00A724B6" w:rsidP="00A724B6">
            <w:pPr>
              <w:pStyle w:val="TableText"/>
              <w:jc w:val="center"/>
              <w:rPr>
                <w:rFonts w:asciiTheme="minorHAnsi" w:hAnsiTheme="minorHAnsi" w:cs="Tahoma"/>
                <w:sz w:val="22"/>
              </w:rPr>
            </w:pPr>
            <w:r>
              <w:rPr>
                <w:rFonts w:asciiTheme="minorHAnsi" w:hAnsiTheme="minorHAnsi" w:cs="Tahoma"/>
                <w:sz w:val="22"/>
              </w:rPr>
              <w:t>Accepting button will prompt to declare an ETA</w:t>
            </w:r>
          </w:p>
        </w:tc>
        <w:tc>
          <w:tcPr>
            <w:tcW w:w="1980" w:type="dxa"/>
          </w:tcPr>
          <w:p w:rsidR="00A724B6" w:rsidRPr="00811257" w:rsidRDefault="0093601C" w:rsidP="00A724B6">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C5610D" w:rsidRPr="00811257" w:rsidTr="00AC154E">
        <w:tc>
          <w:tcPr>
            <w:tcW w:w="983" w:type="dxa"/>
          </w:tcPr>
          <w:p w:rsidR="00C5610D" w:rsidRDefault="00C5610D" w:rsidP="00C5610D">
            <w:pPr>
              <w:pStyle w:val="TableText"/>
              <w:jc w:val="center"/>
              <w:rPr>
                <w:rFonts w:asciiTheme="minorHAnsi" w:hAnsiTheme="minorHAnsi" w:cs="Tahoma"/>
                <w:sz w:val="22"/>
              </w:rPr>
            </w:pPr>
            <w:r>
              <w:rPr>
                <w:rFonts w:asciiTheme="minorHAnsi" w:hAnsiTheme="minorHAnsi" w:cs="Tahoma"/>
                <w:sz w:val="22"/>
              </w:rPr>
              <w:t>0.3</w:t>
            </w:r>
          </w:p>
        </w:tc>
        <w:tc>
          <w:tcPr>
            <w:tcW w:w="1645" w:type="dxa"/>
          </w:tcPr>
          <w:p w:rsidR="00C5610D" w:rsidRDefault="00C5610D" w:rsidP="00C5610D">
            <w:pPr>
              <w:pStyle w:val="TableText"/>
              <w:jc w:val="center"/>
              <w:rPr>
                <w:rFonts w:asciiTheme="minorHAnsi" w:hAnsiTheme="minorHAnsi" w:cs="Tahoma"/>
                <w:sz w:val="22"/>
              </w:rPr>
            </w:pPr>
            <w:r>
              <w:rPr>
                <w:rFonts w:asciiTheme="minorHAnsi" w:hAnsiTheme="minorHAnsi" w:cs="Tahoma"/>
                <w:sz w:val="22"/>
              </w:rPr>
              <w:t>23-Mar-16</w:t>
            </w:r>
          </w:p>
        </w:tc>
        <w:tc>
          <w:tcPr>
            <w:tcW w:w="1530" w:type="dxa"/>
          </w:tcPr>
          <w:p w:rsidR="00C5610D" w:rsidRDefault="00C5610D" w:rsidP="00C5610D">
            <w:pPr>
              <w:pStyle w:val="TableText"/>
              <w:jc w:val="center"/>
              <w:rPr>
                <w:rFonts w:asciiTheme="minorHAnsi" w:hAnsiTheme="minorHAnsi" w:cs="Tahoma"/>
                <w:sz w:val="22"/>
              </w:rPr>
            </w:pPr>
            <w:r>
              <w:rPr>
                <w:rFonts w:asciiTheme="minorHAnsi" w:hAnsiTheme="minorHAnsi" w:cs="Tahoma"/>
                <w:sz w:val="22"/>
              </w:rPr>
              <w:t>SP.1.10</w:t>
            </w:r>
          </w:p>
        </w:tc>
        <w:tc>
          <w:tcPr>
            <w:tcW w:w="3330" w:type="dxa"/>
          </w:tcPr>
          <w:p w:rsidR="00C5610D" w:rsidRDefault="00C5610D" w:rsidP="00C5610D">
            <w:pPr>
              <w:pStyle w:val="TableText"/>
              <w:jc w:val="center"/>
              <w:rPr>
                <w:rFonts w:asciiTheme="minorHAnsi" w:hAnsiTheme="minorHAnsi" w:cs="Tahoma"/>
                <w:sz w:val="22"/>
              </w:rPr>
            </w:pPr>
            <w:r>
              <w:rPr>
                <w:rFonts w:asciiTheme="minorHAnsi" w:hAnsiTheme="minorHAnsi" w:cs="Tahoma"/>
                <w:sz w:val="22"/>
              </w:rPr>
              <w:t>Service provider will add description of the issue in a field after reaching the service location</w:t>
            </w:r>
          </w:p>
        </w:tc>
        <w:tc>
          <w:tcPr>
            <w:tcW w:w="1980" w:type="dxa"/>
          </w:tcPr>
          <w:p w:rsidR="00C5610D" w:rsidRPr="00811257" w:rsidRDefault="0093601C" w:rsidP="00C5610D">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663656" w:rsidRPr="00811257" w:rsidTr="00AC154E">
        <w:tc>
          <w:tcPr>
            <w:tcW w:w="983" w:type="dxa"/>
          </w:tcPr>
          <w:p w:rsidR="00663656" w:rsidRDefault="00663656" w:rsidP="00663656">
            <w:pPr>
              <w:pStyle w:val="TableText"/>
              <w:jc w:val="center"/>
              <w:rPr>
                <w:rFonts w:asciiTheme="minorHAnsi" w:hAnsiTheme="minorHAnsi" w:cs="Tahoma"/>
                <w:sz w:val="22"/>
              </w:rPr>
            </w:pPr>
            <w:r>
              <w:rPr>
                <w:rFonts w:asciiTheme="minorHAnsi" w:hAnsiTheme="minorHAnsi" w:cs="Tahoma"/>
                <w:sz w:val="22"/>
              </w:rPr>
              <w:t>0.3</w:t>
            </w:r>
          </w:p>
        </w:tc>
        <w:tc>
          <w:tcPr>
            <w:tcW w:w="1645" w:type="dxa"/>
          </w:tcPr>
          <w:p w:rsidR="00663656" w:rsidRDefault="00663656" w:rsidP="00663656">
            <w:pPr>
              <w:pStyle w:val="TableText"/>
              <w:jc w:val="center"/>
              <w:rPr>
                <w:rFonts w:asciiTheme="minorHAnsi" w:hAnsiTheme="minorHAnsi" w:cs="Tahoma"/>
                <w:sz w:val="22"/>
              </w:rPr>
            </w:pPr>
            <w:r>
              <w:rPr>
                <w:rFonts w:asciiTheme="minorHAnsi" w:hAnsiTheme="minorHAnsi" w:cs="Tahoma"/>
                <w:sz w:val="22"/>
              </w:rPr>
              <w:t>23-Mar-16</w:t>
            </w:r>
          </w:p>
        </w:tc>
        <w:tc>
          <w:tcPr>
            <w:tcW w:w="1530" w:type="dxa"/>
          </w:tcPr>
          <w:p w:rsidR="00663656" w:rsidRDefault="00663656" w:rsidP="00663656">
            <w:pPr>
              <w:pStyle w:val="TableText"/>
              <w:jc w:val="center"/>
              <w:rPr>
                <w:rFonts w:asciiTheme="minorHAnsi" w:hAnsiTheme="minorHAnsi" w:cs="Tahoma"/>
                <w:sz w:val="22"/>
              </w:rPr>
            </w:pPr>
            <w:r>
              <w:rPr>
                <w:rFonts w:asciiTheme="minorHAnsi" w:hAnsiTheme="minorHAnsi" w:cs="Tahoma"/>
                <w:sz w:val="22"/>
              </w:rPr>
              <w:t>SP.1.10</w:t>
            </w:r>
          </w:p>
        </w:tc>
        <w:tc>
          <w:tcPr>
            <w:tcW w:w="3330" w:type="dxa"/>
          </w:tcPr>
          <w:p w:rsidR="00663656" w:rsidRDefault="00663656" w:rsidP="00663656">
            <w:pPr>
              <w:pStyle w:val="TableText"/>
              <w:jc w:val="center"/>
              <w:rPr>
                <w:rFonts w:asciiTheme="minorHAnsi" w:hAnsiTheme="minorHAnsi" w:cs="Tahoma"/>
                <w:sz w:val="22"/>
              </w:rPr>
            </w:pPr>
            <w:r>
              <w:rPr>
                <w:rFonts w:asciiTheme="minorHAnsi" w:hAnsiTheme="minorHAnsi" w:cs="Tahoma"/>
                <w:sz w:val="22"/>
              </w:rPr>
              <w:t xml:space="preserve">The service provider can raise a </w:t>
            </w:r>
            <w:r>
              <w:rPr>
                <w:rFonts w:asciiTheme="minorHAnsi" w:hAnsiTheme="minorHAnsi" w:cs="Tahoma"/>
                <w:sz w:val="22"/>
              </w:rPr>
              <w:lastRenderedPageBreak/>
              <w:t>tow request if he cannot service the vehicle at that location.</w:t>
            </w:r>
          </w:p>
        </w:tc>
        <w:tc>
          <w:tcPr>
            <w:tcW w:w="1980" w:type="dxa"/>
          </w:tcPr>
          <w:p w:rsidR="00663656" w:rsidRPr="00811257" w:rsidRDefault="0093601C" w:rsidP="00663656">
            <w:pPr>
              <w:pStyle w:val="TableText"/>
              <w:jc w:val="center"/>
              <w:rPr>
                <w:rFonts w:asciiTheme="minorHAnsi" w:hAnsiTheme="minorHAnsi" w:cs="Tahoma"/>
                <w:sz w:val="22"/>
              </w:rPr>
            </w:pPr>
            <w:proofErr w:type="spellStart"/>
            <w:r>
              <w:rPr>
                <w:rFonts w:asciiTheme="minorHAnsi" w:hAnsiTheme="minorHAnsi" w:cs="Tahoma"/>
                <w:sz w:val="22"/>
              </w:rPr>
              <w:lastRenderedPageBreak/>
              <w:t>Anand</w:t>
            </w:r>
            <w:proofErr w:type="spellEnd"/>
            <w:r>
              <w:rPr>
                <w:rFonts w:asciiTheme="minorHAnsi" w:hAnsiTheme="minorHAnsi" w:cs="Tahoma"/>
                <w:sz w:val="22"/>
              </w:rPr>
              <w:t xml:space="preserve"> Rahul</w:t>
            </w:r>
          </w:p>
        </w:tc>
      </w:tr>
      <w:tr w:rsidR="00C92865" w:rsidRPr="00811257" w:rsidTr="00AC154E">
        <w:tc>
          <w:tcPr>
            <w:tcW w:w="983" w:type="dxa"/>
          </w:tcPr>
          <w:p w:rsidR="00C92865" w:rsidRDefault="00C92865" w:rsidP="00C92865">
            <w:pPr>
              <w:pStyle w:val="TableText"/>
              <w:jc w:val="center"/>
              <w:rPr>
                <w:rFonts w:asciiTheme="minorHAnsi" w:hAnsiTheme="minorHAnsi" w:cs="Tahoma"/>
                <w:sz w:val="22"/>
              </w:rPr>
            </w:pPr>
            <w:r>
              <w:rPr>
                <w:rFonts w:asciiTheme="minorHAnsi" w:hAnsiTheme="minorHAnsi" w:cs="Tahoma"/>
                <w:sz w:val="22"/>
              </w:rPr>
              <w:lastRenderedPageBreak/>
              <w:t>0.3</w:t>
            </w:r>
          </w:p>
        </w:tc>
        <w:tc>
          <w:tcPr>
            <w:tcW w:w="1645" w:type="dxa"/>
          </w:tcPr>
          <w:p w:rsidR="00C92865" w:rsidRDefault="00C92865" w:rsidP="00C92865">
            <w:pPr>
              <w:pStyle w:val="TableText"/>
              <w:jc w:val="center"/>
              <w:rPr>
                <w:rFonts w:asciiTheme="minorHAnsi" w:hAnsiTheme="minorHAnsi" w:cs="Tahoma"/>
                <w:sz w:val="22"/>
              </w:rPr>
            </w:pPr>
            <w:r>
              <w:rPr>
                <w:rFonts w:asciiTheme="minorHAnsi" w:hAnsiTheme="minorHAnsi" w:cs="Tahoma"/>
                <w:sz w:val="22"/>
              </w:rPr>
              <w:t>23-Mar-16</w:t>
            </w:r>
          </w:p>
        </w:tc>
        <w:tc>
          <w:tcPr>
            <w:tcW w:w="1530" w:type="dxa"/>
          </w:tcPr>
          <w:p w:rsidR="00C92865" w:rsidRDefault="00C92865" w:rsidP="00C92865">
            <w:pPr>
              <w:pStyle w:val="TableText"/>
              <w:jc w:val="center"/>
              <w:rPr>
                <w:rFonts w:asciiTheme="minorHAnsi" w:hAnsiTheme="minorHAnsi" w:cs="Tahoma"/>
                <w:sz w:val="22"/>
              </w:rPr>
            </w:pPr>
            <w:r>
              <w:rPr>
                <w:rFonts w:asciiTheme="minorHAnsi" w:hAnsiTheme="minorHAnsi" w:cs="Tahoma"/>
                <w:sz w:val="22"/>
              </w:rPr>
              <w:t>SP.1.12</w:t>
            </w:r>
          </w:p>
        </w:tc>
        <w:tc>
          <w:tcPr>
            <w:tcW w:w="3330" w:type="dxa"/>
          </w:tcPr>
          <w:p w:rsidR="00C92865" w:rsidRDefault="00C92865" w:rsidP="00C92865">
            <w:pPr>
              <w:pStyle w:val="TableText"/>
              <w:jc w:val="center"/>
              <w:rPr>
                <w:rFonts w:asciiTheme="minorHAnsi" w:hAnsiTheme="minorHAnsi" w:cs="Tahoma"/>
                <w:sz w:val="22"/>
              </w:rPr>
            </w:pPr>
            <w:r>
              <w:rPr>
                <w:rFonts w:asciiTheme="minorHAnsi" w:hAnsiTheme="minorHAnsi" w:cs="Tahoma"/>
                <w:sz w:val="22"/>
              </w:rPr>
              <w:t>Spares and other items are not mentioned in the in the invoice.</w:t>
            </w:r>
          </w:p>
        </w:tc>
        <w:tc>
          <w:tcPr>
            <w:tcW w:w="1980" w:type="dxa"/>
          </w:tcPr>
          <w:p w:rsidR="00C92865" w:rsidRPr="00811257" w:rsidRDefault="0093601C" w:rsidP="00C92865">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C92865" w:rsidRPr="00811257" w:rsidTr="00AC154E">
        <w:tc>
          <w:tcPr>
            <w:tcW w:w="983" w:type="dxa"/>
          </w:tcPr>
          <w:p w:rsidR="00C92865" w:rsidRDefault="0059637A" w:rsidP="00C92865">
            <w:pPr>
              <w:pStyle w:val="TableText"/>
              <w:jc w:val="center"/>
              <w:rPr>
                <w:rFonts w:asciiTheme="minorHAnsi" w:hAnsiTheme="minorHAnsi" w:cs="Tahoma"/>
                <w:sz w:val="22"/>
              </w:rPr>
            </w:pPr>
            <w:r>
              <w:rPr>
                <w:rFonts w:asciiTheme="minorHAnsi" w:hAnsiTheme="minorHAnsi" w:cs="Tahoma"/>
                <w:sz w:val="22"/>
              </w:rPr>
              <w:t>0.4</w:t>
            </w:r>
          </w:p>
        </w:tc>
        <w:tc>
          <w:tcPr>
            <w:tcW w:w="1645" w:type="dxa"/>
          </w:tcPr>
          <w:p w:rsidR="00C92865" w:rsidRDefault="0059637A" w:rsidP="00C92865">
            <w:pPr>
              <w:pStyle w:val="TableText"/>
              <w:jc w:val="center"/>
              <w:rPr>
                <w:rFonts w:asciiTheme="minorHAnsi" w:hAnsiTheme="minorHAnsi" w:cs="Tahoma"/>
                <w:sz w:val="22"/>
              </w:rPr>
            </w:pPr>
            <w:r>
              <w:rPr>
                <w:rFonts w:asciiTheme="minorHAnsi" w:hAnsiTheme="minorHAnsi" w:cs="Tahoma"/>
                <w:sz w:val="22"/>
              </w:rPr>
              <w:t>31-Mar-16</w:t>
            </w:r>
          </w:p>
        </w:tc>
        <w:tc>
          <w:tcPr>
            <w:tcW w:w="1530" w:type="dxa"/>
          </w:tcPr>
          <w:p w:rsidR="00C92865" w:rsidRDefault="00015C0F" w:rsidP="00C92865">
            <w:pPr>
              <w:pStyle w:val="TableText"/>
              <w:jc w:val="center"/>
              <w:rPr>
                <w:rFonts w:asciiTheme="minorHAnsi" w:hAnsiTheme="minorHAnsi" w:cs="Tahoma"/>
                <w:sz w:val="22"/>
              </w:rPr>
            </w:pPr>
            <w:r>
              <w:rPr>
                <w:rFonts w:asciiTheme="minorHAnsi" w:hAnsiTheme="minorHAnsi" w:cs="Tahoma"/>
                <w:sz w:val="22"/>
              </w:rPr>
              <w:t>SP.1.7</w:t>
            </w:r>
          </w:p>
        </w:tc>
        <w:tc>
          <w:tcPr>
            <w:tcW w:w="3330" w:type="dxa"/>
          </w:tcPr>
          <w:p w:rsidR="00C92865" w:rsidRDefault="0059637A" w:rsidP="00C92865">
            <w:pPr>
              <w:pStyle w:val="TableText"/>
              <w:jc w:val="center"/>
              <w:rPr>
                <w:rFonts w:asciiTheme="minorHAnsi" w:hAnsiTheme="minorHAnsi" w:cs="Tahoma"/>
                <w:sz w:val="22"/>
              </w:rPr>
            </w:pPr>
            <w:r>
              <w:rPr>
                <w:rFonts w:asciiTheme="minorHAnsi" w:hAnsiTheme="minorHAnsi" w:cs="Tahoma"/>
                <w:sz w:val="22"/>
              </w:rPr>
              <w:t>Issues page will be the main screen.</w:t>
            </w:r>
          </w:p>
        </w:tc>
        <w:tc>
          <w:tcPr>
            <w:tcW w:w="1980" w:type="dxa"/>
          </w:tcPr>
          <w:p w:rsidR="00C92865" w:rsidRPr="00811257" w:rsidRDefault="0059637A" w:rsidP="00C92865">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59637A" w:rsidRPr="00811257" w:rsidTr="00AC154E">
        <w:tc>
          <w:tcPr>
            <w:tcW w:w="983" w:type="dxa"/>
          </w:tcPr>
          <w:p w:rsidR="0059637A" w:rsidRDefault="0059637A" w:rsidP="00C92865">
            <w:pPr>
              <w:pStyle w:val="TableText"/>
              <w:jc w:val="center"/>
              <w:rPr>
                <w:rFonts w:asciiTheme="minorHAnsi" w:hAnsiTheme="minorHAnsi" w:cs="Tahoma"/>
                <w:sz w:val="22"/>
              </w:rPr>
            </w:pPr>
            <w:r>
              <w:rPr>
                <w:rFonts w:asciiTheme="minorHAnsi" w:hAnsiTheme="minorHAnsi" w:cs="Tahoma"/>
                <w:sz w:val="22"/>
              </w:rPr>
              <w:t>0.4</w:t>
            </w:r>
          </w:p>
        </w:tc>
        <w:tc>
          <w:tcPr>
            <w:tcW w:w="1645" w:type="dxa"/>
          </w:tcPr>
          <w:p w:rsidR="0059637A" w:rsidRDefault="0059637A" w:rsidP="00C92865">
            <w:pPr>
              <w:pStyle w:val="TableText"/>
              <w:jc w:val="center"/>
              <w:rPr>
                <w:rFonts w:asciiTheme="minorHAnsi" w:hAnsiTheme="minorHAnsi" w:cs="Tahoma"/>
                <w:sz w:val="22"/>
              </w:rPr>
            </w:pPr>
            <w:r>
              <w:rPr>
                <w:rFonts w:asciiTheme="minorHAnsi" w:hAnsiTheme="minorHAnsi" w:cs="Tahoma"/>
                <w:sz w:val="22"/>
              </w:rPr>
              <w:t>31-Mar-16</w:t>
            </w:r>
          </w:p>
        </w:tc>
        <w:tc>
          <w:tcPr>
            <w:tcW w:w="1530" w:type="dxa"/>
          </w:tcPr>
          <w:p w:rsidR="0059637A" w:rsidRDefault="00015C0F" w:rsidP="00C92865">
            <w:pPr>
              <w:pStyle w:val="TableText"/>
              <w:jc w:val="center"/>
              <w:rPr>
                <w:rFonts w:asciiTheme="minorHAnsi" w:hAnsiTheme="minorHAnsi" w:cs="Tahoma"/>
                <w:sz w:val="22"/>
              </w:rPr>
            </w:pPr>
            <w:r>
              <w:rPr>
                <w:rFonts w:asciiTheme="minorHAnsi" w:hAnsiTheme="minorHAnsi" w:cs="Tahoma"/>
                <w:sz w:val="22"/>
              </w:rPr>
              <w:t>SP.1.5</w:t>
            </w:r>
          </w:p>
        </w:tc>
        <w:tc>
          <w:tcPr>
            <w:tcW w:w="3330" w:type="dxa"/>
          </w:tcPr>
          <w:p w:rsidR="0059637A" w:rsidRDefault="0059637A" w:rsidP="00C92865">
            <w:pPr>
              <w:pStyle w:val="TableText"/>
              <w:jc w:val="center"/>
              <w:rPr>
                <w:rFonts w:asciiTheme="minorHAnsi" w:hAnsiTheme="minorHAnsi" w:cs="Tahoma"/>
                <w:sz w:val="22"/>
              </w:rPr>
            </w:pPr>
            <w:r>
              <w:rPr>
                <w:rFonts w:asciiTheme="minorHAnsi" w:hAnsiTheme="minorHAnsi" w:cs="Tahoma"/>
                <w:sz w:val="22"/>
              </w:rPr>
              <w:t>Issues Shortcut in the Dashboard screen will have a number badge that shows the count of open notifications</w:t>
            </w:r>
          </w:p>
        </w:tc>
        <w:tc>
          <w:tcPr>
            <w:tcW w:w="1980" w:type="dxa"/>
          </w:tcPr>
          <w:p w:rsidR="0059637A" w:rsidRDefault="0059637A" w:rsidP="00C92865">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59637A" w:rsidRPr="00811257" w:rsidTr="00AC154E">
        <w:tc>
          <w:tcPr>
            <w:tcW w:w="983" w:type="dxa"/>
          </w:tcPr>
          <w:p w:rsidR="0059637A" w:rsidRDefault="0059637A" w:rsidP="00C92865">
            <w:pPr>
              <w:pStyle w:val="TableText"/>
              <w:jc w:val="center"/>
              <w:rPr>
                <w:rFonts w:asciiTheme="minorHAnsi" w:hAnsiTheme="minorHAnsi" w:cs="Tahoma"/>
                <w:sz w:val="22"/>
              </w:rPr>
            </w:pPr>
            <w:r>
              <w:rPr>
                <w:rFonts w:asciiTheme="minorHAnsi" w:hAnsiTheme="minorHAnsi" w:cs="Tahoma"/>
                <w:sz w:val="22"/>
              </w:rPr>
              <w:t>0.4</w:t>
            </w:r>
          </w:p>
        </w:tc>
        <w:tc>
          <w:tcPr>
            <w:tcW w:w="1645" w:type="dxa"/>
          </w:tcPr>
          <w:p w:rsidR="0059637A" w:rsidRDefault="0059637A" w:rsidP="00C92865">
            <w:pPr>
              <w:pStyle w:val="TableText"/>
              <w:jc w:val="center"/>
              <w:rPr>
                <w:rFonts w:asciiTheme="minorHAnsi" w:hAnsiTheme="minorHAnsi" w:cs="Tahoma"/>
                <w:sz w:val="22"/>
              </w:rPr>
            </w:pPr>
            <w:r>
              <w:rPr>
                <w:rFonts w:asciiTheme="minorHAnsi" w:hAnsiTheme="minorHAnsi" w:cs="Tahoma"/>
                <w:sz w:val="22"/>
              </w:rPr>
              <w:t>31-Mar-16</w:t>
            </w:r>
          </w:p>
        </w:tc>
        <w:tc>
          <w:tcPr>
            <w:tcW w:w="1530" w:type="dxa"/>
          </w:tcPr>
          <w:p w:rsidR="0059637A" w:rsidRDefault="00015C0F" w:rsidP="00C92865">
            <w:pPr>
              <w:pStyle w:val="TableText"/>
              <w:jc w:val="center"/>
              <w:rPr>
                <w:rFonts w:asciiTheme="minorHAnsi" w:hAnsiTheme="minorHAnsi" w:cs="Tahoma"/>
                <w:sz w:val="22"/>
              </w:rPr>
            </w:pPr>
            <w:r>
              <w:rPr>
                <w:rFonts w:asciiTheme="minorHAnsi" w:hAnsiTheme="minorHAnsi" w:cs="Tahoma"/>
                <w:sz w:val="22"/>
              </w:rPr>
              <w:t>SP.1.7</w:t>
            </w:r>
          </w:p>
        </w:tc>
        <w:tc>
          <w:tcPr>
            <w:tcW w:w="3330" w:type="dxa"/>
          </w:tcPr>
          <w:p w:rsidR="0059637A" w:rsidRDefault="0059637A" w:rsidP="00C92865">
            <w:pPr>
              <w:pStyle w:val="TableText"/>
              <w:jc w:val="center"/>
              <w:rPr>
                <w:rFonts w:asciiTheme="minorHAnsi" w:hAnsiTheme="minorHAnsi" w:cs="Tahoma"/>
                <w:sz w:val="22"/>
              </w:rPr>
            </w:pPr>
            <w:r>
              <w:rPr>
                <w:rFonts w:asciiTheme="minorHAnsi" w:hAnsiTheme="minorHAnsi" w:cs="Tahoma"/>
                <w:sz w:val="22"/>
              </w:rPr>
              <w:t xml:space="preserve">Once a user accepts a request, he should not receive any notifications until he completes </w:t>
            </w:r>
            <w:r w:rsidR="00015C0F">
              <w:rPr>
                <w:rFonts w:asciiTheme="minorHAnsi" w:hAnsiTheme="minorHAnsi" w:cs="Tahoma"/>
                <w:sz w:val="22"/>
              </w:rPr>
              <w:t>the service request</w:t>
            </w:r>
          </w:p>
        </w:tc>
        <w:tc>
          <w:tcPr>
            <w:tcW w:w="1980" w:type="dxa"/>
          </w:tcPr>
          <w:p w:rsidR="0059637A" w:rsidRDefault="00015C0F" w:rsidP="00C92865">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6C0066" w:rsidRPr="00811257" w:rsidTr="00AC154E">
        <w:tc>
          <w:tcPr>
            <w:tcW w:w="983" w:type="dxa"/>
          </w:tcPr>
          <w:p w:rsidR="006C0066" w:rsidRDefault="006C0066" w:rsidP="00C92865">
            <w:pPr>
              <w:pStyle w:val="TableText"/>
              <w:jc w:val="center"/>
              <w:rPr>
                <w:rFonts w:asciiTheme="minorHAnsi" w:hAnsiTheme="minorHAnsi" w:cs="Tahoma"/>
                <w:sz w:val="22"/>
              </w:rPr>
            </w:pPr>
            <w:r>
              <w:rPr>
                <w:rFonts w:asciiTheme="minorHAnsi" w:hAnsiTheme="minorHAnsi" w:cs="Tahoma"/>
                <w:sz w:val="22"/>
              </w:rPr>
              <w:t>0.5</w:t>
            </w:r>
          </w:p>
        </w:tc>
        <w:tc>
          <w:tcPr>
            <w:tcW w:w="1645" w:type="dxa"/>
          </w:tcPr>
          <w:p w:rsidR="006C0066" w:rsidRDefault="006C0066" w:rsidP="00C92865">
            <w:pPr>
              <w:pStyle w:val="TableText"/>
              <w:jc w:val="center"/>
              <w:rPr>
                <w:rFonts w:asciiTheme="minorHAnsi" w:hAnsiTheme="minorHAnsi" w:cs="Tahoma"/>
                <w:sz w:val="22"/>
              </w:rPr>
            </w:pPr>
            <w:r>
              <w:rPr>
                <w:rFonts w:asciiTheme="minorHAnsi" w:hAnsiTheme="minorHAnsi" w:cs="Tahoma"/>
                <w:sz w:val="22"/>
              </w:rPr>
              <w:t>5-Apr-16</w:t>
            </w:r>
          </w:p>
        </w:tc>
        <w:tc>
          <w:tcPr>
            <w:tcW w:w="1530" w:type="dxa"/>
          </w:tcPr>
          <w:p w:rsidR="006C0066" w:rsidRDefault="005F40FD" w:rsidP="00C92865">
            <w:pPr>
              <w:pStyle w:val="TableText"/>
              <w:jc w:val="center"/>
              <w:rPr>
                <w:rFonts w:asciiTheme="minorHAnsi" w:hAnsiTheme="minorHAnsi" w:cs="Tahoma"/>
                <w:sz w:val="22"/>
              </w:rPr>
            </w:pPr>
            <w:r>
              <w:rPr>
                <w:rFonts w:asciiTheme="minorHAnsi" w:hAnsiTheme="minorHAnsi" w:cs="Tahoma"/>
                <w:sz w:val="22"/>
              </w:rPr>
              <w:t>SP</w:t>
            </w:r>
            <w:r w:rsidR="006C0066">
              <w:rPr>
                <w:rFonts w:asciiTheme="minorHAnsi" w:hAnsiTheme="minorHAnsi" w:cs="Tahoma"/>
                <w:sz w:val="22"/>
              </w:rPr>
              <w:t>.1.15</w:t>
            </w:r>
          </w:p>
        </w:tc>
        <w:tc>
          <w:tcPr>
            <w:tcW w:w="3330" w:type="dxa"/>
          </w:tcPr>
          <w:p w:rsidR="006C0066" w:rsidRDefault="006C0066" w:rsidP="00C92865">
            <w:pPr>
              <w:pStyle w:val="TableText"/>
              <w:jc w:val="center"/>
              <w:rPr>
                <w:rFonts w:asciiTheme="minorHAnsi" w:hAnsiTheme="minorHAnsi" w:cs="Tahoma"/>
                <w:sz w:val="22"/>
              </w:rPr>
            </w:pPr>
            <w:r>
              <w:rPr>
                <w:rFonts w:asciiTheme="minorHAnsi" w:hAnsiTheme="minorHAnsi" w:cs="Tahoma"/>
                <w:sz w:val="22"/>
              </w:rPr>
              <w:t>Rate card added in the profile menu</w:t>
            </w:r>
          </w:p>
        </w:tc>
        <w:tc>
          <w:tcPr>
            <w:tcW w:w="1980" w:type="dxa"/>
          </w:tcPr>
          <w:p w:rsidR="006C0066" w:rsidRDefault="006C0066" w:rsidP="00C92865">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5F40FD" w:rsidRPr="00811257" w:rsidTr="00AC154E">
        <w:tc>
          <w:tcPr>
            <w:tcW w:w="983" w:type="dxa"/>
          </w:tcPr>
          <w:p w:rsidR="005F40FD" w:rsidRDefault="005F40FD" w:rsidP="00C92865">
            <w:pPr>
              <w:pStyle w:val="TableText"/>
              <w:jc w:val="center"/>
              <w:rPr>
                <w:rFonts w:asciiTheme="minorHAnsi" w:hAnsiTheme="minorHAnsi" w:cs="Tahoma"/>
                <w:sz w:val="22"/>
              </w:rPr>
            </w:pPr>
            <w:r>
              <w:rPr>
                <w:rFonts w:asciiTheme="minorHAnsi" w:hAnsiTheme="minorHAnsi" w:cs="Tahoma"/>
                <w:sz w:val="22"/>
              </w:rPr>
              <w:t>0.5</w:t>
            </w:r>
          </w:p>
        </w:tc>
        <w:tc>
          <w:tcPr>
            <w:tcW w:w="1645" w:type="dxa"/>
          </w:tcPr>
          <w:p w:rsidR="005F40FD" w:rsidRDefault="005F40FD" w:rsidP="00C92865">
            <w:pPr>
              <w:pStyle w:val="TableText"/>
              <w:jc w:val="center"/>
              <w:rPr>
                <w:rFonts w:asciiTheme="minorHAnsi" w:hAnsiTheme="minorHAnsi" w:cs="Tahoma"/>
                <w:sz w:val="22"/>
              </w:rPr>
            </w:pPr>
            <w:r>
              <w:rPr>
                <w:rFonts w:asciiTheme="minorHAnsi" w:hAnsiTheme="minorHAnsi" w:cs="Tahoma"/>
                <w:sz w:val="22"/>
              </w:rPr>
              <w:t>5-Apr-16</w:t>
            </w:r>
          </w:p>
        </w:tc>
        <w:tc>
          <w:tcPr>
            <w:tcW w:w="1530" w:type="dxa"/>
          </w:tcPr>
          <w:p w:rsidR="005F40FD" w:rsidRDefault="005F40FD" w:rsidP="00C92865">
            <w:pPr>
              <w:pStyle w:val="TableText"/>
              <w:jc w:val="center"/>
              <w:rPr>
                <w:rFonts w:asciiTheme="minorHAnsi" w:hAnsiTheme="minorHAnsi" w:cs="Tahoma"/>
                <w:sz w:val="22"/>
              </w:rPr>
            </w:pPr>
          </w:p>
        </w:tc>
        <w:tc>
          <w:tcPr>
            <w:tcW w:w="3330" w:type="dxa"/>
          </w:tcPr>
          <w:p w:rsidR="005F40FD" w:rsidRDefault="00A04D8C" w:rsidP="00C92865">
            <w:pPr>
              <w:pStyle w:val="TableText"/>
              <w:jc w:val="center"/>
              <w:rPr>
                <w:rFonts w:asciiTheme="minorHAnsi" w:hAnsiTheme="minorHAnsi" w:cs="Tahoma"/>
                <w:sz w:val="22"/>
              </w:rPr>
            </w:pPr>
            <w:r>
              <w:rPr>
                <w:rFonts w:asciiTheme="minorHAnsi" w:hAnsiTheme="minorHAnsi" w:cs="Tahoma"/>
                <w:sz w:val="22"/>
              </w:rPr>
              <w:t>Superficial changes  - colors, buttons and removal of map in end service screen</w:t>
            </w:r>
          </w:p>
        </w:tc>
        <w:tc>
          <w:tcPr>
            <w:tcW w:w="1980" w:type="dxa"/>
          </w:tcPr>
          <w:p w:rsidR="005F40FD" w:rsidRDefault="00A04D8C" w:rsidP="00C92865">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r w:rsidR="000F071D" w:rsidRPr="00811257" w:rsidTr="00AC154E">
        <w:tc>
          <w:tcPr>
            <w:tcW w:w="983" w:type="dxa"/>
          </w:tcPr>
          <w:p w:rsidR="000F071D" w:rsidRDefault="000F071D" w:rsidP="00C92865">
            <w:pPr>
              <w:pStyle w:val="TableText"/>
              <w:jc w:val="center"/>
              <w:rPr>
                <w:rFonts w:asciiTheme="minorHAnsi" w:hAnsiTheme="minorHAnsi" w:cs="Tahoma"/>
                <w:sz w:val="22"/>
              </w:rPr>
            </w:pPr>
            <w:r>
              <w:rPr>
                <w:rFonts w:asciiTheme="minorHAnsi" w:hAnsiTheme="minorHAnsi" w:cs="Tahoma"/>
                <w:sz w:val="22"/>
              </w:rPr>
              <w:t>0.6</w:t>
            </w:r>
          </w:p>
        </w:tc>
        <w:tc>
          <w:tcPr>
            <w:tcW w:w="1645" w:type="dxa"/>
          </w:tcPr>
          <w:p w:rsidR="000F071D" w:rsidRDefault="000F071D" w:rsidP="00C92865">
            <w:pPr>
              <w:pStyle w:val="TableText"/>
              <w:jc w:val="center"/>
              <w:rPr>
                <w:rFonts w:asciiTheme="minorHAnsi" w:hAnsiTheme="minorHAnsi" w:cs="Tahoma"/>
                <w:sz w:val="22"/>
              </w:rPr>
            </w:pPr>
            <w:r>
              <w:rPr>
                <w:rFonts w:asciiTheme="minorHAnsi" w:hAnsiTheme="minorHAnsi" w:cs="Tahoma"/>
                <w:sz w:val="22"/>
              </w:rPr>
              <w:t>15-Apr-16</w:t>
            </w:r>
          </w:p>
        </w:tc>
        <w:tc>
          <w:tcPr>
            <w:tcW w:w="1530" w:type="dxa"/>
          </w:tcPr>
          <w:p w:rsidR="000F071D" w:rsidRDefault="000F071D" w:rsidP="00C92865">
            <w:pPr>
              <w:pStyle w:val="TableText"/>
              <w:jc w:val="center"/>
              <w:rPr>
                <w:rFonts w:asciiTheme="minorHAnsi" w:hAnsiTheme="minorHAnsi" w:cs="Tahoma"/>
                <w:sz w:val="22"/>
              </w:rPr>
            </w:pPr>
            <w:r>
              <w:rPr>
                <w:rFonts w:asciiTheme="minorHAnsi" w:hAnsiTheme="minorHAnsi" w:cs="Tahoma"/>
                <w:sz w:val="22"/>
              </w:rPr>
              <w:t>SP.1.1</w:t>
            </w:r>
          </w:p>
        </w:tc>
        <w:tc>
          <w:tcPr>
            <w:tcW w:w="3330" w:type="dxa"/>
          </w:tcPr>
          <w:p w:rsidR="000F071D" w:rsidRDefault="000F071D" w:rsidP="00C92865">
            <w:pPr>
              <w:pStyle w:val="TableText"/>
              <w:jc w:val="center"/>
              <w:rPr>
                <w:rFonts w:asciiTheme="minorHAnsi" w:hAnsiTheme="minorHAnsi" w:cs="Tahoma"/>
                <w:sz w:val="22"/>
              </w:rPr>
            </w:pPr>
            <w:r>
              <w:rPr>
                <w:rFonts w:asciiTheme="minorHAnsi" w:hAnsiTheme="minorHAnsi" w:cs="Tahoma"/>
                <w:sz w:val="22"/>
              </w:rPr>
              <w:t xml:space="preserve">Removed no. of </w:t>
            </w:r>
            <w:proofErr w:type="spellStart"/>
            <w:r>
              <w:rPr>
                <w:rFonts w:asciiTheme="minorHAnsi" w:hAnsiTheme="minorHAnsi" w:cs="Tahoma"/>
                <w:sz w:val="22"/>
              </w:rPr>
              <w:t>emp</w:t>
            </w:r>
            <w:proofErr w:type="spellEnd"/>
            <w:r>
              <w:rPr>
                <w:rFonts w:asciiTheme="minorHAnsi" w:hAnsiTheme="minorHAnsi" w:cs="Tahoma"/>
                <w:sz w:val="22"/>
              </w:rPr>
              <w:t xml:space="preserve"> field, removed read agreement button, add image preview of id proof</w:t>
            </w:r>
          </w:p>
        </w:tc>
        <w:tc>
          <w:tcPr>
            <w:tcW w:w="1980" w:type="dxa"/>
          </w:tcPr>
          <w:p w:rsidR="000F071D" w:rsidRDefault="00F31501" w:rsidP="00C92865">
            <w:pPr>
              <w:pStyle w:val="TableText"/>
              <w:jc w:val="center"/>
              <w:rPr>
                <w:rFonts w:asciiTheme="minorHAnsi" w:hAnsiTheme="minorHAnsi" w:cs="Tahoma"/>
                <w:sz w:val="22"/>
              </w:rPr>
            </w:pPr>
            <w:proofErr w:type="spellStart"/>
            <w:r>
              <w:rPr>
                <w:rFonts w:asciiTheme="minorHAnsi" w:hAnsiTheme="minorHAnsi" w:cs="Tahoma"/>
                <w:sz w:val="22"/>
              </w:rPr>
              <w:t>Jitendra</w:t>
            </w:r>
            <w:proofErr w:type="spellEnd"/>
          </w:p>
        </w:tc>
      </w:tr>
      <w:tr w:rsidR="000F071D" w:rsidRPr="00811257" w:rsidTr="00AC154E">
        <w:tc>
          <w:tcPr>
            <w:tcW w:w="983" w:type="dxa"/>
          </w:tcPr>
          <w:p w:rsidR="000F071D" w:rsidRDefault="000F071D" w:rsidP="00C92865">
            <w:pPr>
              <w:pStyle w:val="TableText"/>
              <w:jc w:val="center"/>
              <w:rPr>
                <w:rFonts w:asciiTheme="minorHAnsi" w:hAnsiTheme="minorHAnsi" w:cs="Tahoma"/>
                <w:sz w:val="22"/>
              </w:rPr>
            </w:pPr>
            <w:r>
              <w:rPr>
                <w:rFonts w:asciiTheme="minorHAnsi" w:hAnsiTheme="minorHAnsi" w:cs="Tahoma"/>
                <w:sz w:val="22"/>
              </w:rPr>
              <w:t>0.6</w:t>
            </w:r>
          </w:p>
        </w:tc>
        <w:tc>
          <w:tcPr>
            <w:tcW w:w="1645" w:type="dxa"/>
          </w:tcPr>
          <w:p w:rsidR="000F071D" w:rsidRDefault="000F071D" w:rsidP="00C92865">
            <w:pPr>
              <w:pStyle w:val="TableText"/>
              <w:jc w:val="center"/>
              <w:rPr>
                <w:rFonts w:asciiTheme="minorHAnsi" w:hAnsiTheme="minorHAnsi" w:cs="Tahoma"/>
                <w:sz w:val="22"/>
              </w:rPr>
            </w:pPr>
            <w:r>
              <w:rPr>
                <w:rFonts w:asciiTheme="minorHAnsi" w:hAnsiTheme="minorHAnsi" w:cs="Tahoma"/>
                <w:sz w:val="22"/>
              </w:rPr>
              <w:t>15-Apr-16</w:t>
            </w:r>
          </w:p>
        </w:tc>
        <w:tc>
          <w:tcPr>
            <w:tcW w:w="1530" w:type="dxa"/>
          </w:tcPr>
          <w:p w:rsidR="000F071D" w:rsidRDefault="000F071D" w:rsidP="00C92865">
            <w:pPr>
              <w:pStyle w:val="TableText"/>
              <w:jc w:val="center"/>
              <w:rPr>
                <w:rFonts w:asciiTheme="minorHAnsi" w:hAnsiTheme="minorHAnsi" w:cs="Tahoma"/>
                <w:sz w:val="22"/>
              </w:rPr>
            </w:pPr>
            <w:r>
              <w:rPr>
                <w:rFonts w:asciiTheme="minorHAnsi" w:hAnsiTheme="minorHAnsi" w:cs="Tahoma"/>
                <w:sz w:val="22"/>
              </w:rPr>
              <w:t>SP.1.7</w:t>
            </w:r>
          </w:p>
        </w:tc>
        <w:tc>
          <w:tcPr>
            <w:tcW w:w="3330" w:type="dxa"/>
          </w:tcPr>
          <w:p w:rsidR="000F071D" w:rsidRDefault="00F31501" w:rsidP="00C92865">
            <w:pPr>
              <w:pStyle w:val="TableText"/>
              <w:jc w:val="center"/>
              <w:rPr>
                <w:rFonts w:asciiTheme="minorHAnsi" w:hAnsiTheme="minorHAnsi" w:cs="Tahoma"/>
                <w:sz w:val="22"/>
              </w:rPr>
            </w:pPr>
            <w:r>
              <w:rPr>
                <w:rFonts w:asciiTheme="minorHAnsi" w:hAnsiTheme="minorHAnsi" w:cs="Tahoma"/>
                <w:sz w:val="22"/>
              </w:rPr>
              <w:t>Added starting now and 5 min and 10 mins</w:t>
            </w:r>
          </w:p>
        </w:tc>
        <w:tc>
          <w:tcPr>
            <w:tcW w:w="1980" w:type="dxa"/>
          </w:tcPr>
          <w:p w:rsidR="000F071D" w:rsidRDefault="00F31501" w:rsidP="00C92865">
            <w:pPr>
              <w:pStyle w:val="TableText"/>
              <w:jc w:val="center"/>
              <w:rPr>
                <w:rFonts w:asciiTheme="minorHAnsi" w:hAnsiTheme="minorHAnsi" w:cs="Tahoma"/>
                <w:sz w:val="22"/>
              </w:rPr>
            </w:pPr>
            <w:proofErr w:type="spellStart"/>
            <w:r>
              <w:rPr>
                <w:rFonts w:asciiTheme="minorHAnsi" w:hAnsiTheme="minorHAnsi" w:cs="Tahoma"/>
                <w:sz w:val="22"/>
              </w:rPr>
              <w:t>Jitendra</w:t>
            </w:r>
            <w:proofErr w:type="spellEnd"/>
          </w:p>
        </w:tc>
      </w:tr>
      <w:tr w:rsidR="00F31501" w:rsidRPr="00811257" w:rsidTr="00AC154E">
        <w:tc>
          <w:tcPr>
            <w:tcW w:w="983" w:type="dxa"/>
          </w:tcPr>
          <w:p w:rsidR="00F31501" w:rsidRDefault="00F31501" w:rsidP="00C92865">
            <w:pPr>
              <w:pStyle w:val="TableText"/>
              <w:jc w:val="center"/>
              <w:rPr>
                <w:rFonts w:asciiTheme="minorHAnsi" w:hAnsiTheme="minorHAnsi" w:cs="Tahoma"/>
                <w:sz w:val="22"/>
              </w:rPr>
            </w:pPr>
            <w:r>
              <w:rPr>
                <w:rFonts w:asciiTheme="minorHAnsi" w:hAnsiTheme="minorHAnsi" w:cs="Tahoma"/>
                <w:sz w:val="22"/>
              </w:rPr>
              <w:t>0.6</w:t>
            </w:r>
          </w:p>
        </w:tc>
        <w:tc>
          <w:tcPr>
            <w:tcW w:w="1645" w:type="dxa"/>
          </w:tcPr>
          <w:p w:rsidR="00F31501" w:rsidRDefault="00F31501" w:rsidP="00C92865">
            <w:pPr>
              <w:pStyle w:val="TableText"/>
              <w:jc w:val="center"/>
              <w:rPr>
                <w:rFonts w:asciiTheme="minorHAnsi" w:hAnsiTheme="minorHAnsi" w:cs="Tahoma"/>
                <w:sz w:val="22"/>
              </w:rPr>
            </w:pPr>
            <w:r>
              <w:rPr>
                <w:rFonts w:asciiTheme="minorHAnsi" w:hAnsiTheme="minorHAnsi" w:cs="Tahoma"/>
                <w:sz w:val="22"/>
              </w:rPr>
              <w:t>15-Apr-16</w:t>
            </w:r>
          </w:p>
        </w:tc>
        <w:tc>
          <w:tcPr>
            <w:tcW w:w="1530" w:type="dxa"/>
          </w:tcPr>
          <w:p w:rsidR="00F31501" w:rsidRDefault="00F31501" w:rsidP="00C92865">
            <w:pPr>
              <w:pStyle w:val="TableText"/>
              <w:jc w:val="center"/>
              <w:rPr>
                <w:rFonts w:asciiTheme="minorHAnsi" w:hAnsiTheme="minorHAnsi" w:cs="Tahoma"/>
                <w:sz w:val="22"/>
              </w:rPr>
            </w:pPr>
            <w:r>
              <w:rPr>
                <w:rFonts w:asciiTheme="minorHAnsi" w:hAnsiTheme="minorHAnsi" w:cs="Tahoma"/>
                <w:sz w:val="22"/>
              </w:rPr>
              <w:t>SP.1.9</w:t>
            </w:r>
          </w:p>
        </w:tc>
        <w:tc>
          <w:tcPr>
            <w:tcW w:w="3330" w:type="dxa"/>
          </w:tcPr>
          <w:p w:rsidR="00F31501" w:rsidRDefault="00F31501" w:rsidP="00C92865">
            <w:pPr>
              <w:pStyle w:val="TableText"/>
              <w:jc w:val="center"/>
              <w:rPr>
                <w:rFonts w:asciiTheme="minorHAnsi" w:hAnsiTheme="minorHAnsi" w:cs="Tahoma"/>
                <w:sz w:val="22"/>
              </w:rPr>
            </w:pPr>
            <w:r>
              <w:rPr>
                <w:rFonts w:asciiTheme="minorHAnsi" w:hAnsiTheme="minorHAnsi" w:cs="Tahoma"/>
                <w:sz w:val="22"/>
              </w:rPr>
              <w:t>Removed the navigate button, retaining only Start button</w:t>
            </w:r>
          </w:p>
        </w:tc>
        <w:tc>
          <w:tcPr>
            <w:tcW w:w="1980" w:type="dxa"/>
          </w:tcPr>
          <w:p w:rsidR="00F31501" w:rsidRPr="00F31501" w:rsidRDefault="00F31501" w:rsidP="00F31501">
            <w:pPr>
              <w:jc w:val="center"/>
            </w:pPr>
            <w:proofErr w:type="spellStart"/>
            <w:r>
              <w:rPr>
                <w:rFonts w:asciiTheme="minorHAnsi" w:hAnsiTheme="minorHAnsi" w:cs="Tahoma"/>
                <w:sz w:val="22"/>
              </w:rPr>
              <w:t>Jitendra</w:t>
            </w:r>
            <w:proofErr w:type="spellEnd"/>
          </w:p>
        </w:tc>
      </w:tr>
      <w:tr w:rsidR="00F31501" w:rsidRPr="00811257" w:rsidTr="00AC154E">
        <w:tc>
          <w:tcPr>
            <w:tcW w:w="983" w:type="dxa"/>
          </w:tcPr>
          <w:p w:rsidR="00F31501" w:rsidRDefault="00F31501" w:rsidP="00C92865">
            <w:pPr>
              <w:pStyle w:val="TableText"/>
              <w:jc w:val="center"/>
              <w:rPr>
                <w:rFonts w:asciiTheme="minorHAnsi" w:hAnsiTheme="minorHAnsi" w:cs="Tahoma"/>
                <w:sz w:val="22"/>
              </w:rPr>
            </w:pPr>
            <w:r>
              <w:rPr>
                <w:rFonts w:asciiTheme="minorHAnsi" w:hAnsiTheme="minorHAnsi" w:cs="Tahoma"/>
                <w:sz w:val="22"/>
              </w:rPr>
              <w:t>0.6</w:t>
            </w:r>
          </w:p>
        </w:tc>
        <w:tc>
          <w:tcPr>
            <w:tcW w:w="1645" w:type="dxa"/>
          </w:tcPr>
          <w:p w:rsidR="00F31501" w:rsidRDefault="00F31501" w:rsidP="00C92865">
            <w:pPr>
              <w:pStyle w:val="TableText"/>
              <w:jc w:val="center"/>
              <w:rPr>
                <w:rFonts w:asciiTheme="minorHAnsi" w:hAnsiTheme="minorHAnsi" w:cs="Tahoma"/>
                <w:sz w:val="22"/>
              </w:rPr>
            </w:pPr>
            <w:r>
              <w:rPr>
                <w:rFonts w:asciiTheme="minorHAnsi" w:hAnsiTheme="minorHAnsi" w:cs="Tahoma"/>
                <w:sz w:val="22"/>
              </w:rPr>
              <w:t>15-Apr-16</w:t>
            </w:r>
          </w:p>
        </w:tc>
        <w:tc>
          <w:tcPr>
            <w:tcW w:w="1530" w:type="dxa"/>
          </w:tcPr>
          <w:p w:rsidR="00F31501" w:rsidRDefault="00F31501" w:rsidP="00C92865">
            <w:pPr>
              <w:pStyle w:val="TableText"/>
              <w:jc w:val="center"/>
              <w:rPr>
                <w:rFonts w:asciiTheme="minorHAnsi" w:hAnsiTheme="minorHAnsi" w:cs="Tahoma"/>
                <w:sz w:val="22"/>
              </w:rPr>
            </w:pPr>
            <w:r>
              <w:rPr>
                <w:rFonts w:asciiTheme="minorHAnsi" w:hAnsiTheme="minorHAnsi" w:cs="Tahoma"/>
                <w:sz w:val="22"/>
              </w:rPr>
              <w:t>SP.1.14</w:t>
            </w:r>
          </w:p>
        </w:tc>
        <w:tc>
          <w:tcPr>
            <w:tcW w:w="3330" w:type="dxa"/>
          </w:tcPr>
          <w:p w:rsidR="00F31501" w:rsidRDefault="00F31501" w:rsidP="00C92865">
            <w:pPr>
              <w:pStyle w:val="TableText"/>
              <w:jc w:val="center"/>
              <w:rPr>
                <w:rFonts w:asciiTheme="minorHAnsi" w:hAnsiTheme="minorHAnsi" w:cs="Tahoma"/>
                <w:sz w:val="22"/>
              </w:rPr>
            </w:pPr>
            <w:r>
              <w:rPr>
                <w:rFonts w:asciiTheme="minorHAnsi" w:hAnsiTheme="minorHAnsi" w:cs="Tahoma"/>
                <w:sz w:val="22"/>
              </w:rPr>
              <w:t>Remove notification settings</w:t>
            </w:r>
          </w:p>
        </w:tc>
        <w:tc>
          <w:tcPr>
            <w:tcW w:w="1980" w:type="dxa"/>
          </w:tcPr>
          <w:p w:rsidR="00F31501" w:rsidRDefault="00F31501" w:rsidP="00C92865">
            <w:pPr>
              <w:pStyle w:val="TableText"/>
              <w:jc w:val="center"/>
              <w:rPr>
                <w:rFonts w:asciiTheme="minorHAnsi" w:hAnsiTheme="minorHAnsi" w:cs="Tahoma"/>
                <w:sz w:val="22"/>
              </w:rPr>
            </w:pPr>
            <w:proofErr w:type="spellStart"/>
            <w:r>
              <w:rPr>
                <w:rFonts w:asciiTheme="minorHAnsi" w:hAnsiTheme="minorHAnsi" w:cs="Tahoma"/>
                <w:sz w:val="22"/>
              </w:rPr>
              <w:t>Jitendra</w:t>
            </w:r>
            <w:proofErr w:type="spellEnd"/>
          </w:p>
        </w:tc>
      </w:tr>
      <w:tr w:rsidR="00F31501" w:rsidRPr="00811257" w:rsidTr="00AC154E">
        <w:tc>
          <w:tcPr>
            <w:tcW w:w="983" w:type="dxa"/>
          </w:tcPr>
          <w:p w:rsidR="00F31501" w:rsidRDefault="00023CD5" w:rsidP="00C92865">
            <w:pPr>
              <w:pStyle w:val="TableText"/>
              <w:jc w:val="center"/>
              <w:rPr>
                <w:rFonts w:asciiTheme="minorHAnsi" w:hAnsiTheme="minorHAnsi" w:cs="Tahoma"/>
                <w:sz w:val="22"/>
              </w:rPr>
            </w:pPr>
            <w:r>
              <w:rPr>
                <w:rFonts w:asciiTheme="minorHAnsi" w:hAnsiTheme="minorHAnsi" w:cs="Tahoma"/>
                <w:sz w:val="22"/>
              </w:rPr>
              <w:t>1.0</w:t>
            </w:r>
          </w:p>
        </w:tc>
        <w:tc>
          <w:tcPr>
            <w:tcW w:w="1645" w:type="dxa"/>
          </w:tcPr>
          <w:p w:rsidR="00F31501" w:rsidRDefault="00023CD5" w:rsidP="00C92865">
            <w:pPr>
              <w:pStyle w:val="TableText"/>
              <w:jc w:val="center"/>
              <w:rPr>
                <w:rFonts w:asciiTheme="minorHAnsi" w:hAnsiTheme="minorHAnsi" w:cs="Tahoma"/>
                <w:sz w:val="22"/>
              </w:rPr>
            </w:pPr>
            <w:r>
              <w:rPr>
                <w:rFonts w:asciiTheme="minorHAnsi" w:hAnsiTheme="minorHAnsi" w:cs="Tahoma"/>
                <w:sz w:val="22"/>
              </w:rPr>
              <w:t>15-Apr-16</w:t>
            </w:r>
          </w:p>
        </w:tc>
        <w:tc>
          <w:tcPr>
            <w:tcW w:w="1530" w:type="dxa"/>
          </w:tcPr>
          <w:p w:rsidR="00F31501" w:rsidRDefault="00023CD5" w:rsidP="00C92865">
            <w:pPr>
              <w:pStyle w:val="TableText"/>
              <w:jc w:val="center"/>
              <w:rPr>
                <w:rFonts w:asciiTheme="minorHAnsi" w:hAnsiTheme="minorHAnsi" w:cs="Tahoma"/>
                <w:sz w:val="22"/>
              </w:rPr>
            </w:pPr>
            <w:r>
              <w:rPr>
                <w:rFonts w:asciiTheme="minorHAnsi" w:hAnsiTheme="minorHAnsi" w:cs="Tahoma"/>
                <w:sz w:val="22"/>
              </w:rPr>
              <w:t xml:space="preserve">Section 3.2 </w:t>
            </w:r>
          </w:p>
        </w:tc>
        <w:tc>
          <w:tcPr>
            <w:tcW w:w="3330" w:type="dxa"/>
          </w:tcPr>
          <w:p w:rsidR="00F31501" w:rsidRDefault="00023CD5" w:rsidP="00C92865">
            <w:pPr>
              <w:pStyle w:val="TableText"/>
              <w:jc w:val="center"/>
              <w:rPr>
                <w:rFonts w:asciiTheme="minorHAnsi" w:hAnsiTheme="minorHAnsi" w:cs="Tahoma"/>
                <w:sz w:val="22"/>
              </w:rPr>
            </w:pPr>
            <w:r>
              <w:rPr>
                <w:rFonts w:asciiTheme="minorHAnsi" w:hAnsiTheme="minorHAnsi" w:cs="Tahoma"/>
                <w:sz w:val="22"/>
              </w:rPr>
              <w:t>Approved</w:t>
            </w:r>
          </w:p>
        </w:tc>
        <w:tc>
          <w:tcPr>
            <w:tcW w:w="1980" w:type="dxa"/>
          </w:tcPr>
          <w:p w:rsidR="00F31501" w:rsidRDefault="00023CD5" w:rsidP="00C92865">
            <w:pPr>
              <w:pStyle w:val="TableText"/>
              <w:jc w:val="center"/>
              <w:rPr>
                <w:rFonts w:asciiTheme="minorHAnsi" w:hAnsiTheme="minorHAnsi" w:cs="Tahoma"/>
                <w:sz w:val="22"/>
              </w:rPr>
            </w:pPr>
            <w:proofErr w:type="spellStart"/>
            <w:r>
              <w:rPr>
                <w:rFonts w:asciiTheme="minorHAnsi" w:hAnsiTheme="minorHAnsi" w:cs="Tahoma"/>
                <w:sz w:val="22"/>
              </w:rPr>
              <w:t>Jitendra</w:t>
            </w:r>
            <w:proofErr w:type="spellEnd"/>
          </w:p>
        </w:tc>
      </w:tr>
      <w:tr w:rsidR="00F35EC7" w:rsidRPr="00811257" w:rsidTr="00AC154E">
        <w:tc>
          <w:tcPr>
            <w:tcW w:w="983" w:type="dxa"/>
          </w:tcPr>
          <w:p w:rsidR="00F35EC7" w:rsidRDefault="00F35EC7" w:rsidP="00C92865">
            <w:pPr>
              <w:pStyle w:val="TableText"/>
              <w:jc w:val="center"/>
              <w:rPr>
                <w:rFonts w:asciiTheme="minorHAnsi" w:hAnsiTheme="minorHAnsi" w:cs="Tahoma"/>
                <w:sz w:val="22"/>
              </w:rPr>
            </w:pPr>
            <w:r>
              <w:rPr>
                <w:rFonts w:asciiTheme="minorHAnsi" w:hAnsiTheme="minorHAnsi" w:cs="Tahoma"/>
                <w:sz w:val="22"/>
              </w:rPr>
              <w:t>1.2</w:t>
            </w:r>
          </w:p>
        </w:tc>
        <w:tc>
          <w:tcPr>
            <w:tcW w:w="1645" w:type="dxa"/>
          </w:tcPr>
          <w:p w:rsidR="00F35EC7" w:rsidRDefault="00F35EC7" w:rsidP="00C92865">
            <w:pPr>
              <w:pStyle w:val="TableText"/>
              <w:jc w:val="center"/>
              <w:rPr>
                <w:rFonts w:asciiTheme="minorHAnsi" w:hAnsiTheme="minorHAnsi" w:cs="Tahoma"/>
                <w:sz w:val="22"/>
              </w:rPr>
            </w:pPr>
            <w:r>
              <w:rPr>
                <w:rFonts w:asciiTheme="minorHAnsi" w:hAnsiTheme="minorHAnsi" w:cs="Tahoma"/>
                <w:sz w:val="22"/>
              </w:rPr>
              <w:t>27-Apr-16</w:t>
            </w:r>
          </w:p>
        </w:tc>
        <w:tc>
          <w:tcPr>
            <w:tcW w:w="1530" w:type="dxa"/>
          </w:tcPr>
          <w:p w:rsidR="00F35EC7" w:rsidRDefault="00F35EC7" w:rsidP="00C92865">
            <w:pPr>
              <w:pStyle w:val="TableText"/>
              <w:jc w:val="center"/>
              <w:rPr>
                <w:rFonts w:asciiTheme="minorHAnsi" w:hAnsiTheme="minorHAnsi" w:cs="Tahoma"/>
                <w:sz w:val="22"/>
              </w:rPr>
            </w:pPr>
            <w:r>
              <w:rPr>
                <w:rFonts w:asciiTheme="minorHAnsi" w:hAnsiTheme="minorHAnsi" w:cs="Tahoma"/>
                <w:sz w:val="22"/>
              </w:rPr>
              <w:t>SP.1.1</w:t>
            </w:r>
          </w:p>
        </w:tc>
        <w:tc>
          <w:tcPr>
            <w:tcW w:w="3330" w:type="dxa"/>
          </w:tcPr>
          <w:p w:rsidR="00F35EC7" w:rsidRDefault="00F35EC7" w:rsidP="00C92865">
            <w:pPr>
              <w:pStyle w:val="TableText"/>
              <w:jc w:val="center"/>
              <w:rPr>
                <w:rFonts w:asciiTheme="minorHAnsi" w:hAnsiTheme="minorHAnsi" w:cs="Tahoma"/>
                <w:sz w:val="22"/>
              </w:rPr>
            </w:pPr>
            <w:r>
              <w:rPr>
                <w:rFonts w:asciiTheme="minorHAnsi" w:hAnsiTheme="minorHAnsi" w:cs="Tahoma"/>
                <w:sz w:val="22"/>
              </w:rPr>
              <w:t>Remove the Agent Login for sales executives</w:t>
            </w:r>
          </w:p>
        </w:tc>
        <w:tc>
          <w:tcPr>
            <w:tcW w:w="1980" w:type="dxa"/>
          </w:tcPr>
          <w:p w:rsidR="00F35EC7" w:rsidRDefault="00F35EC7" w:rsidP="00C92865">
            <w:pPr>
              <w:pStyle w:val="TableText"/>
              <w:jc w:val="center"/>
              <w:rPr>
                <w:rFonts w:asciiTheme="minorHAnsi" w:hAnsiTheme="minorHAnsi" w:cs="Tahoma"/>
                <w:sz w:val="22"/>
              </w:rPr>
            </w:pPr>
            <w:proofErr w:type="spellStart"/>
            <w:r>
              <w:rPr>
                <w:rFonts w:asciiTheme="minorHAnsi" w:hAnsiTheme="minorHAnsi" w:cs="Tahoma"/>
                <w:sz w:val="22"/>
              </w:rPr>
              <w:t>Anand</w:t>
            </w:r>
            <w:proofErr w:type="spellEnd"/>
            <w:r>
              <w:rPr>
                <w:rFonts w:asciiTheme="minorHAnsi" w:hAnsiTheme="minorHAnsi" w:cs="Tahoma"/>
                <w:sz w:val="22"/>
              </w:rPr>
              <w:t xml:space="preserve"> Rahul</w:t>
            </w:r>
          </w:p>
        </w:tc>
      </w:tr>
    </w:tbl>
    <w:p w:rsidR="00AC154E" w:rsidRDefault="00361A9A" w:rsidP="00361A9A">
      <w:pPr>
        <w:pStyle w:val="Paragraph"/>
        <w:tabs>
          <w:tab w:val="left" w:pos="2310"/>
        </w:tabs>
        <w:spacing w:before="0" w:after="0"/>
        <w:ind w:left="0"/>
        <w:rPr>
          <w:rFonts w:asciiTheme="minorHAnsi" w:hAnsiTheme="minorHAnsi" w:cs="Tahoma"/>
        </w:rPr>
      </w:pPr>
      <w:r>
        <w:rPr>
          <w:rFonts w:asciiTheme="minorHAnsi" w:hAnsiTheme="minorHAnsi" w:cs="Tahoma"/>
        </w:rPr>
        <w:tab/>
      </w:r>
    </w:p>
    <w:p w:rsidR="00361A9A" w:rsidRDefault="00361A9A" w:rsidP="00361A9A">
      <w:pPr>
        <w:pStyle w:val="Paragraph"/>
        <w:tabs>
          <w:tab w:val="left" w:pos="2310"/>
        </w:tabs>
        <w:spacing w:before="0" w:after="0"/>
        <w:ind w:left="0"/>
        <w:rPr>
          <w:rFonts w:asciiTheme="minorHAnsi" w:hAnsiTheme="minorHAnsi" w:cs="Tahoma"/>
        </w:rPr>
      </w:pPr>
    </w:p>
    <w:p w:rsidR="00361A9A" w:rsidRPr="00935820" w:rsidRDefault="00361A9A" w:rsidP="00361A9A">
      <w:pPr>
        <w:pStyle w:val="Paragraph"/>
        <w:tabs>
          <w:tab w:val="left" w:pos="1800"/>
        </w:tabs>
        <w:spacing w:before="0" w:after="0"/>
        <w:ind w:left="0"/>
        <w:rPr>
          <w:rFonts w:asciiTheme="minorHAnsi" w:hAnsiTheme="minorHAnsi" w:cs="Tahoma"/>
          <w:b/>
          <w:sz w:val="24"/>
        </w:rPr>
      </w:pPr>
      <w:r>
        <w:rPr>
          <w:rFonts w:asciiTheme="minorHAnsi" w:hAnsiTheme="minorHAnsi" w:cs="Tahoma"/>
          <w:b/>
          <w:sz w:val="24"/>
        </w:rPr>
        <w:t>Review Log Customer App</w:t>
      </w:r>
    </w:p>
    <w:p w:rsidR="00361A9A" w:rsidRDefault="00361A9A" w:rsidP="002038A8">
      <w:pPr>
        <w:pStyle w:val="Paragraph"/>
        <w:spacing w:before="0" w:after="0"/>
        <w:ind w:left="0"/>
        <w:rPr>
          <w:rFonts w:asciiTheme="minorHAnsi" w:hAnsiTheme="minorHAnsi" w:cs="Tahoma"/>
        </w:rPr>
      </w:pPr>
    </w:p>
    <w:tbl>
      <w:tblPr>
        <w:tblW w:w="9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83"/>
        <w:gridCol w:w="1645"/>
        <w:gridCol w:w="1530"/>
        <w:gridCol w:w="3330"/>
        <w:gridCol w:w="1980"/>
      </w:tblGrid>
      <w:tr w:rsidR="00361A9A" w:rsidRPr="00811257" w:rsidTr="00BC3CC4">
        <w:trPr>
          <w:tblHeader/>
        </w:trPr>
        <w:tc>
          <w:tcPr>
            <w:tcW w:w="983" w:type="dxa"/>
            <w:shd w:val="clear" w:color="auto" w:fill="8DB3E2" w:themeFill="text2" w:themeFillTint="66"/>
          </w:tcPr>
          <w:p w:rsidR="00361A9A" w:rsidRPr="00811257" w:rsidRDefault="00361A9A" w:rsidP="00BC3CC4">
            <w:pPr>
              <w:pStyle w:val="TableHeader"/>
              <w:rPr>
                <w:rFonts w:asciiTheme="minorHAnsi" w:hAnsiTheme="minorHAnsi" w:cs="Tahoma"/>
                <w:sz w:val="22"/>
              </w:rPr>
            </w:pPr>
            <w:r w:rsidRPr="00811257">
              <w:rPr>
                <w:rFonts w:asciiTheme="minorHAnsi" w:hAnsiTheme="minorHAnsi" w:cs="Tahoma"/>
                <w:sz w:val="22"/>
              </w:rPr>
              <w:t>Version</w:t>
            </w:r>
          </w:p>
        </w:tc>
        <w:tc>
          <w:tcPr>
            <w:tcW w:w="1645" w:type="dxa"/>
            <w:shd w:val="clear" w:color="auto" w:fill="8DB3E2" w:themeFill="text2" w:themeFillTint="66"/>
          </w:tcPr>
          <w:p w:rsidR="00361A9A" w:rsidRPr="00811257" w:rsidRDefault="00361A9A" w:rsidP="00BC3CC4">
            <w:pPr>
              <w:pStyle w:val="TableHeader"/>
              <w:rPr>
                <w:rFonts w:asciiTheme="minorHAnsi" w:hAnsiTheme="minorHAnsi" w:cs="Tahoma"/>
                <w:sz w:val="22"/>
              </w:rPr>
            </w:pPr>
            <w:r w:rsidRPr="00811257">
              <w:rPr>
                <w:rFonts w:asciiTheme="minorHAnsi" w:hAnsiTheme="minorHAnsi" w:cs="Tahoma"/>
                <w:sz w:val="22"/>
              </w:rPr>
              <w:t>Date</w:t>
            </w:r>
          </w:p>
        </w:tc>
        <w:tc>
          <w:tcPr>
            <w:tcW w:w="1530" w:type="dxa"/>
            <w:shd w:val="clear" w:color="auto" w:fill="8DB3E2" w:themeFill="text2" w:themeFillTint="66"/>
          </w:tcPr>
          <w:p w:rsidR="00361A9A" w:rsidRPr="00811257" w:rsidRDefault="00361A9A" w:rsidP="00BC3CC4">
            <w:pPr>
              <w:pStyle w:val="TableHeader"/>
              <w:rPr>
                <w:rFonts w:asciiTheme="minorHAnsi" w:hAnsiTheme="minorHAnsi" w:cs="Tahoma"/>
                <w:sz w:val="22"/>
              </w:rPr>
            </w:pPr>
            <w:r>
              <w:rPr>
                <w:rFonts w:asciiTheme="minorHAnsi" w:hAnsiTheme="minorHAnsi" w:cs="Tahoma"/>
                <w:sz w:val="22"/>
              </w:rPr>
              <w:t>Requirement ID</w:t>
            </w:r>
          </w:p>
        </w:tc>
        <w:tc>
          <w:tcPr>
            <w:tcW w:w="3330" w:type="dxa"/>
            <w:shd w:val="clear" w:color="auto" w:fill="8DB3E2" w:themeFill="text2" w:themeFillTint="66"/>
          </w:tcPr>
          <w:p w:rsidR="00361A9A" w:rsidRPr="00811257" w:rsidRDefault="00361A9A" w:rsidP="00BC3CC4">
            <w:pPr>
              <w:pStyle w:val="TableHeader"/>
              <w:rPr>
                <w:rFonts w:asciiTheme="minorHAnsi" w:hAnsiTheme="minorHAnsi" w:cs="Tahoma"/>
                <w:sz w:val="22"/>
              </w:rPr>
            </w:pPr>
            <w:r>
              <w:rPr>
                <w:rFonts w:asciiTheme="minorHAnsi" w:hAnsiTheme="minorHAnsi" w:cs="Tahoma"/>
                <w:sz w:val="22"/>
              </w:rPr>
              <w:t>Update</w:t>
            </w:r>
          </w:p>
        </w:tc>
        <w:tc>
          <w:tcPr>
            <w:tcW w:w="1980" w:type="dxa"/>
            <w:shd w:val="clear" w:color="auto" w:fill="8DB3E2" w:themeFill="text2" w:themeFillTint="66"/>
          </w:tcPr>
          <w:p w:rsidR="00361A9A" w:rsidRPr="00811257" w:rsidRDefault="00361A9A" w:rsidP="00BC3CC4">
            <w:pPr>
              <w:pStyle w:val="TableHeader"/>
              <w:rPr>
                <w:rFonts w:asciiTheme="minorHAnsi" w:hAnsiTheme="minorHAnsi" w:cs="Tahoma"/>
                <w:sz w:val="22"/>
              </w:rPr>
            </w:pPr>
            <w:r>
              <w:rPr>
                <w:rFonts w:asciiTheme="minorHAnsi" w:hAnsiTheme="minorHAnsi" w:cs="Tahoma"/>
                <w:sz w:val="22"/>
              </w:rPr>
              <w:t>Approved By</w:t>
            </w:r>
          </w:p>
        </w:tc>
      </w:tr>
      <w:tr w:rsidR="00361A9A" w:rsidRPr="00811257" w:rsidTr="00BC3CC4">
        <w:tc>
          <w:tcPr>
            <w:tcW w:w="983" w:type="dxa"/>
          </w:tcPr>
          <w:p w:rsidR="00361A9A" w:rsidRPr="00811257" w:rsidRDefault="00361A9A" w:rsidP="00BC3CC4">
            <w:pPr>
              <w:pStyle w:val="TableText"/>
              <w:jc w:val="center"/>
              <w:rPr>
                <w:rFonts w:asciiTheme="minorHAnsi" w:hAnsiTheme="minorHAnsi" w:cs="Tahoma"/>
                <w:sz w:val="22"/>
              </w:rPr>
            </w:pPr>
            <w:r>
              <w:rPr>
                <w:rFonts w:asciiTheme="minorHAnsi" w:hAnsiTheme="minorHAnsi" w:cs="Tahoma"/>
                <w:sz w:val="22"/>
              </w:rPr>
              <w:t>1.</w:t>
            </w:r>
            <w:r w:rsidR="00D535FA">
              <w:rPr>
                <w:rFonts w:asciiTheme="minorHAnsi" w:hAnsiTheme="minorHAnsi" w:cs="Tahoma"/>
                <w:sz w:val="22"/>
              </w:rPr>
              <w:t>3</w:t>
            </w:r>
          </w:p>
        </w:tc>
        <w:tc>
          <w:tcPr>
            <w:tcW w:w="1645" w:type="dxa"/>
          </w:tcPr>
          <w:p w:rsidR="00361A9A" w:rsidRPr="00811257" w:rsidRDefault="00361A9A" w:rsidP="00BC3CC4">
            <w:pPr>
              <w:pStyle w:val="TableText"/>
              <w:jc w:val="center"/>
              <w:rPr>
                <w:rFonts w:asciiTheme="minorHAnsi" w:hAnsiTheme="minorHAnsi" w:cs="Tahoma"/>
                <w:sz w:val="22"/>
              </w:rPr>
            </w:pPr>
            <w:r>
              <w:rPr>
                <w:rFonts w:asciiTheme="minorHAnsi" w:hAnsiTheme="minorHAnsi" w:cs="Tahoma"/>
                <w:sz w:val="22"/>
              </w:rPr>
              <w:t>29-Apr-16</w:t>
            </w:r>
          </w:p>
        </w:tc>
        <w:tc>
          <w:tcPr>
            <w:tcW w:w="1530" w:type="dxa"/>
          </w:tcPr>
          <w:p w:rsidR="00361A9A" w:rsidRPr="00811257" w:rsidRDefault="00136380" w:rsidP="00BC3CC4">
            <w:pPr>
              <w:pStyle w:val="TableText"/>
              <w:jc w:val="center"/>
              <w:rPr>
                <w:rFonts w:asciiTheme="minorHAnsi" w:hAnsiTheme="minorHAnsi" w:cs="Tahoma"/>
                <w:sz w:val="22"/>
              </w:rPr>
            </w:pPr>
            <w:r>
              <w:rPr>
                <w:rFonts w:asciiTheme="minorHAnsi" w:hAnsiTheme="minorHAnsi" w:cs="Tahoma"/>
                <w:sz w:val="22"/>
              </w:rPr>
              <w:t>CU.0</w:t>
            </w:r>
            <w:r w:rsidR="00361A9A">
              <w:rPr>
                <w:rFonts w:asciiTheme="minorHAnsi" w:hAnsiTheme="minorHAnsi" w:cs="Tahoma"/>
                <w:sz w:val="22"/>
              </w:rPr>
              <w:t>.12</w:t>
            </w:r>
          </w:p>
        </w:tc>
        <w:tc>
          <w:tcPr>
            <w:tcW w:w="3330" w:type="dxa"/>
          </w:tcPr>
          <w:p w:rsidR="00361A9A" w:rsidRPr="00811257" w:rsidRDefault="00361A9A" w:rsidP="00BC3CC4">
            <w:pPr>
              <w:pStyle w:val="TableText"/>
              <w:jc w:val="center"/>
              <w:rPr>
                <w:rFonts w:asciiTheme="minorHAnsi" w:hAnsiTheme="minorHAnsi" w:cs="Tahoma"/>
                <w:sz w:val="22"/>
              </w:rPr>
            </w:pPr>
            <w:r>
              <w:rPr>
                <w:rFonts w:asciiTheme="minorHAnsi" w:hAnsiTheme="minorHAnsi" w:cs="Tahoma"/>
                <w:sz w:val="22"/>
              </w:rPr>
              <w:t>Added Network Connectivity Not available</w:t>
            </w:r>
          </w:p>
        </w:tc>
        <w:tc>
          <w:tcPr>
            <w:tcW w:w="1980" w:type="dxa"/>
          </w:tcPr>
          <w:p w:rsidR="00361A9A" w:rsidRPr="00811257" w:rsidRDefault="00361A9A" w:rsidP="00BC3CC4">
            <w:pPr>
              <w:pStyle w:val="TableText"/>
              <w:jc w:val="center"/>
              <w:rPr>
                <w:rFonts w:asciiTheme="minorHAnsi" w:hAnsiTheme="minorHAnsi" w:cs="Tahoma"/>
                <w:sz w:val="22"/>
              </w:rPr>
            </w:pPr>
          </w:p>
        </w:tc>
      </w:tr>
      <w:tr w:rsidR="00136380" w:rsidRPr="00811257" w:rsidTr="00BC3CC4">
        <w:tc>
          <w:tcPr>
            <w:tcW w:w="983" w:type="dxa"/>
          </w:tcPr>
          <w:p w:rsidR="00136380" w:rsidRDefault="00136380" w:rsidP="00BC3CC4">
            <w:pPr>
              <w:pStyle w:val="TableText"/>
              <w:jc w:val="center"/>
              <w:rPr>
                <w:rFonts w:asciiTheme="minorHAnsi" w:hAnsiTheme="minorHAnsi" w:cs="Tahoma"/>
                <w:sz w:val="22"/>
              </w:rPr>
            </w:pPr>
            <w:r>
              <w:rPr>
                <w:rFonts w:asciiTheme="minorHAnsi" w:hAnsiTheme="minorHAnsi" w:cs="Tahoma"/>
                <w:sz w:val="22"/>
              </w:rPr>
              <w:t>1.4</w:t>
            </w:r>
          </w:p>
        </w:tc>
        <w:tc>
          <w:tcPr>
            <w:tcW w:w="1645" w:type="dxa"/>
          </w:tcPr>
          <w:p w:rsidR="00136380" w:rsidRDefault="00136380" w:rsidP="00BC3CC4">
            <w:pPr>
              <w:pStyle w:val="TableText"/>
              <w:jc w:val="center"/>
              <w:rPr>
                <w:rFonts w:asciiTheme="minorHAnsi" w:hAnsiTheme="minorHAnsi" w:cs="Tahoma"/>
                <w:sz w:val="22"/>
              </w:rPr>
            </w:pPr>
            <w:r>
              <w:rPr>
                <w:rFonts w:asciiTheme="minorHAnsi" w:hAnsiTheme="minorHAnsi" w:cs="Tahoma"/>
                <w:sz w:val="22"/>
              </w:rPr>
              <w:t>04-may-16</w:t>
            </w:r>
          </w:p>
        </w:tc>
        <w:tc>
          <w:tcPr>
            <w:tcW w:w="1530" w:type="dxa"/>
          </w:tcPr>
          <w:p w:rsidR="00136380" w:rsidRDefault="00136380" w:rsidP="00BC3CC4">
            <w:pPr>
              <w:pStyle w:val="TableText"/>
              <w:jc w:val="center"/>
              <w:rPr>
                <w:rFonts w:asciiTheme="minorHAnsi" w:hAnsiTheme="minorHAnsi" w:cs="Tahoma"/>
                <w:sz w:val="22"/>
              </w:rPr>
            </w:pPr>
            <w:r>
              <w:rPr>
                <w:rFonts w:asciiTheme="minorHAnsi" w:hAnsiTheme="minorHAnsi" w:cs="Tahoma"/>
                <w:sz w:val="22"/>
              </w:rPr>
              <w:t>CU.0.2</w:t>
            </w:r>
          </w:p>
        </w:tc>
        <w:tc>
          <w:tcPr>
            <w:tcW w:w="3330" w:type="dxa"/>
          </w:tcPr>
          <w:p w:rsidR="00136380" w:rsidRDefault="00136380" w:rsidP="00BC3CC4">
            <w:pPr>
              <w:pStyle w:val="TableText"/>
              <w:jc w:val="center"/>
              <w:rPr>
                <w:rFonts w:asciiTheme="minorHAnsi" w:hAnsiTheme="minorHAnsi" w:cs="Tahoma"/>
                <w:sz w:val="22"/>
              </w:rPr>
            </w:pPr>
            <w:r>
              <w:rPr>
                <w:rFonts w:asciiTheme="minorHAnsi" w:hAnsiTheme="minorHAnsi" w:cs="Tahoma"/>
                <w:sz w:val="22"/>
              </w:rPr>
              <w:t>Driver’s License compulsory as ID Proof</w:t>
            </w:r>
          </w:p>
        </w:tc>
        <w:tc>
          <w:tcPr>
            <w:tcW w:w="1980" w:type="dxa"/>
          </w:tcPr>
          <w:p w:rsidR="00136380" w:rsidRPr="00811257" w:rsidRDefault="00136380" w:rsidP="00BC3CC4">
            <w:pPr>
              <w:pStyle w:val="TableText"/>
              <w:jc w:val="center"/>
              <w:rPr>
                <w:rFonts w:asciiTheme="minorHAnsi" w:hAnsiTheme="minorHAnsi" w:cs="Tahoma"/>
                <w:sz w:val="22"/>
              </w:rPr>
            </w:pPr>
          </w:p>
        </w:tc>
      </w:tr>
      <w:tr w:rsidR="00136380" w:rsidRPr="00811257" w:rsidTr="00BC3CC4">
        <w:tc>
          <w:tcPr>
            <w:tcW w:w="983" w:type="dxa"/>
          </w:tcPr>
          <w:p w:rsidR="00136380" w:rsidRDefault="00136380" w:rsidP="00BC3CC4">
            <w:pPr>
              <w:pStyle w:val="TableText"/>
              <w:jc w:val="center"/>
              <w:rPr>
                <w:rFonts w:asciiTheme="minorHAnsi" w:hAnsiTheme="minorHAnsi" w:cs="Tahoma"/>
                <w:sz w:val="22"/>
              </w:rPr>
            </w:pPr>
            <w:r>
              <w:rPr>
                <w:rFonts w:asciiTheme="minorHAnsi" w:hAnsiTheme="minorHAnsi" w:cs="Tahoma"/>
                <w:sz w:val="22"/>
              </w:rPr>
              <w:t>1.4</w:t>
            </w:r>
          </w:p>
        </w:tc>
        <w:tc>
          <w:tcPr>
            <w:tcW w:w="1645" w:type="dxa"/>
          </w:tcPr>
          <w:p w:rsidR="00136380" w:rsidRDefault="00136380" w:rsidP="00BC3CC4">
            <w:pPr>
              <w:pStyle w:val="TableText"/>
              <w:jc w:val="center"/>
              <w:rPr>
                <w:rFonts w:asciiTheme="minorHAnsi" w:hAnsiTheme="minorHAnsi" w:cs="Tahoma"/>
                <w:sz w:val="22"/>
              </w:rPr>
            </w:pPr>
            <w:r>
              <w:rPr>
                <w:rFonts w:asciiTheme="minorHAnsi" w:hAnsiTheme="minorHAnsi" w:cs="Tahoma"/>
                <w:sz w:val="22"/>
              </w:rPr>
              <w:t>04-may-16</w:t>
            </w:r>
          </w:p>
        </w:tc>
        <w:tc>
          <w:tcPr>
            <w:tcW w:w="1530" w:type="dxa"/>
          </w:tcPr>
          <w:p w:rsidR="00136380" w:rsidRDefault="00136380" w:rsidP="00BC3CC4">
            <w:pPr>
              <w:pStyle w:val="TableText"/>
              <w:jc w:val="center"/>
              <w:rPr>
                <w:rFonts w:asciiTheme="minorHAnsi" w:hAnsiTheme="minorHAnsi" w:cs="Tahoma"/>
                <w:sz w:val="22"/>
              </w:rPr>
            </w:pPr>
            <w:r>
              <w:rPr>
                <w:rFonts w:asciiTheme="minorHAnsi" w:hAnsiTheme="minorHAnsi" w:cs="Tahoma"/>
                <w:sz w:val="22"/>
              </w:rPr>
              <w:t>CU.0.4</w:t>
            </w:r>
          </w:p>
        </w:tc>
        <w:tc>
          <w:tcPr>
            <w:tcW w:w="3330" w:type="dxa"/>
          </w:tcPr>
          <w:p w:rsidR="00136380" w:rsidRDefault="00A93749" w:rsidP="00BC3CC4">
            <w:pPr>
              <w:pStyle w:val="TableText"/>
              <w:jc w:val="center"/>
              <w:rPr>
                <w:rFonts w:asciiTheme="minorHAnsi" w:hAnsiTheme="minorHAnsi" w:cs="Tahoma"/>
                <w:sz w:val="22"/>
              </w:rPr>
            </w:pPr>
            <w:r>
              <w:rPr>
                <w:rFonts w:asciiTheme="minorHAnsi" w:hAnsiTheme="minorHAnsi" w:cs="Tahoma"/>
                <w:sz w:val="22"/>
              </w:rPr>
              <w:t xml:space="preserve">Input Vehicle details changed to selecting brands and model </w:t>
            </w:r>
            <w:r>
              <w:rPr>
                <w:rFonts w:asciiTheme="minorHAnsi" w:hAnsiTheme="minorHAnsi" w:cs="Tahoma"/>
                <w:sz w:val="22"/>
              </w:rPr>
              <w:lastRenderedPageBreak/>
              <w:t>pictures</w:t>
            </w:r>
          </w:p>
        </w:tc>
        <w:tc>
          <w:tcPr>
            <w:tcW w:w="1980" w:type="dxa"/>
          </w:tcPr>
          <w:p w:rsidR="00136380" w:rsidRPr="00811257" w:rsidRDefault="00136380" w:rsidP="00BC3CC4">
            <w:pPr>
              <w:pStyle w:val="TableText"/>
              <w:jc w:val="center"/>
              <w:rPr>
                <w:rFonts w:asciiTheme="minorHAnsi" w:hAnsiTheme="minorHAnsi" w:cs="Tahoma"/>
                <w:sz w:val="22"/>
              </w:rPr>
            </w:pPr>
          </w:p>
        </w:tc>
      </w:tr>
      <w:tr w:rsidR="00A93749" w:rsidRPr="00811257" w:rsidTr="00BC3CC4">
        <w:tc>
          <w:tcPr>
            <w:tcW w:w="983" w:type="dxa"/>
          </w:tcPr>
          <w:p w:rsidR="00A93749" w:rsidRDefault="00A93749" w:rsidP="00BC3CC4">
            <w:pPr>
              <w:pStyle w:val="TableText"/>
              <w:jc w:val="center"/>
              <w:rPr>
                <w:rFonts w:asciiTheme="minorHAnsi" w:hAnsiTheme="minorHAnsi" w:cs="Tahoma"/>
                <w:sz w:val="22"/>
              </w:rPr>
            </w:pPr>
          </w:p>
        </w:tc>
        <w:tc>
          <w:tcPr>
            <w:tcW w:w="1645" w:type="dxa"/>
          </w:tcPr>
          <w:p w:rsidR="00A93749" w:rsidRDefault="00A93749" w:rsidP="00BC3CC4">
            <w:pPr>
              <w:pStyle w:val="TableText"/>
              <w:jc w:val="center"/>
              <w:rPr>
                <w:rFonts w:asciiTheme="minorHAnsi" w:hAnsiTheme="minorHAnsi" w:cs="Tahoma"/>
                <w:sz w:val="22"/>
              </w:rPr>
            </w:pPr>
          </w:p>
        </w:tc>
        <w:tc>
          <w:tcPr>
            <w:tcW w:w="1530" w:type="dxa"/>
          </w:tcPr>
          <w:p w:rsidR="00A93749" w:rsidRDefault="00A93749" w:rsidP="00BC3CC4">
            <w:pPr>
              <w:pStyle w:val="TableText"/>
              <w:jc w:val="center"/>
              <w:rPr>
                <w:rFonts w:asciiTheme="minorHAnsi" w:hAnsiTheme="minorHAnsi" w:cs="Tahoma"/>
                <w:sz w:val="22"/>
              </w:rPr>
            </w:pPr>
          </w:p>
        </w:tc>
        <w:tc>
          <w:tcPr>
            <w:tcW w:w="3330" w:type="dxa"/>
          </w:tcPr>
          <w:p w:rsidR="00A93749" w:rsidRDefault="00A93749" w:rsidP="00BC3CC4">
            <w:pPr>
              <w:pStyle w:val="TableText"/>
              <w:jc w:val="center"/>
              <w:rPr>
                <w:rFonts w:asciiTheme="minorHAnsi" w:hAnsiTheme="minorHAnsi" w:cs="Tahoma"/>
                <w:sz w:val="22"/>
              </w:rPr>
            </w:pPr>
          </w:p>
        </w:tc>
        <w:tc>
          <w:tcPr>
            <w:tcW w:w="1980" w:type="dxa"/>
          </w:tcPr>
          <w:p w:rsidR="00A93749" w:rsidRPr="00811257" w:rsidRDefault="00A93749" w:rsidP="00BC3CC4">
            <w:pPr>
              <w:pStyle w:val="TableText"/>
              <w:jc w:val="center"/>
              <w:rPr>
                <w:rFonts w:asciiTheme="minorHAnsi" w:hAnsiTheme="minorHAnsi" w:cs="Tahoma"/>
                <w:sz w:val="22"/>
              </w:rPr>
            </w:pPr>
          </w:p>
        </w:tc>
      </w:tr>
    </w:tbl>
    <w:p w:rsidR="00361A9A" w:rsidRDefault="00361A9A" w:rsidP="002038A8">
      <w:pPr>
        <w:pStyle w:val="Paragraph"/>
        <w:spacing w:before="0" w:after="0"/>
        <w:ind w:left="0"/>
        <w:rPr>
          <w:rFonts w:asciiTheme="minorHAnsi" w:hAnsiTheme="minorHAnsi" w:cs="Tahoma"/>
        </w:rPr>
      </w:pPr>
    </w:p>
    <w:p w:rsidR="00361A9A" w:rsidRPr="00811257" w:rsidRDefault="00361A9A" w:rsidP="002038A8">
      <w:pPr>
        <w:pStyle w:val="Paragraph"/>
        <w:spacing w:before="0" w:after="0"/>
        <w:ind w:left="0"/>
        <w:rPr>
          <w:rFonts w:asciiTheme="minorHAnsi" w:hAnsiTheme="minorHAnsi" w:cs="Tahoma"/>
        </w:rPr>
      </w:pPr>
    </w:p>
    <w:p w:rsidR="000658E8" w:rsidRPr="00811257" w:rsidRDefault="00D875B6" w:rsidP="002038A8">
      <w:pPr>
        <w:pStyle w:val="Subtitle"/>
        <w:spacing w:after="0" w:line="240" w:lineRule="auto"/>
        <w:rPr>
          <w:rFonts w:asciiTheme="minorHAnsi" w:hAnsiTheme="minorHAnsi" w:cs="Tahoma"/>
          <w:sz w:val="28"/>
        </w:rPr>
      </w:pPr>
      <w:r w:rsidRPr="00811257">
        <w:rPr>
          <w:rFonts w:asciiTheme="minorHAnsi" w:hAnsiTheme="minorHAnsi" w:cs="Tahoma"/>
          <w:sz w:val="28"/>
        </w:rPr>
        <w:t xml:space="preserve">Document </w:t>
      </w:r>
      <w:r w:rsidR="00C45F1B" w:rsidRPr="00811257">
        <w:rPr>
          <w:rFonts w:asciiTheme="minorHAnsi" w:hAnsiTheme="minorHAnsi" w:cs="Tahoma"/>
          <w:sz w:val="28"/>
        </w:rPr>
        <w:t>Review</w:t>
      </w:r>
      <w:r w:rsidRPr="00811257">
        <w:rPr>
          <w:rFonts w:asciiTheme="minorHAnsi" w:hAnsiTheme="minorHAnsi" w:cs="Tahoma"/>
          <w:sz w:val="28"/>
        </w:rPr>
        <w:t>ers/Approvers</w:t>
      </w:r>
      <w:r w:rsidR="00C353DA" w:rsidRPr="00811257">
        <w:rPr>
          <w:rFonts w:asciiTheme="minorHAnsi" w:hAnsiTheme="minorHAnsi" w:cs="Tahoma"/>
          <w:sz w:val="28"/>
        </w:rPr>
        <w:t>/Contributors</w:t>
      </w:r>
    </w:p>
    <w:p w:rsidR="00CE082E" w:rsidRPr="00811257" w:rsidRDefault="00CE082E" w:rsidP="002038A8">
      <w:pPr>
        <w:pStyle w:val="Paragraph"/>
        <w:spacing w:before="0" w:after="0"/>
        <w:ind w:left="0"/>
        <w:rPr>
          <w:rFonts w:asciiTheme="minorHAnsi" w:hAnsiTheme="minorHAnsi" w:cs="Tahoma"/>
          <w:lang w:val="en-AU"/>
        </w:rPr>
      </w:pPr>
    </w:p>
    <w:p w:rsidR="000658E8" w:rsidRPr="00811257" w:rsidRDefault="000658E8" w:rsidP="00F861B7">
      <w:pPr>
        <w:pStyle w:val="Paragraph"/>
        <w:spacing w:before="0" w:after="0"/>
        <w:ind w:left="0"/>
        <w:jc w:val="both"/>
        <w:rPr>
          <w:rFonts w:asciiTheme="minorHAnsi" w:hAnsiTheme="minorHAnsi" w:cs="Tahoma"/>
          <w:sz w:val="22"/>
          <w:lang w:val="en-AU"/>
        </w:rPr>
      </w:pPr>
      <w:r w:rsidRPr="00811257">
        <w:rPr>
          <w:rFonts w:asciiTheme="minorHAnsi" w:hAnsiTheme="minorHAnsi" w:cs="Tahoma"/>
          <w:sz w:val="22"/>
          <w:lang w:val="en-AU"/>
        </w:rPr>
        <w:t>The following table identifies the indivi</w:t>
      </w:r>
      <w:r w:rsidR="004C24A2" w:rsidRPr="00811257">
        <w:rPr>
          <w:rFonts w:asciiTheme="minorHAnsi" w:hAnsiTheme="minorHAnsi" w:cs="Tahoma"/>
          <w:sz w:val="22"/>
          <w:lang w:val="en-AU"/>
        </w:rPr>
        <w:t xml:space="preserve">duals responsible for approving, contributing </w:t>
      </w:r>
      <w:r w:rsidRPr="00811257">
        <w:rPr>
          <w:rFonts w:asciiTheme="minorHAnsi" w:hAnsiTheme="minorHAnsi" w:cs="Tahoma"/>
          <w:sz w:val="22"/>
          <w:lang w:val="en-AU"/>
        </w:rPr>
        <w:t xml:space="preserve">or </w:t>
      </w:r>
      <w:r w:rsidR="00CE082E" w:rsidRPr="00811257">
        <w:rPr>
          <w:rFonts w:asciiTheme="minorHAnsi" w:hAnsiTheme="minorHAnsi" w:cs="Tahoma"/>
          <w:sz w:val="22"/>
          <w:lang w:val="en-AU"/>
        </w:rPr>
        <w:t>reviewing</w:t>
      </w:r>
      <w:r w:rsidRPr="00811257">
        <w:rPr>
          <w:rFonts w:asciiTheme="minorHAnsi" w:hAnsiTheme="minorHAnsi" w:cs="Tahoma"/>
          <w:sz w:val="22"/>
          <w:lang w:val="en-AU"/>
        </w:rPr>
        <w:t xml:space="preserve"> this document.</w:t>
      </w:r>
    </w:p>
    <w:p w:rsidR="00DD29B1" w:rsidRPr="00811257" w:rsidRDefault="00DD29B1" w:rsidP="00CE082E">
      <w:pPr>
        <w:pStyle w:val="Paragraph"/>
        <w:spacing w:before="0" w:after="0"/>
        <w:rPr>
          <w:rFonts w:asciiTheme="minorHAnsi" w:hAnsiTheme="minorHAnsi" w:cs="Tahoma"/>
          <w:lang w:val="en-AU"/>
        </w:rPr>
      </w:pPr>
    </w:p>
    <w:tbl>
      <w:tblPr>
        <w:tblW w:w="9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8"/>
        <w:gridCol w:w="3240"/>
        <w:gridCol w:w="2070"/>
        <w:gridCol w:w="1530"/>
      </w:tblGrid>
      <w:tr w:rsidR="00DD29B1" w:rsidRPr="00811257" w:rsidTr="00811257">
        <w:trPr>
          <w:tblHeader/>
        </w:trPr>
        <w:tc>
          <w:tcPr>
            <w:tcW w:w="2628" w:type="dxa"/>
            <w:shd w:val="clear" w:color="auto" w:fill="8DB3E2" w:themeFill="text2" w:themeFillTint="66"/>
          </w:tcPr>
          <w:p w:rsidR="00DD29B1" w:rsidRPr="00811257" w:rsidRDefault="00DD29B1" w:rsidP="00DD29B1">
            <w:pPr>
              <w:pStyle w:val="TableHeader"/>
              <w:rPr>
                <w:rFonts w:asciiTheme="minorHAnsi" w:hAnsiTheme="minorHAnsi" w:cs="Tahoma"/>
                <w:sz w:val="22"/>
                <w:szCs w:val="18"/>
              </w:rPr>
            </w:pPr>
            <w:r w:rsidRPr="00811257">
              <w:rPr>
                <w:rFonts w:asciiTheme="minorHAnsi" w:hAnsiTheme="minorHAnsi" w:cs="Tahoma"/>
                <w:sz w:val="22"/>
                <w:szCs w:val="18"/>
              </w:rPr>
              <w:t>Name</w:t>
            </w:r>
          </w:p>
        </w:tc>
        <w:tc>
          <w:tcPr>
            <w:tcW w:w="3240" w:type="dxa"/>
            <w:shd w:val="clear" w:color="auto" w:fill="8DB3E2" w:themeFill="text2" w:themeFillTint="66"/>
          </w:tcPr>
          <w:p w:rsidR="00DD29B1" w:rsidRPr="00811257" w:rsidRDefault="001B09A2" w:rsidP="00C353DA">
            <w:pPr>
              <w:pStyle w:val="TableHeader"/>
              <w:rPr>
                <w:rFonts w:asciiTheme="minorHAnsi" w:hAnsiTheme="minorHAnsi" w:cs="Tahoma"/>
                <w:sz w:val="22"/>
                <w:szCs w:val="18"/>
              </w:rPr>
            </w:pPr>
            <w:r w:rsidRPr="00811257">
              <w:rPr>
                <w:rFonts w:asciiTheme="minorHAnsi" w:hAnsiTheme="minorHAnsi" w:cs="Tahoma"/>
                <w:sz w:val="22"/>
                <w:szCs w:val="18"/>
              </w:rPr>
              <w:t>Designation</w:t>
            </w:r>
          </w:p>
        </w:tc>
        <w:tc>
          <w:tcPr>
            <w:tcW w:w="2070" w:type="dxa"/>
            <w:shd w:val="clear" w:color="auto" w:fill="8DB3E2" w:themeFill="text2" w:themeFillTint="66"/>
          </w:tcPr>
          <w:p w:rsidR="00DD29B1" w:rsidRPr="00811257" w:rsidRDefault="00C20BF1" w:rsidP="00DD29B1">
            <w:pPr>
              <w:pStyle w:val="TableHeader"/>
              <w:rPr>
                <w:rFonts w:asciiTheme="minorHAnsi" w:hAnsiTheme="minorHAnsi" w:cs="Tahoma"/>
                <w:sz w:val="22"/>
                <w:szCs w:val="18"/>
              </w:rPr>
            </w:pPr>
            <w:r w:rsidRPr="00811257">
              <w:rPr>
                <w:rFonts w:asciiTheme="minorHAnsi" w:hAnsiTheme="minorHAnsi" w:cs="Tahoma"/>
                <w:sz w:val="22"/>
                <w:szCs w:val="18"/>
              </w:rPr>
              <w:t>Review</w:t>
            </w:r>
            <w:r w:rsidR="00D74431" w:rsidRPr="00811257">
              <w:rPr>
                <w:rFonts w:asciiTheme="minorHAnsi" w:hAnsiTheme="minorHAnsi" w:cs="Tahoma"/>
                <w:sz w:val="22"/>
                <w:szCs w:val="18"/>
              </w:rPr>
              <w:t>er</w:t>
            </w:r>
            <w:r w:rsidR="00DD29B1" w:rsidRPr="00811257">
              <w:rPr>
                <w:rFonts w:asciiTheme="minorHAnsi" w:hAnsiTheme="minorHAnsi" w:cs="Tahoma"/>
                <w:sz w:val="22"/>
                <w:szCs w:val="18"/>
              </w:rPr>
              <w:t>/</w:t>
            </w:r>
          </w:p>
          <w:p w:rsidR="00DD29B1" w:rsidRPr="00811257" w:rsidRDefault="00DD29B1" w:rsidP="00DD29B1">
            <w:pPr>
              <w:pStyle w:val="TableHeader"/>
              <w:rPr>
                <w:rFonts w:asciiTheme="minorHAnsi" w:hAnsiTheme="minorHAnsi" w:cs="Tahoma"/>
                <w:sz w:val="22"/>
                <w:szCs w:val="18"/>
              </w:rPr>
            </w:pPr>
            <w:r w:rsidRPr="00811257">
              <w:rPr>
                <w:rFonts w:asciiTheme="minorHAnsi" w:hAnsiTheme="minorHAnsi" w:cs="Tahoma"/>
                <w:sz w:val="22"/>
                <w:szCs w:val="18"/>
              </w:rPr>
              <w:t>Approver</w:t>
            </w:r>
            <w:r w:rsidR="00C353DA" w:rsidRPr="00811257">
              <w:rPr>
                <w:rFonts w:asciiTheme="minorHAnsi" w:hAnsiTheme="minorHAnsi" w:cs="Tahoma"/>
                <w:sz w:val="22"/>
                <w:szCs w:val="18"/>
              </w:rPr>
              <w:t>/ Contributor</w:t>
            </w:r>
          </w:p>
        </w:tc>
        <w:tc>
          <w:tcPr>
            <w:tcW w:w="1530" w:type="dxa"/>
            <w:shd w:val="clear" w:color="auto" w:fill="8DB3E2" w:themeFill="text2" w:themeFillTint="66"/>
          </w:tcPr>
          <w:p w:rsidR="00DD29B1" w:rsidRPr="00811257" w:rsidRDefault="00DD29B1" w:rsidP="00DD29B1">
            <w:pPr>
              <w:pStyle w:val="TableHeader"/>
              <w:ind w:right="-108"/>
              <w:rPr>
                <w:rFonts w:asciiTheme="minorHAnsi" w:hAnsiTheme="minorHAnsi" w:cs="Tahoma"/>
                <w:sz w:val="22"/>
                <w:szCs w:val="18"/>
              </w:rPr>
            </w:pPr>
            <w:r w:rsidRPr="00811257">
              <w:rPr>
                <w:rFonts w:asciiTheme="minorHAnsi" w:hAnsiTheme="minorHAnsi" w:cs="Tahoma"/>
                <w:sz w:val="22"/>
                <w:szCs w:val="18"/>
              </w:rPr>
              <w:t>Approval Date</w:t>
            </w:r>
          </w:p>
        </w:tc>
      </w:tr>
      <w:tr w:rsidR="00DD29B1" w:rsidRPr="00811257" w:rsidTr="00811257">
        <w:tc>
          <w:tcPr>
            <w:tcW w:w="2628" w:type="dxa"/>
            <w:vAlign w:val="center"/>
          </w:tcPr>
          <w:p w:rsidR="00DD29B1" w:rsidRPr="00811257" w:rsidRDefault="0040793C" w:rsidP="00DD29B1">
            <w:pPr>
              <w:rPr>
                <w:rFonts w:asciiTheme="minorHAnsi" w:hAnsiTheme="minorHAnsi" w:cs="Tahoma"/>
                <w:sz w:val="22"/>
              </w:rPr>
            </w:pPr>
            <w:r w:rsidRPr="00811257">
              <w:rPr>
                <w:rFonts w:asciiTheme="minorHAnsi" w:hAnsiTheme="minorHAnsi" w:cs="Tahoma"/>
                <w:sz w:val="22"/>
              </w:rPr>
              <w:t xml:space="preserve">Rahul </w:t>
            </w:r>
            <w:proofErr w:type="spellStart"/>
            <w:r w:rsidRPr="00811257">
              <w:rPr>
                <w:rFonts w:asciiTheme="minorHAnsi" w:hAnsiTheme="minorHAnsi" w:cs="Tahoma"/>
                <w:sz w:val="22"/>
              </w:rPr>
              <w:t>Anand</w:t>
            </w:r>
            <w:proofErr w:type="spellEnd"/>
          </w:p>
        </w:tc>
        <w:tc>
          <w:tcPr>
            <w:tcW w:w="3240" w:type="dxa"/>
            <w:vAlign w:val="center"/>
          </w:tcPr>
          <w:p w:rsidR="00DD29B1" w:rsidRPr="00811257" w:rsidRDefault="0040793C" w:rsidP="00DD29B1">
            <w:pPr>
              <w:ind w:left="72"/>
              <w:rPr>
                <w:rFonts w:asciiTheme="minorHAnsi" w:hAnsiTheme="minorHAnsi" w:cs="Tahoma"/>
                <w:sz w:val="22"/>
              </w:rPr>
            </w:pPr>
            <w:r w:rsidRPr="00811257">
              <w:rPr>
                <w:rFonts w:asciiTheme="minorHAnsi" w:hAnsiTheme="minorHAnsi" w:cs="Tahoma"/>
                <w:sz w:val="22"/>
              </w:rPr>
              <w:t>Managing Partner- RSA247</w:t>
            </w:r>
          </w:p>
        </w:tc>
        <w:tc>
          <w:tcPr>
            <w:tcW w:w="2070" w:type="dxa"/>
            <w:vAlign w:val="center"/>
          </w:tcPr>
          <w:p w:rsidR="00DD29B1" w:rsidRPr="00811257" w:rsidRDefault="0040793C" w:rsidP="007B5488">
            <w:pPr>
              <w:pStyle w:val="TableText"/>
              <w:tabs>
                <w:tab w:val="left" w:pos="1114"/>
              </w:tabs>
              <w:ind w:left="72"/>
              <w:jc w:val="center"/>
              <w:rPr>
                <w:rFonts w:asciiTheme="minorHAnsi" w:hAnsiTheme="minorHAnsi" w:cs="Tahoma"/>
                <w:sz w:val="22"/>
              </w:rPr>
            </w:pPr>
            <w:r w:rsidRPr="00811257">
              <w:rPr>
                <w:rFonts w:asciiTheme="minorHAnsi" w:hAnsiTheme="minorHAnsi" w:cs="Tahoma"/>
                <w:sz w:val="22"/>
              </w:rPr>
              <w:t>Approver</w:t>
            </w:r>
          </w:p>
        </w:tc>
        <w:tc>
          <w:tcPr>
            <w:tcW w:w="1530" w:type="dxa"/>
            <w:vAlign w:val="center"/>
          </w:tcPr>
          <w:p w:rsidR="00DD29B1" w:rsidRPr="00811257" w:rsidRDefault="00DD29B1" w:rsidP="007B5488">
            <w:pPr>
              <w:pStyle w:val="TableText"/>
              <w:jc w:val="center"/>
              <w:rPr>
                <w:rFonts w:asciiTheme="minorHAnsi" w:hAnsiTheme="minorHAnsi" w:cs="Tahoma"/>
                <w:sz w:val="22"/>
              </w:rPr>
            </w:pPr>
          </w:p>
        </w:tc>
      </w:tr>
      <w:tr w:rsidR="00064891" w:rsidRPr="00811257" w:rsidTr="00811257">
        <w:tc>
          <w:tcPr>
            <w:tcW w:w="2628" w:type="dxa"/>
            <w:vAlign w:val="center"/>
          </w:tcPr>
          <w:p w:rsidR="00064891" w:rsidRPr="00811257" w:rsidRDefault="0040793C" w:rsidP="0083635D">
            <w:pPr>
              <w:rPr>
                <w:rFonts w:asciiTheme="minorHAnsi" w:hAnsiTheme="minorHAnsi" w:cs="Tahoma"/>
                <w:sz w:val="22"/>
              </w:rPr>
            </w:pPr>
            <w:proofErr w:type="spellStart"/>
            <w:r w:rsidRPr="00811257">
              <w:rPr>
                <w:rFonts w:asciiTheme="minorHAnsi" w:hAnsiTheme="minorHAnsi" w:cs="Tahoma"/>
                <w:sz w:val="22"/>
              </w:rPr>
              <w:t>Jitendra</w:t>
            </w:r>
            <w:proofErr w:type="spellEnd"/>
            <w:r w:rsidRPr="00811257">
              <w:rPr>
                <w:rFonts w:asciiTheme="minorHAnsi" w:hAnsiTheme="minorHAnsi" w:cs="Tahoma"/>
                <w:sz w:val="22"/>
              </w:rPr>
              <w:t xml:space="preserve"> </w:t>
            </w:r>
            <w:proofErr w:type="spellStart"/>
            <w:r w:rsidRPr="00811257">
              <w:rPr>
                <w:rFonts w:asciiTheme="minorHAnsi" w:hAnsiTheme="minorHAnsi" w:cs="Tahoma"/>
                <w:sz w:val="22"/>
              </w:rPr>
              <w:t>Tripathi</w:t>
            </w:r>
            <w:proofErr w:type="spellEnd"/>
          </w:p>
        </w:tc>
        <w:tc>
          <w:tcPr>
            <w:tcW w:w="3240" w:type="dxa"/>
            <w:vAlign w:val="center"/>
          </w:tcPr>
          <w:p w:rsidR="00064891" w:rsidRPr="00811257" w:rsidRDefault="00811257" w:rsidP="0040793C">
            <w:pPr>
              <w:ind w:left="72"/>
              <w:rPr>
                <w:rFonts w:asciiTheme="minorHAnsi" w:hAnsiTheme="minorHAnsi" w:cs="Tahoma"/>
                <w:sz w:val="22"/>
              </w:rPr>
            </w:pPr>
            <w:r>
              <w:rPr>
                <w:rFonts w:asciiTheme="minorHAnsi" w:hAnsiTheme="minorHAnsi" w:cs="Tahoma"/>
                <w:sz w:val="22"/>
              </w:rPr>
              <w:t>Director- Projects</w:t>
            </w:r>
            <w:r w:rsidR="0040793C" w:rsidRPr="00811257">
              <w:rPr>
                <w:rFonts w:asciiTheme="minorHAnsi" w:hAnsiTheme="minorHAnsi" w:cs="Tahoma"/>
                <w:sz w:val="22"/>
              </w:rPr>
              <w:t xml:space="preserve">- UCS </w:t>
            </w:r>
          </w:p>
        </w:tc>
        <w:tc>
          <w:tcPr>
            <w:tcW w:w="2070" w:type="dxa"/>
            <w:vAlign w:val="center"/>
          </w:tcPr>
          <w:p w:rsidR="00064891" w:rsidRPr="00811257" w:rsidRDefault="0040793C" w:rsidP="007B5488">
            <w:pPr>
              <w:pStyle w:val="TableText"/>
              <w:tabs>
                <w:tab w:val="left" w:pos="1114"/>
              </w:tabs>
              <w:ind w:left="72"/>
              <w:jc w:val="center"/>
              <w:rPr>
                <w:rFonts w:asciiTheme="minorHAnsi" w:hAnsiTheme="minorHAnsi" w:cs="Tahoma"/>
                <w:sz w:val="22"/>
              </w:rPr>
            </w:pPr>
            <w:r w:rsidRPr="00811257">
              <w:rPr>
                <w:rFonts w:asciiTheme="minorHAnsi" w:hAnsiTheme="minorHAnsi" w:cs="Tahoma"/>
                <w:sz w:val="22"/>
              </w:rPr>
              <w:t>Reviewer</w:t>
            </w:r>
          </w:p>
        </w:tc>
        <w:tc>
          <w:tcPr>
            <w:tcW w:w="1530" w:type="dxa"/>
            <w:vAlign w:val="center"/>
          </w:tcPr>
          <w:p w:rsidR="00064891" w:rsidRPr="00811257" w:rsidRDefault="00064891" w:rsidP="007B5488">
            <w:pPr>
              <w:pStyle w:val="TableText"/>
              <w:jc w:val="center"/>
              <w:rPr>
                <w:rFonts w:asciiTheme="minorHAnsi" w:hAnsiTheme="minorHAnsi" w:cs="Tahoma"/>
                <w:sz w:val="22"/>
              </w:rPr>
            </w:pPr>
          </w:p>
        </w:tc>
      </w:tr>
      <w:tr w:rsidR="00A76CCC" w:rsidRPr="00811257" w:rsidTr="00811257">
        <w:tc>
          <w:tcPr>
            <w:tcW w:w="2628" w:type="dxa"/>
            <w:vAlign w:val="center"/>
          </w:tcPr>
          <w:p w:rsidR="00A76CCC" w:rsidRPr="00811257" w:rsidRDefault="0040793C" w:rsidP="00DD29B1">
            <w:pPr>
              <w:rPr>
                <w:rFonts w:asciiTheme="minorHAnsi" w:hAnsiTheme="minorHAnsi" w:cs="Tahoma"/>
                <w:sz w:val="22"/>
              </w:rPr>
            </w:pPr>
            <w:proofErr w:type="spellStart"/>
            <w:r w:rsidRPr="00811257">
              <w:rPr>
                <w:rFonts w:asciiTheme="minorHAnsi" w:hAnsiTheme="minorHAnsi" w:cs="Tahoma"/>
                <w:sz w:val="22"/>
              </w:rPr>
              <w:t>Adarsh</w:t>
            </w:r>
            <w:proofErr w:type="spellEnd"/>
          </w:p>
        </w:tc>
        <w:tc>
          <w:tcPr>
            <w:tcW w:w="3240" w:type="dxa"/>
            <w:vAlign w:val="center"/>
          </w:tcPr>
          <w:p w:rsidR="00A76CCC" w:rsidRPr="00811257" w:rsidRDefault="0040793C" w:rsidP="00170D49">
            <w:pPr>
              <w:ind w:left="72"/>
              <w:rPr>
                <w:rFonts w:asciiTheme="minorHAnsi" w:hAnsiTheme="minorHAnsi" w:cs="Tahoma"/>
                <w:sz w:val="22"/>
              </w:rPr>
            </w:pPr>
            <w:r w:rsidRPr="00811257">
              <w:rPr>
                <w:rFonts w:asciiTheme="minorHAnsi" w:hAnsiTheme="minorHAnsi" w:cs="Tahoma"/>
                <w:sz w:val="22"/>
              </w:rPr>
              <w:t>Operational Manager- RSA247</w:t>
            </w:r>
          </w:p>
        </w:tc>
        <w:tc>
          <w:tcPr>
            <w:tcW w:w="2070" w:type="dxa"/>
            <w:vAlign w:val="center"/>
          </w:tcPr>
          <w:p w:rsidR="00A76CCC" w:rsidRPr="00811257" w:rsidRDefault="0040793C" w:rsidP="00170D49">
            <w:pPr>
              <w:pStyle w:val="TableText"/>
              <w:tabs>
                <w:tab w:val="left" w:pos="1114"/>
              </w:tabs>
              <w:ind w:left="72"/>
              <w:jc w:val="center"/>
              <w:rPr>
                <w:rFonts w:asciiTheme="minorHAnsi" w:hAnsiTheme="minorHAnsi" w:cs="Tahoma"/>
                <w:sz w:val="22"/>
              </w:rPr>
            </w:pPr>
            <w:r w:rsidRPr="00811257">
              <w:rPr>
                <w:rFonts w:asciiTheme="minorHAnsi" w:hAnsiTheme="minorHAnsi" w:cs="Tahoma"/>
                <w:sz w:val="22"/>
              </w:rPr>
              <w:t>Reviewer</w:t>
            </w:r>
          </w:p>
        </w:tc>
        <w:tc>
          <w:tcPr>
            <w:tcW w:w="1530" w:type="dxa"/>
            <w:vAlign w:val="center"/>
          </w:tcPr>
          <w:p w:rsidR="00A76CCC" w:rsidRPr="00811257" w:rsidRDefault="00A76CCC" w:rsidP="007B5488">
            <w:pPr>
              <w:pStyle w:val="TableText"/>
              <w:jc w:val="center"/>
              <w:rPr>
                <w:rFonts w:asciiTheme="minorHAnsi" w:hAnsiTheme="minorHAnsi" w:cs="Tahoma"/>
                <w:sz w:val="22"/>
              </w:rPr>
            </w:pPr>
          </w:p>
        </w:tc>
      </w:tr>
      <w:tr w:rsidR="00A76CCC" w:rsidRPr="00811257" w:rsidTr="00811257">
        <w:tc>
          <w:tcPr>
            <w:tcW w:w="2628" w:type="dxa"/>
            <w:vAlign w:val="center"/>
          </w:tcPr>
          <w:p w:rsidR="00A76CCC" w:rsidRPr="00811257" w:rsidRDefault="00A76CCC" w:rsidP="00DD29B1">
            <w:pPr>
              <w:rPr>
                <w:rFonts w:asciiTheme="minorHAnsi" w:hAnsiTheme="minorHAnsi" w:cs="Tahoma"/>
                <w:sz w:val="22"/>
              </w:rPr>
            </w:pPr>
          </w:p>
        </w:tc>
        <w:tc>
          <w:tcPr>
            <w:tcW w:w="3240" w:type="dxa"/>
            <w:vAlign w:val="center"/>
          </w:tcPr>
          <w:p w:rsidR="00A76CCC" w:rsidRPr="00811257" w:rsidRDefault="00A76CCC" w:rsidP="00BC3D8B">
            <w:pPr>
              <w:ind w:left="72"/>
              <w:rPr>
                <w:rStyle w:val="apple-style-span"/>
                <w:rFonts w:asciiTheme="minorHAnsi" w:hAnsiTheme="minorHAnsi" w:cs="Tahoma"/>
                <w:sz w:val="22"/>
              </w:rPr>
            </w:pPr>
          </w:p>
        </w:tc>
        <w:tc>
          <w:tcPr>
            <w:tcW w:w="2070" w:type="dxa"/>
            <w:vAlign w:val="center"/>
          </w:tcPr>
          <w:p w:rsidR="00A76CCC" w:rsidRPr="00811257" w:rsidRDefault="00A76CCC" w:rsidP="00AD0B63">
            <w:pPr>
              <w:pStyle w:val="TableText"/>
              <w:tabs>
                <w:tab w:val="left" w:pos="1114"/>
              </w:tabs>
              <w:ind w:left="72"/>
              <w:jc w:val="center"/>
              <w:rPr>
                <w:rFonts w:asciiTheme="minorHAnsi" w:hAnsiTheme="minorHAnsi" w:cs="Tahoma"/>
                <w:sz w:val="22"/>
              </w:rPr>
            </w:pPr>
          </w:p>
        </w:tc>
        <w:tc>
          <w:tcPr>
            <w:tcW w:w="1530" w:type="dxa"/>
            <w:vAlign w:val="center"/>
          </w:tcPr>
          <w:p w:rsidR="00A76CCC" w:rsidRPr="00811257" w:rsidRDefault="00A76CCC" w:rsidP="007B5488">
            <w:pPr>
              <w:pStyle w:val="TableText"/>
              <w:jc w:val="center"/>
              <w:rPr>
                <w:rFonts w:asciiTheme="minorHAnsi" w:hAnsiTheme="minorHAnsi" w:cs="Tahoma"/>
                <w:sz w:val="22"/>
              </w:rPr>
            </w:pPr>
          </w:p>
        </w:tc>
      </w:tr>
      <w:tr w:rsidR="00A76CCC" w:rsidRPr="00811257" w:rsidTr="00811257">
        <w:tc>
          <w:tcPr>
            <w:tcW w:w="2628" w:type="dxa"/>
            <w:vAlign w:val="center"/>
          </w:tcPr>
          <w:p w:rsidR="00A76CCC" w:rsidRPr="00811257" w:rsidRDefault="00A76CCC" w:rsidP="00121056">
            <w:pPr>
              <w:rPr>
                <w:rFonts w:asciiTheme="minorHAnsi" w:hAnsiTheme="minorHAnsi" w:cs="Tahoma"/>
                <w:sz w:val="22"/>
              </w:rPr>
            </w:pPr>
          </w:p>
        </w:tc>
        <w:tc>
          <w:tcPr>
            <w:tcW w:w="3240" w:type="dxa"/>
            <w:vAlign w:val="center"/>
          </w:tcPr>
          <w:p w:rsidR="00A76CCC" w:rsidRPr="00811257" w:rsidRDefault="00A76CCC" w:rsidP="00CB04D5">
            <w:pPr>
              <w:ind w:left="72"/>
              <w:rPr>
                <w:rFonts w:asciiTheme="minorHAnsi" w:hAnsiTheme="minorHAnsi" w:cs="Tahoma"/>
                <w:sz w:val="22"/>
              </w:rPr>
            </w:pPr>
          </w:p>
        </w:tc>
        <w:tc>
          <w:tcPr>
            <w:tcW w:w="2070" w:type="dxa"/>
            <w:vAlign w:val="center"/>
          </w:tcPr>
          <w:p w:rsidR="00A76CCC" w:rsidRPr="00811257" w:rsidRDefault="00A76CCC" w:rsidP="00C7525C">
            <w:pPr>
              <w:pStyle w:val="TableText"/>
              <w:tabs>
                <w:tab w:val="left" w:pos="1114"/>
              </w:tabs>
              <w:ind w:left="72"/>
              <w:jc w:val="center"/>
              <w:rPr>
                <w:rFonts w:asciiTheme="minorHAnsi" w:hAnsiTheme="minorHAnsi" w:cs="Tahoma"/>
                <w:sz w:val="22"/>
              </w:rPr>
            </w:pPr>
          </w:p>
        </w:tc>
        <w:tc>
          <w:tcPr>
            <w:tcW w:w="1530" w:type="dxa"/>
            <w:vAlign w:val="center"/>
          </w:tcPr>
          <w:p w:rsidR="00A76CCC" w:rsidRPr="00811257" w:rsidRDefault="00A76CCC" w:rsidP="007B5488">
            <w:pPr>
              <w:pStyle w:val="TableText"/>
              <w:jc w:val="center"/>
              <w:rPr>
                <w:rFonts w:asciiTheme="minorHAnsi" w:hAnsiTheme="minorHAnsi" w:cs="Tahoma"/>
                <w:sz w:val="22"/>
              </w:rPr>
            </w:pPr>
          </w:p>
        </w:tc>
      </w:tr>
      <w:tr w:rsidR="00A76CCC" w:rsidRPr="00811257" w:rsidTr="00811257">
        <w:tc>
          <w:tcPr>
            <w:tcW w:w="2628" w:type="dxa"/>
            <w:vAlign w:val="center"/>
          </w:tcPr>
          <w:p w:rsidR="00A76CCC" w:rsidRPr="00811257" w:rsidRDefault="00A76CCC" w:rsidP="00383E7C">
            <w:pPr>
              <w:rPr>
                <w:rFonts w:asciiTheme="minorHAnsi" w:hAnsiTheme="minorHAnsi" w:cs="Tahoma"/>
                <w:sz w:val="22"/>
              </w:rPr>
            </w:pPr>
          </w:p>
        </w:tc>
        <w:tc>
          <w:tcPr>
            <w:tcW w:w="3240" w:type="dxa"/>
            <w:vAlign w:val="center"/>
          </w:tcPr>
          <w:p w:rsidR="00A76CCC" w:rsidRPr="00811257" w:rsidRDefault="00A76CCC" w:rsidP="00DD29B1">
            <w:pPr>
              <w:ind w:left="72"/>
              <w:rPr>
                <w:rFonts w:asciiTheme="minorHAnsi" w:hAnsiTheme="minorHAnsi" w:cs="Tahoma"/>
                <w:sz w:val="22"/>
              </w:rPr>
            </w:pPr>
          </w:p>
        </w:tc>
        <w:tc>
          <w:tcPr>
            <w:tcW w:w="2070" w:type="dxa"/>
            <w:vAlign w:val="center"/>
          </w:tcPr>
          <w:p w:rsidR="00A76CCC" w:rsidRPr="00811257" w:rsidRDefault="00A76CCC" w:rsidP="007B5488">
            <w:pPr>
              <w:pStyle w:val="TableText"/>
              <w:tabs>
                <w:tab w:val="left" w:pos="1114"/>
              </w:tabs>
              <w:ind w:left="72"/>
              <w:jc w:val="center"/>
              <w:rPr>
                <w:rFonts w:asciiTheme="minorHAnsi" w:hAnsiTheme="minorHAnsi" w:cs="Tahoma"/>
                <w:sz w:val="22"/>
              </w:rPr>
            </w:pPr>
          </w:p>
        </w:tc>
        <w:tc>
          <w:tcPr>
            <w:tcW w:w="1530" w:type="dxa"/>
            <w:vAlign w:val="center"/>
          </w:tcPr>
          <w:p w:rsidR="00A76CCC" w:rsidRPr="00811257" w:rsidRDefault="00A76CCC" w:rsidP="007B5488">
            <w:pPr>
              <w:pStyle w:val="TableText"/>
              <w:jc w:val="center"/>
              <w:rPr>
                <w:rFonts w:asciiTheme="minorHAnsi" w:hAnsiTheme="minorHAnsi" w:cs="Tahoma"/>
                <w:sz w:val="22"/>
              </w:rPr>
            </w:pPr>
          </w:p>
        </w:tc>
      </w:tr>
    </w:tbl>
    <w:p w:rsidR="00D875B6" w:rsidRPr="00811257" w:rsidRDefault="00D875B6" w:rsidP="00D875B6">
      <w:pPr>
        <w:pStyle w:val="Paragraph"/>
        <w:rPr>
          <w:rFonts w:asciiTheme="minorHAnsi" w:hAnsiTheme="minorHAnsi" w:cs="Tahoma"/>
        </w:rPr>
        <w:sectPr w:rsidR="00D875B6" w:rsidRPr="00811257" w:rsidSect="005605F2">
          <w:headerReference w:type="even" r:id="rId16"/>
          <w:headerReference w:type="default" r:id="rId17"/>
          <w:footerReference w:type="default" r:id="rId18"/>
          <w:headerReference w:type="first" r:id="rId19"/>
          <w:pgSz w:w="12240" w:h="15840" w:code="1"/>
          <w:pgMar w:top="1440" w:right="1440" w:bottom="1440" w:left="1440" w:header="720" w:footer="1015" w:gutter="0"/>
          <w:cols w:space="720"/>
        </w:sectPr>
      </w:pPr>
    </w:p>
    <w:p w:rsidR="000155FF" w:rsidRPr="00811257" w:rsidRDefault="00FA5088" w:rsidP="00CF5F29">
      <w:pPr>
        <w:pStyle w:val="Title"/>
        <w:rPr>
          <w:rFonts w:asciiTheme="minorHAnsi" w:hAnsiTheme="minorHAnsi" w:cs="Tahoma"/>
          <w:sz w:val="36"/>
        </w:rPr>
      </w:pPr>
      <w:r>
        <w:rPr>
          <w:rFonts w:asciiTheme="minorHAnsi" w:hAnsiTheme="minorHAnsi" w:cs="Tahoma"/>
          <w:noProof/>
          <w:sz w:val="36"/>
        </w:rPr>
        <w:lastRenderedPageBreak/>
        <w:pict>
          <v:rect id="_x0000_s1026" style="position:absolute;left:0;text-align:left;margin-left:-13.5pt;margin-top:-9pt;width:498pt;height:630.75pt;z-index:-251641856" fillcolor="#ddd8c2 [2894]"/>
        </w:pict>
      </w:r>
      <w:r w:rsidR="000155FF" w:rsidRPr="00811257">
        <w:rPr>
          <w:rFonts w:asciiTheme="minorHAnsi" w:hAnsiTheme="minorHAnsi" w:cs="Tahoma"/>
          <w:sz w:val="36"/>
        </w:rPr>
        <w:t>Table of Contents</w:t>
      </w:r>
    </w:p>
    <w:p w:rsidR="00094C42" w:rsidRDefault="00F93D4D">
      <w:pPr>
        <w:pStyle w:val="TOC1"/>
        <w:tabs>
          <w:tab w:val="left" w:pos="432"/>
        </w:tabs>
        <w:rPr>
          <w:rFonts w:asciiTheme="minorHAnsi" w:eastAsiaTheme="minorEastAsia" w:hAnsiTheme="minorHAnsi" w:cstheme="minorBidi"/>
          <w:b w:val="0"/>
          <w:noProof/>
          <w:sz w:val="22"/>
          <w:u w:val="none"/>
        </w:rPr>
      </w:pPr>
      <w:r w:rsidRPr="00811257">
        <w:rPr>
          <w:rFonts w:asciiTheme="minorHAnsi" w:hAnsiTheme="minorHAnsi" w:cs="Tahoma"/>
          <w:sz w:val="22"/>
        </w:rPr>
        <w:fldChar w:fldCharType="begin"/>
      </w:r>
      <w:r w:rsidR="003245CA" w:rsidRPr="00811257">
        <w:rPr>
          <w:rFonts w:asciiTheme="minorHAnsi" w:hAnsiTheme="minorHAnsi" w:cs="Tahoma"/>
          <w:sz w:val="22"/>
        </w:rPr>
        <w:instrText xml:space="preserve"> TOC \o "1-</w:instrText>
      </w:r>
      <w:r w:rsidR="00AC38B0" w:rsidRPr="00811257">
        <w:rPr>
          <w:rFonts w:asciiTheme="minorHAnsi" w:hAnsiTheme="minorHAnsi" w:cs="Tahoma"/>
          <w:sz w:val="22"/>
        </w:rPr>
        <w:instrText>3</w:instrText>
      </w:r>
      <w:r w:rsidR="004E082D" w:rsidRPr="00811257">
        <w:rPr>
          <w:rFonts w:asciiTheme="minorHAnsi" w:hAnsiTheme="minorHAnsi" w:cs="Tahoma"/>
          <w:sz w:val="22"/>
        </w:rPr>
        <w:instrText xml:space="preserve">" </w:instrText>
      </w:r>
      <w:r w:rsidRPr="00811257">
        <w:rPr>
          <w:rFonts w:asciiTheme="minorHAnsi" w:hAnsiTheme="minorHAnsi" w:cs="Tahoma"/>
          <w:sz w:val="22"/>
        </w:rPr>
        <w:fldChar w:fldCharType="separate"/>
      </w:r>
      <w:r w:rsidR="00094C42" w:rsidRPr="00D47B3A">
        <w:rPr>
          <w:rFonts w:asciiTheme="minorHAnsi" w:hAnsiTheme="minorHAnsi" w:cs="Tahoma"/>
          <w:noProof/>
        </w:rPr>
        <w:t>1.</w:t>
      </w:r>
      <w:r w:rsidR="00094C42">
        <w:rPr>
          <w:rFonts w:asciiTheme="minorHAnsi" w:eastAsiaTheme="minorEastAsia" w:hAnsiTheme="minorHAnsi" w:cstheme="minorBidi"/>
          <w:b w:val="0"/>
          <w:noProof/>
          <w:sz w:val="22"/>
          <w:u w:val="none"/>
        </w:rPr>
        <w:tab/>
      </w:r>
      <w:r w:rsidR="00094C42" w:rsidRPr="00D47B3A">
        <w:rPr>
          <w:rFonts w:asciiTheme="minorHAnsi" w:hAnsiTheme="minorHAnsi" w:cs="Tahoma"/>
          <w:noProof/>
        </w:rPr>
        <w:t>Introduction</w:t>
      </w:r>
      <w:r w:rsidR="00094C42">
        <w:rPr>
          <w:noProof/>
        </w:rPr>
        <w:tab/>
      </w:r>
      <w:r>
        <w:rPr>
          <w:noProof/>
        </w:rPr>
        <w:fldChar w:fldCharType="begin"/>
      </w:r>
      <w:r w:rsidR="00094C42">
        <w:rPr>
          <w:noProof/>
        </w:rPr>
        <w:instrText xml:space="preserve"> PAGEREF _Toc445994640 \h </w:instrText>
      </w:r>
      <w:r>
        <w:rPr>
          <w:noProof/>
        </w:rPr>
      </w:r>
      <w:r>
        <w:rPr>
          <w:noProof/>
        </w:rPr>
        <w:fldChar w:fldCharType="separate"/>
      </w:r>
      <w:r w:rsidR="00094C42">
        <w:rPr>
          <w:noProof/>
        </w:rPr>
        <w:t>5</w:t>
      </w:r>
      <w:r>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1.1</w:t>
      </w:r>
      <w:r>
        <w:rPr>
          <w:rFonts w:asciiTheme="minorHAnsi" w:eastAsiaTheme="minorEastAsia" w:hAnsiTheme="minorHAnsi" w:cstheme="minorBidi"/>
          <w:noProof/>
          <w:sz w:val="22"/>
          <w:szCs w:val="22"/>
        </w:rPr>
        <w:tab/>
      </w:r>
      <w:r w:rsidRPr="00D47B3A">
        <w:rPr>
          <w:rFonts w:asciiTheme="minorHAnsi" w:hAnsiTheme="minorHAnsi" w:cs="Tahoma"/>
          <w:noProof/>
        </w:rPr>
        <w:t>Purpose</w:t>
      </w:r>
      <w:r>
        <w:rPr>
          <w:noProof/>
        </w:rPr>
        <w:tab/>
      </w:r>
      <w:r w:rsidR="00F93D4D">
        <w:rPr>
          <w:noProof/>
        </w:rPr>
        <w:fldChar w:fldCharType="begin"/>
      </w:r>
      <w:r>
        <w:rPr>
          <w:noProof/>
        </w:rPr>
        <w:instrText xml:space="preserve"> PAGEREF _Toc445994641 \h </w:instrText>
      </w:r>
      <w:r w:rsidR="00F93D4D">
        <w:rPr>
          <w:noProof/>
        </w:rPr>
      </w:r>
      <w:r w:rsidR="00F93D4D">
        <w:rPr>
          <w:noProof/>
        </w:rPr>
        <w:fldChar w:fldCharType="separate"/>
      </w:r>
      <w:r>
        <w:rPr>
          <w:noProof/>
        </w:rPr>
        <w:t>5</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1.2</w:t>
      </w:r>
      <w:r>
        <w:rPr>
          <w:rFonts w:asciiTheme="minorHAnsi" w:eastAsiaTheme="minorEastAsia" w:hAnsiTheme="minorHAnsi" w:cstheme="minorBidi"/>
          <w:noProof/>
          <w:sz w:val="22"/>
          <w:szCs w:val="22"/>
        </w:rPr>
        <w:tab/>
      </w:r>
      <w:r w:rsidRPr="00D47B3A">
        <w:rPr>
          <w:rFonts w:asciiTheme="minorHAnsi" w:hAnsiTheme="minorHAnsi" w:cs="Tahoma"/>
          <w:noProof/>
        </w:rPr>
        <w:t>Business Context</w:t>
      </w:r>
      <w:r>
        <w:rPr>
          <w:noProof/>
        </w:rPr>
        <w:tab/>
      </w:r>
      <w:r w:rsidR="00F93D4D">
        <w:rPr>
          <w:noProof/>
        </w:rPr>
        <w:fldChar w:fldCharType="begin"/>
      </w:r>
      <w:r>
        <w:rPr>
          <w:noProof/>
        </w:rPr>
        <w:instrText xml:space="preserve"> PAGEREF _Toc445994642 \h </w:instrText>
      </w:r>
      <w:r w:rsidR="00F93D4D">
        <w:rPr>
          <w:noProof/>
        </w:rPr>
      </w:r>
      <w:r w:rsidR="00F93D4D">
        <w:rPr>
          <w:noProof/>
        </w:rPr>
        <w:fldChar w:fldCharType="separate"/>
      </w:r>
      <w:r>
        <w:rPr>
          <w:noProof/>
        </w:rPr>
        <w:t>5</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1.3</w:t>
      </w:r>
      <w:r>
        <w:rPr>
          <w:rFonts w:asciiTheme="minorHAnsi" w:eastAsiaTheme="minorEastAsia" w:hAnsiTheme="minorHAnsi" w:cstheme="minorBidi"/>
          <w:noProof/>
          <w:sz w:val="22"/>
          <w:szCs w:val="22"/>
        </w:rPr>
        <w:tab/>
      </w:r>
      <w:r w:rsidRPr="00D47B3A">
        <w:rPr>
          <w:rFonts w:asciiTheme="minorHAnsi" w:hAnsiTheme="minorHAnsi" w:cs="Tahoma"/>
          <w:noProof/>
        </w:rPr>
        <w:t>Project Objectives</w:t>
      </w:r>
      <w:r>
        <w:rPr>
          <w:noProof/>
        </w:rPr>
        <w:tab/>
      </w:r>
      <w:r w:rsidR="00F93D4D">
        <w:rPr>
          <w:noProof/>
        </w:rPr>
        <w:fldChar w:fldCharType="begin"/>
      </w:r>
      <w:r>
        <w:rPr>
          <w:noProof/>
        </w:rPr>
        <w:instrText xml:space="preserve"> PAGEREF _Toc445994643 \h </w:instrText>
      </w:r>
      <w:r w:rsidR="00F93D4D">
        <w:rPr>
          <w:noProof/>
        </w:rPr>
      </w:r>
      <w:r w:rsidR="00F93D4D">
        <w:rPr>
          <w:noProof/>
        </w:rPr>
        <w:fldChar w:fldCharType="separate"/>
      </w:r>
      <w:r>
        <w:rPr>
          <w:noProof/>
        </w:rPr>
        <w:t>5</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1.4</w:t>
      </w:r>
      <w:r>
        <w:rPr>
          <w:rFonts w:asciiTheme="minorHAnsi" w:eastAsiaTheme="minorEastAsia" w:hAnsiTheme="minorHAnsi" w:cstheme="minorBidi"/>
          <w:noProof/>
          <w:sz w:val="22"/>
          <w:szCs w:val="22"/>
        </w:rPr>
        <w:tab/>
      </w:r>
      <w:r w:rsidRPr="00D47B3A">
        <w:rPr>
          <w:rFonts w:asciiTheme="minorHAnsi" w:hAnsiTheme="minorHAnsi" w:cs="Tahoma"/>
          <w:noProof/>
        </w:rPr>
        <w:t>Scope</w:t>
      </w:r>
      <w:r>
        <w:rPr>
          <w:noProof/>
        </w:rPr>
        <w:tab/>
      </w:r>
      <w:r w:rsidR="00F93D4D">
        <w:rPr>
          <w:noProof/>
        </w:rPr>
        <w:fldChar w:fldCharType="begin"/>
      </w:r>
      <w:r>
        <w:rPr>
          <w:noProof/>
        </w:rPr>
        <w:instrText xml:space="preserve"> PAGEREF _Toc445994644 \h </w:instrText>
      </w:r>
      <w:r w:rsidR="00F93D4D">
        <w:rPr>
          <w:noProof/>
        </w:rPr>
      </w:r>
      <w:r w:rsidR="00F93D4D">
        <w:rPr>
          <w:noProof/>
        </w:rPr>
        <w:fldChar w:fldCharType="separate"/>
      </w:r>
      <w:r>
        <w:rPr>
          <w:noProof/>
        </w:rPr>
        <w:t>5</w:t>
      </w:r>
      <w:r w:rsidR="00F93D4D">
        <w:rPr>
          <w:noProof/>
        </w:rPr>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1.4.1</w:t>
      </w:r>
      <w:r>
        <w:rPr>
          <w:rFonts w:asciiTheme="minorHAnsi" w:eastAsiaTheme="minorEastAsia" w:hAnsiTheme="minorHAnsi" w:cstheme="minorBidi"/>
          <w:sz w:val="22"/>
        </w:rPr>
        <w:tab/>
      </w:r>
      <w:r w:rsidRPr="00D47B3A">
        <w:rPr>
          <w:rFonts w:asciiTheme="minorHAnsi" w:hAnsiTheme="minorHAnsi" w:cs="Tahoma"/>
        </w:rPr>
        <w:t>In Scope</w:t>
      </w:r>
      <w:r>
        <w:tab/>
      </w:r>
      <w:r w:rsidR="00F93D4D">
        <w:fldChar w:fldCharType="begin"/>
      </w:r>
      <w:r>
        <w:instrText xml:space="preserve"> PAGEREF _Toc445994645 \h </w:instrText>
      </w:r>
      <w:r w:rsidR="00F93D4D">
        <w:fldChar w:fldCharType="separate"/>
      </w:r>
      <w:r>
        <w:t>5</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1.4.2</w:t>
      </w:r>
      <w:r>
        <w:rPr>
          <w:rFonts w:asciiTheme="minorHAnsi" w:eastAsiaTheme="minorEastAsia" w:hAnsiTheme="minorHAnsi" w:cstheme="minorBidi"/>
          <w:sz w:val="22"/>
        </w:rPr>
        <w:tab/>
      </w:r>
      <w:r w:rsidRPr="00D47B3A">
        <w:rPr>
          <w:rFonts w:asciiTheme="minorHAnsi" w:hAnsiTheme="minorHAnsi" w:cs="Tahoma"/>
        </w:rPr>
        <w:t>Out of Scope</w:t>
      </w:r>
      <w:r>
        <w:tab/>
      </w:r>
      <w:r w:rsidR="00F93D4D">
        <w:fldChar w:fldCharType="begin"/>
      </w:r>
      <w:r>
        <w:instrText xml:space="preserve"> PAGEREF _Toc445994646 \h </w:instrText>
      </w:r>
      <w:r w:rsidR="00F93D4D">
        <w:fldChar w:fldCharType="separate"/>
      </w:r>
      <w:r>
        <w:t>6</w:t>
      </w:r>
      <w:r w:rsidR="00F93D4D">
        <w:fldChar w:fldCharType="end"/>
      </w:r>
    </w:p>
    <w:p w:rsidR="00094C42" w:rsidRDefault="00094C42">
      <w:pPr>
        <w:pStyle w:val="TOC1"/>
        <w:tabs>
          <w:tab w:val="left" w:pos="432"/>
        </w:tabs>
        <w:rPr>
          <w:rFonts w:asciiTheme="minorHAnsi" w:eastAsiaTheme="minorEastAsia" w:hAnsiTheme="minorHAnsi" w:cstheme="minorBidi"/>
          <w:b w:val="0"/>
          <w:noProof/>
          <w:sz w:val="22"/>
          <w:u w:val="none"/>
        </w:rPr>
      </w:pPr>
      <w:r w:rsidRPr="00D47B3A">
        <w:rPr>
          <w:rFonts w:asciiTheme="minorHAnsi" w:hAnsiTheme="minorHAnsi" w:cs="Tahoma"/>
          <w:noProof/>
        </w:rPr>
        <w:t>2.</w:t>
      </w:r>
      <w:r>
        <w:rPr>
          <w:rFonts w:asciiTheme="minorHAnsi" w:eastAsiaTheme="minorEastAsia" w:hAnsiTheme="minorHAnsi" w:cstheme="minorBidi"/>
          <w:b w:val="0"/>
          <w:noProof/>
          <w:sz w:val="22"/>
          <w:u w:val="none"/>
        </w:rPr>
        <w:tab/>
      </w:r>
      <w:r w:rsidRPr="00D47B3A">
        <w:rPr>
          <w:rFonts w:asciiTheme="minorHAnsi" w:hAnsiTheme="minorHAnsi" w:cs="Tahoma"/>
          <w:noProof/>
        </w:rPr>
        <w:t>Assumptions/Constraints/Risks</w:t>
      </w:r>
      <w:r>
        <w:rPr>
          <w:noProof/>
        </w:rPr>
        <w:tab/>
      </w:r>
      <w:r w:rsidR="00F93D4D">
        <w:rPr>
          <w:noProof/>
        </w:rPr>
        <w:fldChar w:fldCharType="begin"/>
      </w:r>
      <w:r>
        <w:rPr>
          <w:noProof/>
        </w:rPr>
        <w:instrText xml:space="preserve"> PAGEREF _Toc445994647 \h </w:instrText>
      </w:r>
      <w:r w:rsidR="00F93D4D">
        <w:rPr>
          <w:noProof/>
        </w:rPr>
      </w:r>
      <w:r w:rsidR="00F93D4D">
        <w:rPr>
          <w:noProof/>
        </w:rPr>
        <w:fldChar w:fldCharType="separate"/>
      </w:r>
      <w:r>
        <w:rPr>
          <w:noProof/>
        </w:rPr>
        <w:t>6</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2.1</w:t>
      </w:r>
      <w:r>
        <w:rPr>
          <w:rFonts w:asciiTheme="minorHAnsi" w:eastAsiaTheme="minorEastAsia" w:hAnsiTheme="minorHAnsi" w:cstheme="minorBidi"/>
          <w:noProof/>
          <w:sz w:val="22"/>
          <w:szCs w:val="22"/>
        </w:rPr>
        <w:tab/>
      </w:r>
      <w:r w:rsidRPr="00D47B3A">
        <w:rPr>
          <w:rFonts w:asciiTheme="minorHAnsi" w:hAnsiTheme="minorHAnsi" w:cs="Tahoma"/>
          <w:noProof/>
        </w:rPr>
        <w:t>Assumptions</w:t>
      </w:r>
      <w:r>
        <w:rPr>
          <w:noProof/>
        </w:rPr>
        <w:tab/>
      </w:r>
      <w:r w:rsidR="00F93D4D">
        <w:rPr>
          <w:noProof/>
        </w:rPr>
        <w:fldChar w:fldCharType="begin"/>
      </w:r>
      <w:r>
        <w:rPr>
          <w:noProof/>
        </w:rPr>
        <w:instrText xml:space="preserve"> PAGEREF _Toc445994648 \h </w:instrText>
      </w:r>
      <w:r w:rsidR="00F93D4D">
        <w:rPr>
          <w:noProof/>
        </w:rPr>
      </w:r>
      <w:r w:rsidR="00F93D4D">
        <w:rPr>
          <w:noProof/>
        </w:rPr>
        <w:fldChar w:fldCharType="separate"/>
      </w:r>
      <w:r>
        <w:rPr>
          <w:noProof/>
        </w:rPr>
        <w:t>6</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2.2</w:t>
      </w:r>
      <w:r>
        <w:rPr>
          <w:rFonts w:asciiTheme="minorHAnsi" w:eastAsiaTheme="minorEastAsia" w:hAnsiTheme="minorHAnsi" w:cstheme="minorBidi"/>
          <w:noProof/>
          <w:sz w:val="22"/>
          <w:szCs w:val="22"/>
        </w:rPr>
        <w:tab/>
      </w:r>
      <w:r w:rsidRPr="00D47B3A">
        <w:rPr>
          <w:rFonts w:asciiTheme="minorHAnsi" w:hAnsiTheme="minorHAnsi" w:cs="Tahoma"/>
          <w:noProof/>
        </w:rPr>
        <w:t>Constraints</w:t>
      </w:r>
      <w:r>
        <w:rPr>
          <w:noProof/>
        </w:rPr>
        <w:tab/>
      </w:r>
      <w:r w:rsidR="00F93D4D">
        <w:rPr>
          <w:noProof/>
        </w:rPr>
        <w:fldChar w:fldCharType="begin"/>
      </w:r>
      <w:r>
        <w:rPr>
          <w:noProof/>
        </w:rPr>
        <w:instrText xml:space="preserve"> PAGEREF _Toc445994649 \h </w:instrText>
      </w:r>
      <w:r w:rsidR="00F93D4D">
        <w:rPr>
          <w:noProof/>
        </w:rPr>
      </w:r>
      <w:r w:rsidR="00F93D4D">
        <w:rPr>
          <w:noProof/>
        </w:rPr>
        <w:fldChar w:fldCharType="separate"/>
      </w:r>
      <w:r>
        <w:rPr>
          <w:noProof/>
        </w:rPr>
        <w:t>7</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2.3</w:t>
      </w:r>
      <w:r>
        <w:rPr>
          <w:rFonts w:asciiTheme="minorHAnsi" w:eastAsiaTheme="minorEastAsia" w:hAnsiTheme="minorHAnsi" w:cstheme="minorBidi"/>
          <w:noProof/>
          <w:sz w:val="22"/>
          <w:szCs w:val="22"/>
        </w:rPr>
        <w:tab/>
      </w:r>
      <w:r w:rsidRPr="00D47B3A">
        <w:rPr>
          <w:rFonts w:asciiTheme="minorHAnsi" w:hAnsiTheme="minorHAnsi" w:cs="Tahoma"/>
          <w:noProof/>
        </w:rPr>
        <w:t>Risks</w:t>
      </w:r>
      <w:r>
        <w:rPr>
          <w:noProof/>
        </w:rPr>
        <w:tab/>
      </w:r>
      <w:r w:rsidR="00F93D4D">
        <w:rPr>
          <w:noProof/>
        </w:rPr>
        <w:fldChar w:fldCharType="begin"/>
      </w:r>
      <w:r>
        <w:rPr>
          <w:noProof/>
        </w:rPr>
        <w:instrText xml:space="preserve"> PAGEREF _Toc445994650 \h </w:instrText>
      </w:r>
      <w:r w:rsidR="00F93D4D">
        <w:rPr>
          <w:noProof/>
        </w:rPr>
      </w:r>
      <w:r w:rsidR="00F93D4D">
        <w:rPr>
          <w:noProof/>
        </w:rPr>
        <w:fldChar w:fldCharType="separate"/>
      </w:r>
      <w:r>
        <w:rPr>
          <w:noProof/>
        </w:rPr>
        <w:t>7</w:t>
      </w:r>
      <w:r w:rsidR="00F93D4D">
        <w:rPr>
          <w:noProof/>
        </w:rPr>
        <w:fldChar w:fldCharType="end"/>
      </w:r>
    </w:p>
    <w:p w:rsidR="00094C42" w:rsidRDefault="00094C42">
      <w:pPr>
        <w:pStyle w:val="TOC1"/>
        <w:tabs>
          <w:tab w:val="left" w:pos="432"/>
        </w:tabs>
        <w:rPr>
          <w:rFonts w:asciiTheme="minorHAnsi" w:eastAsiaTheme="minorEastAsia" w:hAnsiTheme="minorHAnsi" w:cstheme="minorBidi"/>
          <w:b w:val="0"/>
          <w:noProof/>
          <w:sz w:val="22"/>
          <w:u w:val="none"/>
        </w:rPr>
      </w:pPr>
      <w:r w:rsidRPr="00D47B3A">
        <w:rPr>
          <w:rFonts w:asciiTheme="minorHAnsi" w:hAnsiTheme="minorHAnsi" w:cs="Tahoma"/>
          <w:noProof/>
        </w:rPr>
        <w:t>3.</w:t>
      </w:r>
      <w:r>
        <w:rPr>
          <w:rFonts w:asciiTheme="minorHAnsi" w:eastAsiaTheme="minorEastAsia" w:hAnsiTheme="minorHAnsi" w:cstheme="minorBidi"/>
          <w:b w:val="0"/>
          <w:noProof/>
          <w:sz w:val="22"/>
          <w:u w:val="none"/>
        </w:rPr>
        <w:tab/>
      </w:r>
      <w:r w:rsidRPr="00D47B3A">
        <w:rPr>
          <w:rFonts w:asciiTheme="minorHAnsi" w:hAnsiTheme="minorHAnsi" w:cs="Tahoma"/>
          <w:noProof/>
        </w:rPr>
        <w:t>Functional &amp; Non-functional Requirements</w:t>
      </w:r>
      <w:r>
        <w:rPr>
          <w:noProof/>
        </w:rPr>
        <w:tab/>
      </w:r>
      <w:r w:rsidR="00F93D4D">
        <w:rPr>
          <w:noProof/>
        </w:rPr>
        <w:fldChar w:fldCharType="begin"/>
      </w:r>
      <w:r>
        <w:rPr>
          <w:noProof/>
        </w:rPr>
        <w:instrText xml:space="preserve"> PAGEREF _Toc445994651 \h </w:instrText>
      </w:r>
      <w:r w:rsidR="00F93D4D">
        <w:rPr>
          <w:noProof/>
        </w:rPr>
      </w:r>
      <w:r w:rsidR="00F93D4D">
        <w:rPr>
          <w:noProof/>
        </w:rPr>
        <w:fldChar w:fldCharType="separate"/>
      </w:r>
      <w:r>
        <w:rPr>
          <w:noProof/>
        </w:rPr>
        <w:t>7</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3.1</w:t>
      </w:r>
      <w:r>
        <w:rPr>
          <w:rFonts w:asciiTheme="minorHAnsi" w:eastAsiaTheme="minorEastAsia" w:hAnsiTheme="minorHAnsi" w:cstheme="minorBidi"/>
          <w:noProof/>
          <w:sz w:val="22"/>
          <w:szCs w:val="22"/>
        </w:rPr>
        <w:tab/>
      </w:r>
      <w:r w:rsidRPr="00D47B3A">
        <w:rPr>
          <w:rFonts w:asciiTheme="minorHAnsi" w:hAnsiTheme="minorHAnsi" w:cs="Tahoma"/>
          <w:noProof/>
        </w:rPr>
        <w:t>Functional Requirements for Customer App</w:t>
      </w:r>
      <w:r>
        <w:rPr>
          <w:noProof/>
        </w:rPr>
        <w:tab/>
      </w:r>
      <w:r w:rsidR="00F93D4D">
        <w:rPr>
          <w:noProof/>
        </w:rPr>
        <w:fldChar w:fldCharType="begin"/>
      </w:r>
      <w:r>
        <w:rPr>
          <w:noProof/>
        </w:rPr>
        <w:instrText xml:space="preserve"> PAGEREF _Toc445994652 \h </w:instrText>
      </w:r>
      <w:r w:rsidR="00F93D4D">
        <w:rPr>
          <w:noProof/>
        </w:rPr>
      </w:r>
      <w:r w:rsidR="00F93D4D">
        <w:rPr>
          <w:noProof/>
        </w:rPr>
        <w:fldChar w:fldCharType="separate"/>
      </w:r>
      <w:r>
        <w:rPr>
          <w:noProof/>
        </w:rPr>
        <w:t>7</w:t>
      </w:r>
      <w:r w:rsidR="00F93D4D">
        <w:rPr>
          <w:noProof/>
        </w:rPr>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3.1.1</w:t>
      </w:r>
      <w:r>
        <w:rPr>
          <w:rFonts w:asciiTheme="minorHAnsi" w:eastAsiaTheme="minorEastAsia" w:hAnsiTheme="minorHAnsi" w:cstheme="minorBidi"/>
          <w:sz w:val="22"/>
        </w:rPr>
        <w:tab/>
      </w:r>
      <w:r w:rsidRPr="00D47B3A">
        <w:rPr>
          <w:rFonts w:asciiTheme="minorHAnsi" w:eastAsia="Tahoma" w:hAnsiTheme="minorHAnsi" w:cs="Tahoma"/>
        </w:rPr>
        <w:t xml:space="preserve"> Download &amp; Install</w:t>
      </w:r>
      <w:r>
        <w:tab/>
      </w:r>
      <w:r w:rsidR="00F93D4D">
        <w:fldChar w:fldCharType="begin"/>
      </w:r>
      <w:r>
        <w:instrText xml:space="preserve"> PAGEREF _Toc445994653 \h </w:instrText>
      </w:r>
      <w:r w:rsidR="00F93D4D">
        <w:fldChar w:fldCharType="separate"/>
      </w:r>
      <w:r>
        <w:t>7</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3.1.2</w:t>
      </w:r>
      <w:r>
        <w:rPr>
          <w:rFonts w:asciiTheme="minorHAnsi" w:eastAsiaTheme="minorEastAsia" w:hAnsiTheme="minorHAnsi" w:cstheme="minorBidi"/>
          <w:sz w:val="22"/>
        </w:rPr>
        <w:tab/>
      </w:r>
      <w:r w:rsidRPr="00D47B3A">
        <w:rPr>
          <w:rFonts w:asciiTheme="minorHAnsi" w:eastAsia="Tahoma" w:hAnsiTheme="minorHAnsi" w:cs="Tahoma"/>
        </w:rPr>
        <w:t xml:space="preserve"> App Sharing</w:t>
      </w:r>
      <w:r>
        <w:tab/>
      </w:r>
      <w:r w:rsidR="00F93D4D">
        <w:fldChar w:fldCharType="begin"/>
      </w:r>
      <w:r>
        <w:instrText xml:space="preserve"> PAGEREF _Toc445994654 \h </w:instrText>
      </w:r>
      <w:r w:rsidR="00F93D4D">
        <w:fldChar w:fldCharType="separate"/>
      </w:r>
      <w:r>
        <w:t>8</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3.1.3</w:t>
      </w:r>
      <w:r>
        <w:rPr>
          <w:rFonts w:asciiTheme="minorHAnsi" w:eastAsiaTheme="minorEastAsia" w:hAnsiTheme="minorHAnsi" w:cstheme="minorBidi"/>
          <w:sz w:val="22"/>
        </w:rPr>
        <w:tab/>
      </w:r>
      <w:r w:rsidRPr="00D47B3A">
        <w:rPr>
          <w:rFonts w:asciiTheme="minorHAnsi" w:eastAsia="Tahoma" w:hAnsiTheme="minorHAnsi" w:cs="Tahoma"/>
        </w:rPr>
        <w:t xml:space="preserve"> Login and Signup</w:t>
      </w:r>
      <w:r>
        <w:tab/>
      </w:r>
      <w:r w:rsidR="00F93D4D">
        <w:fldChar w:fldCharType="begin"/>
      </w:r>
      <w:r>
        <w:instrText xml:space="preserve"> PAGEREF _Toc445994655 \h </w:instrText>
      </w:r>
      <w:r w:rsidR="00F93D4D">
        <w:fldChar w:fldCharType="separate"/>
      </w:r>
      <w:r>
        <w:t>8</w:t>
      </w:r>
      <w:r w:rsidR="00F93D4D">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3.2</w:t>
      </w:r>
      <w:r>
        <w:rPr>
          <w:rFonts w:asciiTheme="minorHAnsi" w:eastAsiaTheme="minorEastAsia" w:hAnsiTheme="minorHAnsi" w:cstheme="minorBidi"/>
          <w:noProof/>
          <w:sz w:val="22"/>
          <w:szCs w:val="22"/>
        </w:rPr>
        <w:tab/>
      </w:r>
      <w:r w:rsidRPr="00D47B3A">
        <w:rPr>
          <w:rFonts w:asciiTheme="minorHAnsi" w:hAnsiTheme="minorHAnsi"/>
          <w:noProof/>
        </w:rPr>
        <w:t>Service Partner App functionalities</w:t>
      </w:r>
      <w:r>
        <w:rPr>
          <w:noProof/>
        </w:rPr>
        <w:tab/>
      </w:r>
      <w:r w:rsidR="00F93D4D">
        <w:rPr>
          <w:noProof/>
        </w:rPr>
        <w:fldChar w:fldCharType="begin"/>
      </w:r>
      <w:r>
        <w:rPr>
          <w:noProof/>
        </w:rPr>
        <w:instrText xml:space="preserve"> PAGEREF _Toc445994656 \h </w:instrText>
      </w:r>
      <w:r w:rsidR="00F93D4D">
        <w:rPr>
          <w:noProof/>
        </w:rPr>
      </w:r>
      <w:r w:rsidR="00F93D4D">
        <w:rPr>
          <w:noProof/>
        </w:rPr>
        <w:fldChar w:fldCharType="separate"/>
      </w:r>
      <w:r>
        <w:rPr>
          <w:noProof/>
        </w:rPr>
        <w:t>11</w:t>
      </w:r>
      <w:r w:rsidR="00F93D4D">
        <w:rPr>
          <w:noProof/>
        </w:rPr>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3.2.1</w:t>
      </w:r>
      <w:r>
        <w:rPr>
          <w:rFonts w:asciiTheme="minorHAnsi" w:eastAsiaTheme="minorEastAsia" w:hAnsiTheme="minorHAnsi" w:cstheme="minorBidi"/>
          <w:sz w:val="22"/>
        </w:rPr>
        <w:tab/>
      </w:r>
      <w:r w:rsidRPr="00D47B3A">
        <w:rPr>
          <w:rFonts w:asciiTheme="minorHAnsi" w:eastAsia="Tahoma" w:hAnsiTheme="minorHAnsi" w:cs="Tahoma"/>
        </w:rPr>
        <w:t xml:space="preserve"> Download &amp; Install</w:t>
      </w:r>
      <w:r>
        <w:tab/>
      </w:r>
      <w:r w:rsidR="00F93D4D">
        <w:fldChar w:fldCharType="begin"/>
      </w:r>
      <w:r>
        <w:instrText xml:space="preserve"> PAGEREF _Toc445994657 \h </w:instrText>
      </w:r>
      <w:r w:rsidR="00F93D4D">
        <w:fldChar w:fldCharType="separate"/>
      </w:r>
      <w:r>
        <w:t>11</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3.2.2</w:t>
      </w:r>
      <w:r>
        <w:rPr>
          <w:rFonts w:asciiTheme="minorHAnsi" w:eastAsiaTheme="minorEastAsia" w:hAnsiTheme="minorHAnsi" w:cstheme="minorBidi"/>
          <w:sz w:val="22"/>
        </w:rPr>
        <w:tab/>
      </w:r>
      <w:r w:rsidRPr="00D47B3A">
        <w:rPr>
          <w:rFonts w:asciiTheme="minorHAnsi" w:eastAsia="Tahoma" w:hAnsiTheme="minorHAnsi" w:cs="Tahoma"/>
        </w:rPr>
        <w:t xml:space="preserve"> Registration</w:t>
      </w:r>
      <w:r>
        <w:tab/>
      </w:r>
      <w:r w:rsidR="00F93D4D">
        <w:fldChar w:fldCharType="begin"/>
      </w:r>
      <w:r>
        <w:instrText xml:space="preserve"> PAGEREF _Toc445994658 \h </w:instrText>
      </w:r>
      <w:r w:rsidR="00F93D4D">
        <w:fldChar w:fldCharType="separate"/>
      </w:r>
      <w:r>
        <w:t>11</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3.2.3</w:t>
      </w:r>
      <w:r>
        <w:rPr>
          <w:rFonts w:asciiTheme="minorHAnsi" w:eastAsiaTheme="minorEastAsia" w:hAnsiTheme="minorHAnsi" w:cstheme="minorBidi"/>
          <w:sz w:val="22"/>
        </w:rPr>
        <w:tab/>
      </w:r>
      <w:r w:rsidRPr="00D47B3A">
        <w:rPr>
          <w:rFonts w:asciiTheme="minorHAnsi" w:eastAsia="Tahoma" w:hAnsiTheme="minorHAnsi" w:cs="Tahoma"/>
        </w:rPr>
        <w:t xml:space="preserve"> Approval</w:t>
      </w:r>
      <w:r>
        <w:tab/>
      </w:r>
      <w:r w:rsidR="00F93D4D">
        <w:fldChar w:fldCharType="begin"/>
      </w:r>
      <w:r>
        <w:instrText xml:space="preserve"> PAGEREF _Toc445994659 \h </w:instrText>
      </w:r>
      <w:r w:rsidR="00F93D4D">
        <w:fldChar w:fldCharType="separate"/>
      </w:r>
      <w:r>
        <w:t>13</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3.2.4</w:t>
      </w:r>
      <w:r>
        <w:rPr>
          <w:rFonts w:asciiTheme="minorHAnsi" w:eastAsiaTheme="minorEastAsia" w:hAnsiTheme="minorHAnsi" w:cstheme="minorBidi"/>
          <w:sz w:val="22"/>
        </w:rPr>
        <w:tab/>
      </w:r>
      <w:r w:rsidRPr="00D47B3A">
        <w:rPr>
          <w:rFonts w:asciiTheme="minorHAnsi" w:eastAsia="Tahoma" w:hAnsiTheme="minorHAnsi" w:cs="Tahoma"/>
        </w:rPr>
        <w:t xml:space="preserve"> Rate Card</w:t>
      </w:r>
      <w:r>
        <w:tab/>
      </w:r>
      <w:r w:rsidR="00F93D4D">
        <w:fldChar w:fldCharType="begin"/>
      </w:r>
      <w:r>
        <w:instrText xml:space="preserve"> PAGEREF _Toc445994660 \h </w:instrText>
      </w:r>
      <w:r w:rsidR="00F93D4D">
        <w:fldChar w:fldCharType="separate"/>
      </w:r>
      <w:r>
        <w:t>14</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3.2.5</w:t>
      </w:r>
      <w:r>
        <w:rPr>
          <w:rFonts w:asciiTheme="minorHAnsi" w:eastAsiaTheme="minorEastAsia" w:hAnsiTheme="minorHAnsi" w:cstheme="minorBidi"/>
          <w:sz w:val="22"/>
        </w:rPr>
        <w:tab/>
      </w:r>
      <w:r w:rsidRPr="00D47B3A">
        <w:rPr>
          <w:rFonts w:asciiTheme="minorHAnsi" w:eastAsia="Tahoma" w:hAnsiTheme="minorHAnsi" w:cs="Tahoma"/>
        </w:rPr>
        <w:t xml:space="preserve"> Notifications for Service</w:t>
      </w:r>
      <w:r>
        <w:tab/>
      </w:r>
      <w:r w:rsidR="00F93D4D">
        <w:fldChar w:fldCharType="begin"/>
      </w:r>
      <w:r>
        <w:instrText xml:space="preserve"> PAGEREF _Toc445994661 \h </w:instrText>
      </w:r>
      <w:r w:rsidR="00F93D4D">
        <w:fldChar w:fldCharType="separate"/>
      </w:r>
      <w:r>
        <w:t>14</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3.2.6</w:t>
      </w:r>
      <w:r>
        <w:rPr>
          <w:rFonts w:asciiTheme="minorHAnsi" w:eastAsiaTheme="minorEastAsia" w:hAnsiTheme="minorHAnsi" w:cstheme="minorBidi"/>
          <w:sz w:val="22"/>
        </w:rPr>
        <w:tab/>
      </w:r>
      <w:r w:rsidRPr="00D47B3A">
        <w:rPr>
          <w:rFonts w:asciiTheme="minorHAnsi" w:eastAsia="Tahoma" w:hAnsiTheme="minorHAnsi" w:cs="Tahoma"/>
        </w:rPr>
        <w:t xml:space="preserve"> Dashboard</w:t>
      </w:r>
      <w:r>
        <w:tab/>
      </w:r>
      <w:r w:rsidR="00F93D4D">
        <w:fldChar w:fldCharType="begin"/>
      </w:r>
      <w:r>
        <w:instrText xml:space="preserve"> PAGEREF _Toc445994662 \h </w:instrText>
      </w:r>
      <w:r w:rsidR="00F93D4D">
        <w:fldChar w:fldCharType="separate"/>
      </w:r>
      <w:r>
        <w:t>16</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3.2.7</w:t>
      </w:r>
      <w:r>
        <w:rPr>
          <w:rFonts w:asciiTheme="minorHAnsi" w:eastAsiaTheme="minorEastAsia" w:hAnsiTheme="minorHAnsi" w:cstheme="minorBidi"/>
          <w:sz w:val="22"/>
        </w:rPr>
        <w:tab/>
      </w:r>
      <w:r w:rsidRPr="00D47B3A">
        <w:rPr>
          <w:rFonts w:asciiTheme="minorHAnsi" w:eastAsia="Tahoma" w:hAnsiTheme="minorHAnsi" w:cs="Tahoma"/>
        </w:rPr>
        <w:t xml:space="preserve"> Service Request Broadcasting</w:t>
      </w:r>
      <w:r>
        <w:tab/>
      </w:r>
      <w:r w:rsidR="00F93D4D">
        <w:fldChar w:fldCharType="begin"/>
      </w:r>
      <w:r>
        <w:instrText xml:space="preserve"> PAGEREF _Toc445994663 \h </w:instrText>
      </w:r>
      <w:r w:rsidR="00F93D4D">
        <w:fldChar w:fldCharType="separate"/>
      </w:r>
      <w:r>
        <w:t>17</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3.2.8</w:t>
      </w:r>
      <w:r>
        <w:rPr>
          <w:rFonts w:asciiTheme="minorHAnsi" w:eastAsiaTheme="minorEastAsia" w:hAnsiTheme="minorHAnsi" w:cstheme="minorBidi"/>
          <w:sz w:val="22"/>
        </w:rPr>
        <w:tab/>
      </w:r>
      <w:r w:rsidRPr="00D47B3A">
        <w:rPr>
          <w:rFonts w:asciiTheme="minorHAnsi" w:eastAsia="Tahoma" w:hAnsiTheme="minorHAnsi" w:cs="Tahoma"/>
        </w:rPr>
        <w:t xml:space="preserve"> Accepting a Request</w:t>
      </w:r>
      <w:r>
        <w:tab/>
      </w:r>
      <w:r w:rsidR="00F93D4D">
        <w:fldChar w:fldCharType="begin"/>
      </w:r>
      <w:r>
        <w:instrText xml:space="preserve"> PAGEREF _Toc445994664 \h </w:instrText>
      </w:r>
      <w:r w:rsidR="00F93D4D">
        <w:fldChar w:fldCharType="separate"/>
      </w:r>
      <w:r>
        <w:t>17</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3.2.9</w:t>
      </w:r>
      <w:r>
        <w:rPr>
          <w:rFonts w:asciiTheme="minorHAnsi" w:eastAsiaTheme="minorEastAsia" w:hAnsiTheme="minorHAnsi" w:cstheme="minorBidi"/>
          <w:sz w:val="22"/>
        </w:rPr>
        <w:tab/>
      </w:r>
      <w:r w:rsidRPr="00D47B3A">
        <w:rPr>
          <w:rFonts w:asciiTheme="minorHAnsi" w:eastAsia="Tahoma" w:hAnsiTheme="minorHAnsi" w:cs="Tahoma"/>
        </w:rPr>
        <w:t xml:space="preserve"> Service Request Items</w:t>
      </w:r>
      <w:r>
        <w:tab/>
      </w:r>
      <w:r w:rsidR="00F93D4D">
        <w:fldChar w:fldCharType="begin"/>
      </w:r>
      <w:r>
        <w:instrText xml:space="preserve"> PAGEREF _Toc445994665 \h </w:instrText>
      </w:r>
      <w:r w:rsidR="00F93D4D">
        <w:fldChar w:fldCharType="separate"/>
      </w:r>
      <w:r>
        <w:t>18</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3.2.10</w:t>
      </w:r>
      <w:r>
        <w:rPr>
          <w:rFonts w:asciiTheme="minorHAnsi" w:eastAsiaTheme="minorEastAsia" w:hAnsiTheme="minorHAnsi" w:cstheme="minorBidi"/>
          <w:sz w:val="22"/>
        </w:rPr>
        <w:tab/>
      </w:r>
      <w:r w:rsidRPr="00D47B3A">
        <w:rPr>
          <w:rFonts w:asciiTheme="minorHAnsi" w:eastAsia="Tahoma" w:hAnsiTheme="minorHAnsi" w:cs="Tahoma"/>
        </w:rPr>
        <w:t xml:space="preserve"> Servicing Pre-requisites</w:t>
      </w:r>
      <w:r>
        <w:tab/>
      </w:r>
      <w:r w:rsidR="00F93D4D">
        <w:fldChar w:fldCharType="begin"/>
      </w:r>
      <w:r>
        <w:instrText xml:space="preserve"> PAGEREF _Toc445994666 \h </w:instrText>
      </w:r>
      <w:r w:rsidR="00F93D4D">
        <w:fldChar w:fldCharType="separate"/>
      </w:r>
      <w:r>
        <w:t>19</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3.2.11</w:t>
      </w:r>
      <w:r>
        <w:rPr>
          <w:rFonts w:asciiTheme="minorHAnsi" w:eastAsiaTheme="minorEastAsia" w:hAnsiTheme="minorHAnsi" w:cstheme="minorBidi"/>
          <w:sz w:val="22"/>
        </w:rPr>
        <w:tab/>
      </w:r>
      <w:r w:rsidRPr="00D47B3A">
        <w:rPr>
          <w:rFonts w:asciiTheme="minorHAnsi" w:eastAsia="Tahoma" w:hAnsiTheme="minorHAnsi" w:cs="Tahoma"/>
        </w:rPr>
        <w:t xml:space="preserve"> Invoice</w:t>
      </w:r>
      <w:r>
        <w:tab/>
      </w:r>
      <w:r w:rsidR="00F93D4D">
        <w:fldChar w:fldCharType="begin"/>
      </w:r>
      <w:r>
        <w:instrText xml:space="preserve"> PAGEREF _Toc445994667 \h </w:instrText>
      </w:r>
      <w:r w:rsidR="00F93D4D">
        <w:fldChar w:fldCharType="separate"/>
      </w:r>
      <w:r>
        <w:t>20</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3.2.12</w:t>
      </w:r>
      <w:r>
        <w:rPr>
          <w:rFonts w:asciiTheme="minorHAnsi" w:eastAsiaTheme="minorEastAsia" w:hAnsiTheme="minorHAnsi" w:cstheme="minorBidi"/>
          <w:sz w:val="22"/>
        </w:rPr>
        <w:tab/>
      </w:r>
      <w:r w:rsidRPr="00D47B3A">
        <w:rPr>
          <w:rFonts w:asciiTheme="minorHAnsi" w:eastAsia="Tahoma" w:hAnsiTheme="minorHAnsi" w:cs="Tahoma"/>
        </w:rPr>
        <w:t xml:space="preserve"> Payment Process</w:t>
      </w:r>
      <w:r>
        <w:tab/>
      </w:r>
      <w:r w:rsidR="00F93D4D">
        <w:fldChar w:fldCharType="begin"/>
      </w:r>
      <w:r>
        <w:instrText xml:space="preserve"> PAGEREF _Toc445994668 \h </w:instrText>
      </w:r>
      <w:r w:rsidR="00F93D4D">
        <w:fldChar w:fldCharType="separate"/>
      </w:r>
      <w:r>
        <w:t>21</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3.2.13</w:t>
      </w:r>
      <w:r>
        <w:rPr>
          <w:rFonts w:asciiTheme="minorHAnsi" w:eastAsiaTheme="minorEastAsia" w:hAnsiTheme="minorHAnsi" w:cstheme="minorBidi"/>
          <w:sz w:val="22"/>
        </w:rPr>
        <w:tab/>
      </w:r>
      <w:r w:rsidRPr="00D47B3A">
        <w:rPr>
          <w:rFonts w:asciiTheme="minorHAnsi" w:eastAsia="Tahoma" w:hAnsiTheme="minorHAnsi" w:cs="Tahoma"/>
        </w:rPr>
        <w:t xml:space="preserve"> Persistent Notification</w:t>
      </w:r>
      <w:r>
        <w:tab/>
      </w:r>
      <w:r w:rsidR="00F93D4D">
        <w:fldChar w:fldCharType="begin"/>
      </w:r>
      <w:r>
        <w:instrText xml:space="preserve"> PAGEREF _Toc445994669 \h </w:instrText>
      </w:r>
      <w:r w:rsidR="00F93D4D">
        <w:fldChar w:fldCharType="separate"/>
      </w:r>
      <w:r>
        <w:t>21</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3.2.14</w:t>
      </w:r>
      <w:r>
        <w:rPr>
          <w:rFonts w:asciiTheme="minorHAnsi" w:eastAsiaTheme="minorEastAsia" w:hAnsiTheme="minorHAnsi" w:cstheme="minorBidi"/>
          <w:sz w:val="22"/>
        </w:rPr>
        <w:tab/>
      </w:r>
      <w:r w:rsidRPr="00D47B3A">
        <w:rPr>
          <w:rFonts w:asciiTheme="minorHAnsi" w:eastAsia="Tahoma" w:hAnsiTheme="minorHAnsi" w:cs="Tahoma"/>
        </w:rPr>
        <w:t xml:space="preserve"> Profile Menu</w:t>
      </w:r>
      <w:r>
        <w:tab/>
      </w:r>
      <w:r w:rsidR="00F93D4D">
        <w:fldChar w:fldCharType="begin"/>
      </w:r>
      <w:r>
        <w:instrText xml:space="preserve"> PAGEREF _Toc445994670 \h </w:instrText>
      </w:r>
      <w:r w:rsidR="00F93D4D">
        <w:fldChar w:fldCharType="separate"/>
      </w:r>
      <w:r>
        <w:t>22</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eastAsia="Tahoma" w:hAnsi="Tahoma" w:cs="Tahoma"/>
        </w:rPr>
        <w:t>3.2.15</w:t>
      </w:r>
      <w:r>
        <w:rPr>
          <w:rFonts w:asciiTheme="minorHAnsi" w:eastAsiaTheme="minorEastAsia" w:hAnsiTheme="minorHAnsi" w:cstheme="minorBidi"/>
          <w:sz w:val="22"/>
        </w:rPr>
        <w:tab/>
      </w:r>
      <w:r w:rsidRPr="00D47B3A">
        <w:rPr>
          <w:rFonts w:asciiTheme="minorHAnsi" w:eastAsia="Tahoma" w:hAnsiTheme="minorHAnsi" w:cs="Tahoma"/>
        </w:rPr>
        <w:t xml:space="preserve"> Premium Service Provider</w:t>
      </w:r>
      <w:r>
        <w:tab/>
      </w:r>
      <w:r w:rsidR="00F93D4D">
        <w:fldChar w:fldCharType="begin"/>
      </w:r>
      <w:r>
        <w:instrText xml:space="preserve"> PAGEREF _Toc445994671 \h </w:instrText>
      </w:r>
      <w:r w:rsidR="00F93D4D">
        <w:fldChar w:fldCharType="separate"/>
      </w:r>
      <w:r>
        <w:t>22</w:t>
      </w:r>
      <w:r w:rsidR="00F93D4D">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3.3</w:t>
      </w:r>
      <w:r>
        <w:rPr>
          <w:rFonts w:asciiTheme="minorHAnsi" w:eastAsiaTheme="minorEastAsia" w:hAnsiTheme="minorHAnsi" w:cstheme="minorBidi"/>
          <w:noProof/>
          <w:sz w:val="22"/>
          <w:szCs w:val="22"/>
        </w:rPr>
        <w:tab/>
      </w:r>
      <w:r w:rsidRPr="00D47B3A">
        <w:rPr>
          <w:rFonts w:asciiTheme="minorHAnsi" w:hAnsiTheme="minorHAnsi"/>
          <w:noProof/>
        </w:rPr>
        <w:t>Admin App Functionalities</w:t>
      </w:r>
      <w:r>
        <w:rPr>
          <w:noProof/>
        </w:rPr>
        <w:tab/>
      </w:r>
      <w:r w:rsidR="00F93D4D">
        <w:rPr>
          <w:noProof/>
        </w:rPr>
        <w:fldChar w:fldCharType="begin"/>
      </w:r>
      <w:r>
        <w:rPr>
          <w:noProof/>
        </w:rPr>
        <w:instrText xml:space="preserve"> PAGEREF _Toc445994672 \h </w:instrText>
      </w:r>
      <w:r w:rsidR="00F93D4D">
        <w:rPr>
          <w:noProof/>
        </w:rPr>
      </w:r>
      <w:r w:rsidR="00F93D4D">
        <w:rPr>
          <w:noProof/>
        </w:rPr>
        <w:fldChar w:fldCharType="separate"/>
      </w:r>
      <w:r>
        <w:rPr>
          <w:noProof/>
        </w:rPr>
        <w:t>23</w:t>
      </w:r>
      <w:r w:rsidR="00F93D4D">
        <w:rPr>
          <w:noProof/>
        </w:rPr>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3.3.1</w:t>
      </w:r>
      <w:r>
        <w:rPr>
          <w:rFonts w:asciiTheme="minorHAnsi" w:eastAsiaTheme="minorEastAsia" w:hAnsiTheme="minorHAnsi" w:cstheme="minorBidi"/>
          <w:sz w:val="22"/>
        </w:rPr>
        <w:tab/>
      </w:r>
      <w:r>
        <w:tab/>
      </w:r>
      <w:r w:rsidR="00F93D4D">
        <w:fldChar w:fldCharType="begin"/>
      </w:r>
      <w:r>
        <w:instrText xml:space="preserve"> PAGEREF _Toc445994673 \h </w:instrText>
      </w:r>
      <w:r w:rsidR="00F93D4D">
        <w:fldChar w:fldCharType="separate"/>
      </w:r>
      <w:r>
        <w:t>23</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3.3.2</w:t>
      </w:r>
      <w:r>
        <w:rPr>
          <w:rFonts w:asciiTheme="minorHAnsi" w:eastAsiaTheme="minorEastAsia" w:hAnsiTheme="minorHAnsi" w:cstheme="minorBidi"/>
          <w:sz w:val="22"/>
        </w:rPr>
        <w:tab/>
      </w:r>
      <w:r w:rsidRPr="00D47B3A">
        <w:rPr>
          <w:rFonts w:asciiTheme="minorHAnsi" w:hAnsiTheme="minorHAnsi" w:cs="Tahoma"/>
        </w:rPr>
        <w:t xml:space="preserve"> …n</w:t>
      </w:r>
      <w:r>
        <w:tab/>
      </w:r>
      <w:r w:rsidR="00F93D4D">
        <w:fldChar w:fldCharType="begin"/>
      </w:r>
      <w:r>
        <w:instrText xml:space="preserve"> PAGEREF _Toc445994674 \h </w:instrText>
      </w:r>
      <w:r w:rsidR="00F93D4D">
        <w:fldChar w:fldCharType="separate"/>
      </w:r>
      <w:r>
        <w:t>23</w:t>
      </w:r>
      <w:r w:rsidR="00F93D4D">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3.4</w:t>
      </w:r>
      <w:r>
        <w:rPr>
          <w:rFonts w:asciiTheme="minorHAnsi" w:eastAsiaTheme="minorEastAsia" w:hAnsiTheme="minorHAnsi" w:cstheme="minorBidi"/>
          <w:noProof/>
          <w:sz w:val="22"/>
          <w:szCs w:val="22"/>
        </w:rPr>
        <w:tab/>
      </w:r>
      <w:r w:rsidRPr="00D47B3A">
        <w:rPr>
          <w:rFonts w:asciiTheme="minorHAnsi" w:hAnsiTheme="minorHAnsi" w:cs="Tahoma"/>
          <w:noProof/>
        </w:rPr>
        <w:t>Non Functional Features</w:t>
      </w:r>
      <w:r>
        <w:rPr>
          <w:noProof/>
        </w:rPr>
        <w:tab/>
      </w:r>
      <w:r w:rsidR="00F93D4D">
        <w:rPr>
          <w:noProof/>
        </w:rPr>
        <w:fldChar w:fldCharType="begin"/>
      </w:r>
      <w:r>
        <w:rPr>
          <w:noProof/>
        </w:rPr>
        <w:instrText xml:space="preserve"> PAGEREF _Toc445994675 \h </w:instrText>
      </w:r>
      <w:r w:rsidR="00F93D4D">
        <w:rPr>
          <w:noProof/>
        </w:rPr>
      </w:r>
      <w:r w:rsidR="00F93D4D">
        <w:rPr>
          <w:noProof/>
        </w:rPr>
        <w:fldChar w:fldCharType="separate"/>
      </w:r>
      <w:r>
        <w:rPr>
          <w:noProof/>
        </w:rPr>
        <w:t>24</w:t>
      </w:r>
      <w:r w:rsidR="00F93D4D">
        <w:rPr>
          <w:noProof/>
        </w:rPr>
        <w:fldChar w:fldCharType="end"/>
      </w:r>
    </w:p>
    <w:p w:rsidR="00094C42" w:rsidRDefault="00094C42">
      <w:pPr>
        <w:pStyle w:val="TOC1"/>
        <w:tabs>
          <w:tab w:val="left" w:pos="432"/>
        </w:tabs>
        <w:rPr>
          <w:rFonts w:asciiTheme="minorHAnsi" w:eastAsiaTheme="minorEastAsia" w:hAnsiTheme="minorHAnsi" w:cstheme="minorBidi"/>
          <w:b w:val="0"/>
          <w:noProof/>
          <w:sz w:val="22"/>
          <w:u w:val="none"/>
        </w:rPr>
      </w:pPr>
      <w:r w:rsidRPr="00D47B3A">
        <w:rPr>
          <w:rFonts w:asciiTheme="minorHAnsi" w:hAnsiTheme="minorHAnsi" w:cs="Tahoma"/>
          <w:noProof/>
        </w:rPr>
        <w:t>4.</w:t>
      </w:r>
      <w:r>
        <w:rPr>
          <w:rFonts w:asciiTheme="minorHAnsi" w:eastAsiaTheme="minorEastAsia" w:hAnsiTheme="minorHAnsi" w:cstheme="minorBidi"/>
          <w:b w:val="0"/>
          <w:noProof/>
          <w:sz w:val="22"/>
          <w:u w:val="none"/>
        </w:rPr>
        <w:tab/>
      </w:r>
      <w:r w:rsidRPr="00D47B3A">
        <w:rPr>
          <w:rFonts w:asciiTheme="minorHAnsi" w:hAnsiTheme="minorHAnsi" w:cs="Tahoma"/>
          <w:noProof/>
        </w:rPr>
        <w:t>Use Cases</w:t>
      </w:r>
      <w:r>
        <w:rPr>
          <w:noProof/>
        </w:rPr>
        <w:tab/>
      </w:r>
      <w:r w:rsidR="00F93D4D">
        <w:rPr>
          <w:noProof/>
        </w:rPr>
        <w:fldChar w:fldCharType="begin"/>
      </w:r>
      <w:r>
        <w:rPr>
          <w:noProof/>
        </w:rPr>
        <w:instrText xml:space="preserve"> PAGEREF _Toc445994676 \h </w:instrText>
      </w:r>
      <w:r w:rsidR="00F93D4D">
        <w:rPr>
          <w:noProof/>
        </w:rPr>
      </w:r>
      <w:r w:rsidR="00F93D4D">
        <w:rPr>
          <w:noProof/>
        </w:rPr>
        <w:fldChar w:fldCharType="separate"/>
      </w:r>
      <w:r>
        <w:rPr>
          <w:noProof/>
        </w:rPr>
        <w:t>24</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4.1</w:t>
      </w:r>
      <w:r>
        <w:rPr>
          <w:rFonts w:asciiTheme="minorHAnsi" w:eastAsiaTheme="minorEastAsia" w:hAnsiTheme="minorHAnsi" w:cstheme="minorBidi"/>
          <w:noProof/>
          <w:sz w:val="22"/>
          <w:szCs w:val="22"/>
        </w:rPr>
        <w:tab/>
      </w:r>
      <w:r w:rsidRPr="00D47B3A">
        <w:rPr>
          <w:rFonts w:asciiTheme="minorHAnsi" w:hAnsiTheme="minorHAnsi" w:cs="Tahoma"/>
          <w:noProof/>
        </w:rPr>
        <w:t>Use Case Actors</w:t>
      </w:r>
      <w:r>
        <w:rPr>
          <w:noProof/>
        </w:rPr>
        <w:tab/>
      </w:r>
      <w:r w:rsidR="00F93D4D">
        <w:rPr>
          <w:noProof/>
        </w:rPr>
        <w:fldChar w:fldCharType="begin"/>
      </w:r>
      <w:r>
        <w:rPr>
          <w:noProof/>
        </w:rPr>
        <w:instrText xml:space="preserve"> PAGEREF _Toc445994677 \h </w:instrText>
      </w:r>
      <w:r w:rsidR="00F93D4D">
        <w:rPr>
          <w:noProof/>
        </w:rPr>
      </w:r>
      <w:r w:rsidR="00F93D4D">
        <w:rPr>
          <w:noProof/>
        </w:rPr>
        <w:fldChar w:fldCharType="separate"/>
      </w:r>
      <w:r>
        <w:rPr>
          <w:noProof/>
        </w:rPr>
        <w:t>24</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4.2</w:t>
      </w:r>
      <w:r>
        <w:rPr>
          <w:rFonts w:asciiTheme="minorHAnsi" w:eastAsiaTheme="minorEastAsia" w:hAnsiTheme="minorHAnsi" w:cstheme="minorBidi"/>
          <w:noProof/>
          <w:sz w:val="22"/>
          <w:szCs w:val="22"/>
        </w:rPr>
        <w:tab/>
      </w:r>
      <w:r w:rsidRPr="00D47B3A">
        <w:rPr>
          <w:rFonts w:asciiTheme="minorHAnsi" w:hAnsiTheme="minorHAnsi" w:cs="Tahoma"/>
          <w:noProof/>
        </w:rPr>
        <w:t>Use Case Diagrams and Actor Hierarchy</w:t>
      </w:r>
      <w:r>
        <w:rPr>
          <w:noProof/>
        </w:rPr>
        <w:tab/>
      </w:r>
      <w:r w:rsidR="00F93D4D">
        <w:rPr>
          <w:noProof/>
        </w:rPr>
        <w:fldChar w:fldCharType="begin"/>
      </w:r>
      <w:r>
        <w:rPr>
          <w:noProof/>
        </w:rPr>
        <w:instrText xml:space="preserve"> PAGEREF _Toc445994678 \h </w:instrText>
      </w:r>
      <w:r w:rsidR="00F93D4D">
        <w:rPr>
          <w:noProof/>
        </w:rPr>
      </w:r>
      <w:r w:rsidR="00F93D4D">
        <w:rPr>
          <w:noProof/>
        </w:rPr>
        <w:fldChar w:fldCharType="separate"/>
      </w:r>
      <w:r>
        <w:rPr>
          <w:noProof/>
        </w:rPr>
        <w:t>24</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4.3</w:t>
      </w:r>
      <w:r>
        <w:rPr>
          <w:rFonts w:asciiTheme="minorHAnsi" w:eastAsiaTheme="minorEastAsia" w:hAnsiTheme="minorHAnsi" w:cstheme="minorBidi"/>
          <w:noProof/>
          <w:sz w:val="22"/>
          <w:szCs w:val="22"/>
        </w:rPr>
        <w:tab/>
      </w:r>
      <w:r w:rsidRPr="00D47B3A">
        <w:rPr>
          <w:rFonts w:asciiTheme="minorHAnsi" w:hAnsiTheme="minorHAnsi" w:cs="Tahoma"/>
          <w:noProof/>
        </w:rPr>
        <w:t>Use Case Descriptions</w:t>
      </w:r>
      <w:r>
        <w:rPr>
          <w:noProof/>
        </w:rPr>
        <w:tab/>
      </w:r>
      <w:r w:rsidR="00F93D4D">
        <w:rPr>
          <w:noProof/>
        </w:rPr>
        <w:fldChar w:fldCharType="begin"/>
      </w:r>
      <w:r>
        <w:rPr>
          <w:noProof/>
        </w:rPr>
        <w:instrText xml:space="preserve"> PAGEREF _Toc445994679 \h </w:instrText>
      </w:r>
      <w:r w:rsidR="00F93D4D">
        <w:rPr>
          <w:noProof/>
        </w:rPr>
      </w:r>
      <w:r w:rsidR="00F93D4D">
        <w:rPr>
          <w:noProof/>
        </w:rPr>
        <w:fldChar w:fldCharType="separate"/>
      </w:r>
      <w:r>
        <w:rPr>
          <w:noProof/>
        </w:rPr>
        <w:t>25</w:t>
      </w:r>
      <w:r w:rsidR="00F93D4D">
        <w:rPr>
          <w:noProof/>
        </w:rPr>
        <w:fldChar w:fldCharType="end"/>
      </w:r>
    </w:p>
    <w:p w:rsidR="00094C42" w:rsidRDefault="00094C42">
      <w:pPr>
        <w:pStyle w:val="TOC1"/>
        <w:tabs>
          <w:tab w:val="left" w:pos="432"/>
        </w:tabs>
        <w:rPr>
          <w:rFonts w:asciiTheme="minorHAnsi" w:eastAsiaTheme="minorEastAsia" w:hAnsiTheme="minorHAnsi" w:cstheme="minorBidi"/>
          <w:b w:val="0"/>
          <w:noProof/>
          <w:sz w:val="22"/>
          <w:u w:val="none"/>
        </w:rPr>
      </w:pPr>
      <w:r w:rsidRPr="00D47B3A">
        <w:rPr>
          <w:rFonts w:asciiTheme="minorHAnsi" w:hAnsiTheme="minorHAnsi" w:cs="Tahoma"/>
          <w:noProof/>
        </w:rPr>
        <w:t>5.</w:t>
      </w:r>
      <w:r>
        <w:rPr>
          <w:rFonts w:asciiTheme="minorHAnsi" w:eastAsiaTheme="minorEastAsia" w:hAnsiTheme="minorHAnsi" w:cstheme="minorBidi"/>
          <w:b w:val="0"/>
          <w:noProof/>
          <w:sz w:val="22"/>
          <w:u w:val="none"/>
        </w:rPr>
        <w:tab/>
      </w:r>
      <w:r w:rsidRPr="00D47B3A">
        <w:rPr>
          <w:rFonts w:asciiTheme="minorHAnsi" w:hAnsiTheme="minorHAnsi" w:cs="Tahoma"/>
          <w:noProof/>
        </w:rPr>
        <w:t>Solution Landscape</w:t>
      </w:r>
      <w:r>
        <w:rPr>
          <w:noProof/>
        </w:rPr>
        <w:tab/>
      </w:r>
      <w:r w:rsidR="00F93D4D">
        <w:rPr>
          <w:noProof/>
        </w:rPr>
        <w:fldChar w:fldCharType="begin"/>
      </w:r>
      <w:r>
        <w:rPr>
          <w:noProof/>
        </w:rPr>
        <w:instrText xml:space="preserve"> PAGEREF _Toc445994680 \h </w:instrText>
      </w:r>
      <w:r w:rsidR="00F93D4D">
        <w:rPr>
          <w:noProof/>
        </w:rPr>
      </w:r>
      <w:r w:rsidR="00F93D4D">
        <w:rPr>
          <w:noProof/>
        </w:rPr>
        <w:fldChar w:fldCharType="separate"/>
      </w:r>
      <w:r>
        <w:rPr>
          <w:noProof/>
        </w:rPr>
        <w:t>27</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lastRenderedPageBreak/>
        <w:t>5.1</w:t>
      </w:r>
      <w:r>
        <w:rPr>
          <w:rFonts w:asciiTheme="minorHAnsi" w:eastAsiaTheme="minorEastAsia" w:hAnsiTheme="minorHAnsi" w:cstheme="minorBidi"/>
          <w:noProof/>
          <w:sz w:val="22"/>
          <w:szCs w:val="22"/>
        </w:rPr>
        <w:tab/>
      </w:r>
      <w:r w:rsidRPr="00D47B3A">
        <w:rPr>
          <w:rFonts w:asciiTheme="minorHAnsi" w:hAnsiTheme="minorHAnsi" w:cs="Tahoma"/>
          <w:noProof/>
        </w:rPr>
        <w:t>System Vision</w:t>
      </w:r>
      <w:r>
        <w:rPr>
          <w:noProof/>
        </w:rPr>
        <w:tab/>
      </w:r>
      <w:r w:rsidR="00F93D4D">
        <w:rPr>
          <w:noProof/>
        </w:rPr>
        <w:fldChar w:fldCharType="begin"/>
      </w:r>
      <w:r>
        <w:rPr>
          <w:noProof/>
        </w:rPr>
        <w:instrText xml:space="preserve"> PAGEREF _Toc445994681 \h </w:instrText>
      </w:r>
      <w:r w:rsidR="00F93D4D">
        <w:rPr>
          <w:noProof/>
        </w:rPr>
      </w:r>
      <w:r w:rsidR="00F93D4D">
        <w:rPr>
          <w:noProof/>
        </w:rPr>
        <w:fldChar w:fldCharType="separate"/>
      </w:r>
      <w:r>
        <w:rPr>
          <w:noProof/>
        </w:rPr>
        <w:t>27</w:t>
      </w:r>
      <w:r w:rsidR="00F93D4D">
        <w:rPr>
          <w:noProof/>
        </w:rPr>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5.1.1</w:t>
      </w:r>
      <w:r>
        <w:rPr>
          <w:rFonts w:asciiTheme="minorHAnsi" w:eastAsiaTheme="minorEastAsia" w:hAnsiTheme="minorHAnsi" w:cstheme="minorBidi"/>
          <w:sz w:val="22"/>
        </w:rPr>
        <w:tab/>
      </w:r>
      <w:r w:rsidRPr="00D47B3A">
        <w:rPr>
          <w:rFonts w:asciiTheme="minorHAnsi" w:hAnsiTheme="minorHAnsi" w:cs="Tahoma"/>
        </w:rPr>
        <w:t>Data Sources</w:t>
      </w:r>
      <w:r>
        <w:tab/>
      </w:r>
      <w:r w:rsidR="00F93D4D">
        <w:fldChar w:fldCharType="begin"/>
      </w:r>
      <w:r>
        <w:instrText xml:space="preserve"> PAGEREF _Toc445994682 \h </w:instrText>
      </w:r>
      <w:r w:rsidR="00F93D4D">
        <w:fldChar w:fldCharType="separate"/>
      </w:r>
      <w:r>
        <w:t>28</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5.1.2</w:t>
      </w:r>
      <w:r>
        <w:rPr>
          <w:rFonts w:asciiTheme="minorHAnsi" w:eastAsiaTheme="minorEastAsia" w:hAnsiTheme="minorHAnsi" w:cstheme="minorBidi"/>
          <w:sz w:val="22"/>
        </w:rPr>
        <w:tab/>
      </w:r>
      <w:r w:rsidRPr="00D47B3A">
        <w:rPr>
          <w:rFonts w:asciiTheme="minorHAnsi" w:hAnsiTheme="minorHAnsi" w:cs="Tahoma"/>
        </w:rPr>
        <w:t>Integration</w:t>
      </w:r>
      <w:r>
        <w:tab/>
      </w:r>
      <w:r w:rsidR="00F93D4D">
        <w:fldChar w:fldCharType="begin"/>
      </w:r>
      <w:r>
        <w:instrText xml:space="preserve"> PAGEREF _Toc445994683 \h </w:instrText>
      </w:r>
      <w:r w:rsidR="00F93D4D">
        <w:fldChar w:fldCharType="separate"/>
      </w:r>
      <w:r>
        <w:t>29</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5.1.3</w:t>
      </w:r>
      <w:r>
        <w:rPr>
          <w:rFonts w:asciiTheme="minorHAnsi" w:eastAsiaTheme="minorEastAsia" w:hAnsiTheme="minorHAnsi" w:cstheme="minorBidi"/>
          <w:sz w:val="22"/>
        </w:rPr>
        <w:tab/>
      </w:r>
      <w:r w:rsidRPr="00D47B3A">
        <w:rPr>
          <w:rFonts w:asciiTheme="minorHAnsi" w:hAnsiTheme="minorHAnsi" w:cs="Tahoma"/>
        </w:rPr>
        <w:t>Data Storage</w:t>
      </w:r>
      <w:r>
        <w:tab/>
      </w:r>
      <w:r w:rsidR="00F93D4D">
        <w:fldChar w:fldCharType="begin"/>
      </w:r>
      <w:r>
        <w:instrText xml:space="preserve"> PAGEREF _Toc445994684 \h </w:instrText>
      </w:r>
      <w:r w:rsidR="00F93D4D">
        <w:fldChar w:fldCharType="separate"/>
      </w:r>
      <w:r>
        <w:t>29</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5.1.4</w:t>
      </w:r>
      <w:r>
        <w:rPr>
          <w:rFonts w:asciiTheme="minorHAnsi" w:eastAsiaTheme="minorEastAsia" w:hAnsiTheme="minorHAnsi" w:cstheme="minorBidi"/>
          <w:sz w:val="22"/>
        </w:rPr>
        <w:tab/>
      </w:r>
      <w:r w:rsidRPr="00D47B3A">
        <w:rPr>
          <w:rFonts w:asciiTheme="minorHAnsi" w:hAnsiTheme="minorHAnsi" w:cs="Tahoma"/>
        </w:rPr>
        <w:t>Analytics</w:t>
      </w:r>
      <w:r>
        <w:tab/>
      </w:r>
      <w:r w:rsidR="00F93D4D">
        <w:fldChar w:fldCharType="begin"/>
      </w:r>
      <w:r>
        <w:instrText xml:space="preserve"> PAGEREF _Toc445994685 \h </w:instrText>
      </w:r>
      <w:r w:rsidR="00F93D4D">
        <w:fldChar w:fldCharType="separate"/>
      </w:r>
      <w:r>
        <w:t>29</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5.1.5</w:t>
      </w:r>
      <w:r>
        <w:rPr>
          <w:rFonts w:asciiTheme="minorHAnsi" w:eastAsiaTheme="minorEastAsia" w:hAnsiTheme="minorHAnsi" w:cstheme="minorBidi"/>
          <w:sz w:val="22"/>
        </w:rPr>
        <w:tab/>
      </w:r>
      <w:r w:rsidRPr="00D47B3A">
        <w:rPr>
          <w:rFonts w:asciiTheme="minorHAnsi" w:hAnsiTheme="minorHAnsi" w:cs="Tahoma"/>
        </w:rPr>
        <w:t>Presentation &amp; Report generation</w:t>
      </w:r>
      <w:r>
        <w:tab/>
      </w:r>
      <w:r w:rsidR="00F93D4D">
        <w:fldChar w:fldCharType="begin"/>
      </w:r>
      <w:r>
        <w:instrText xml:space="preserve"> PAGEREF _Toc445994686 \h </w:instrText>
      </w:r>
      <w:r w:rsidR="00F93D4D">
        <w:fldChar w:fldCharType="separate"/>
      </w:r>
      <w:r>
        <w:t>29</w:t>
      </w:r>
      <w:r w:rsidR="00F93D4D">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5.2</w:t>
      </w:r>
      <w:r>
        <w:rPr>
          <w:rFonts w:asciiTheme="minorHAnsi" w:eastAsiaTheme="minorEastAsia" w:hAnsiTheme="minorHAnsi" w:cstheme="minorBidi"/>
          <w:noProof/>
          <w:sz w:val="22"/>
          <w:szCs w:val="22"/>
        </w:rPr>
        <w:tab/>
      </w:r>
      <w:r w:rsidRPr="00D47B3A">
        <w:rPr>
          <w:rFonts w:asciiTheme="minorHAnsi" w:hAnsiTheme="minorHAnsi" w:cs="Tahoma"/>
          <w:noProof/>
        </w:rPr>
        <w:t>Technical Framework</w:t>
      </w:r>
      <w:r>
        <w:rPr>
          <w:noProof/>
        </w:rPr>
        <w:tab/>
      </w:r>
      <w:r w:rsidR="00F93D4D">
        <w:rPr>
          <w:noProof/>
        </w:rPr>
        <w:fldChar w:fldCharType="begin"/>
      </w:r>
      <w:r>
        <w:rPr>
          <w:noProof/>
        </w:rPr>
        <w:instrText xml:space="preserve"> PAGEREF _Toc445994687 \h </w:instrText>
      </w:r>
      <w:r w:rsidR="00F93D4D">
        <w:rPr>
          <w:noProof/>
        </w:rPr>
      </w:r>
      <w:r w:rsidR="00F93D4D">
        <w:rPr>
          <w:noProof/>
        </w:rPr>
        <w:fldChar w:fldCharType="separate"/>
      </w:r>
      <w:r>
        <w:rPr>
          <w:noProof/>
        </w:rPr>
        <w:t>29</w:t>
      </w:r>
      <w:r w:rsidR="00F93D4D">
        <w:rPr>
          <w:noProof/>
        </w:rPr>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5.2.1</w:t>
      </w:r>
      <w:r>
        <w:rPr>
          <w:rFonts w:asciiTheme="minorHAnsi" w:eastAsiaTheme="minorEastAsia" w:hAnsiTheme="minorHAnsi" w:cstheme="minorBidi"/>
          <w:sz w:val="22"/>
        </w:rPr>
        <w:tab/>
      </w:r>
      <w:r w:rsidRPr="00D47B3A">
        <w:rPr>
          <w:rFonts w:asciiTheme="minorHAnsi" w:hAnsiTheme="minorHAnsi" w:cs="Tahoma"/>
        </w:rPr>
        <w:t>Data Flow Diagram 1- Complete System</w:t>
      </w:r>
      <w:r>
        <w:tab/>
      </w:r>
      <w:r w:rsidR="00F93D4D">
        <w:fldChar w:fldCharType="begin"/>
      </w:r>
      <w:r>
        <w:instrText xml:space="preserve"> PAGEREF _Toc445994688 \h </w:instrText>
      </w:r>
      <w:r w:rsidR="00F93D4D">
        <w:fldChar w:fldCharType="separate"/>
      </w:r>
      <w:r>
        <w:t>29</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5.2.2</w:t>
      </w:r>
      <w:r>
        <w:rPr>
          <w:rFonts w:asciiTheme="minorHAnsi" w:eastAsiaTheme="minorEastAsia" w:hAnsiTheme="minorHAnsi" w:cstheme="minorBidi"/>
          <w:sz w:val="22"/>
        </w:rPr>
        <w:tab/>
      </w:r>
      <w:r w:rsidRPr="00D47B3A">
        <w:rPr>
          <w:rFonts w:asciiTheme="minorHAnsi" w:hAnsiTheme="minorHAnsi" w:cs="Tahoma"/>
        </w:rPr>
        <w:t>Data Flow Diagram 2- Data Entry System</w:t>
      </w:r>
      <w:r>
        <w:tab/>
      </w:r>
      <w:r w:rsidR="00F93D4D">
        <w:fldChar w:fldCharType="begin"/>
      </w:r>
      <w:r>
        <w:instrText xml:space="preserve"> PAGEREF _Toc445994689 \h </w:instrText>
      </w:r>
      <w:r w:rsidR="00F93D4D">
        <w:fldChar w:fldCharType="separate"/>
      </w:r>
      <w:r>
        <w:t>32</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5.2.3</w:t>
      </w:r>
      <w:r>
        <w:rPr>
          <w:rFonts w:asciiTheme="minorHAnsi" w:eastAsiaTheme="minorEastAsia" w:hAnsiTheme="minorHAnsi" w:cstheme="minorBidi"/>
          <w:sz w:val="22"/>
        </w:rPr>
        <w:tab/>
      </w:r>
      <w:r w:rsidRPr="00D47B3A">
        <w:rPr>
          <w:rFonts w:asciiTheme="minorHAnsi" w:hAnsiTheme="minorHAnsi" w:cs="Tahoma"/>
        </w:rPr>
        <w:t>Data Flow Diagram 3 - ETL Processes</w:t>
      </w:r>
      <w:r>
        <w:tab/>
      </w:r>
      <w:r w:rsidR="00F93D4D">
        <w:fldChar w:fldCharType="begin"/>
      </w:r>
      <w:r>
        <w:instrText xml:space="preserve"> PAGEREF _Toc445994690 \h </w:instrText>
      </w:r>
      <w:r w:rsidR="00F93D4D">
        <w:fldChar w:fldCharType="separate"/>
      </w:r>
      <w:r>
        <w:t>32</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5.2.4</w:t>
      </w:r>
      <w:r>
        <w:rPr>
          <w:rFonts w:asciiTheme="minorHAnsi" w:eastAsiaTheme="minorEastAsia" w:hAnsiTheme="minorHAnsi" w:cstheme="minorBidi"/>
          <w:sz w:val="22"/>
        </w:rPr>
        <w:tab/>
      </w:r>
      <w:r w:rsidRPr="00D47B3A">
        <w:rPr>
          <w:rFonts w:asciiTheme="minorHAnsi" w:hAnsiTheme="minorHAnsi" w:cs="Tahoma"/>
        </w:rPr>
        <w:t>Data Flow Diagram 4 - Reporting Systems</w:t>
      </w:r>
      <w:r>
        <w:tab/>
      </w:r>
      <w:r w:rsidR="00F93D4D">
        <w:fldChar w:fldCharType="begin"/>
      </w:r>
      <w:r>
        <w:instrText xml:space="preserve"> PAGEREF _Toc445994691 \h </w:instrText>
      </w:r>
      <w:r w:rsidR="00F93D4D">
        <w:fldChar w:fldCharType="separate"/>
      </w:r>
      <w:r>
        <w:t>32</w:t>
      </w:r>
      <w:r w:rsidR="00F93D4D">
        <w:fldChar w:fldCharType="end"/>
      </w:r>
    </w:p>
    <w:p w:rsidR="00094C42" w:rsidRDefault="00094C42">
      <w:pPr>
        <w:pStyle w:val="TOC3"/>
        <w:rPr>
          <w:rFonts w:asciiTheme="minorHAnsi" w:eastAsiaTheme="minorEastAsia" w:hAnsiTheme="minorHAnsi" w:cstheme="minorBidi"/>
          <w:sz w:val="22"/>
        </w:rPr>
      </w:pPr>
      <w:r w:rsidRPr="00D47B3A">
        <w:rPr>
          <w:rFonts w:ascii="Tahoma" w:hAnsi="Tahoma" w:cs="Tahoma"/>
        </w:rPr>
        <w:t>5.2.5</w:t>
      </w:r>
      <w:r>
        <w:rPr>
          <w:rFonts w:asciiTheme="minorHAnsi" w:eastAsiaTheme="minorEastAsia" w:hAnsiTheme="minorHAnsi" w:cstheme="minorBidi"/>
          <w:sz w:val="22"/>
        </w:rPr>
        <w:tab/>
      </w:r>
      <w:r w:rsidRPr="00D47B3A">
        <w:rPr>
          <w:rFonts w:asciiTheme="minorHAnsi" w:hAnsiTheme="minorHAnsi" w:cs="Tahoma"/>
        </w:rPr>
        <w:t>Data Flow Diagram …n -</w:t>
      </w:r>
      <w:r>
        <w:tab/>
      </w:r>
      <w:r w:rsidR="00F93D4D">
        <w:fldChar w:fldCharType="begin"/>
      </w:r>
      <w:r>
        <w:instrText xml:space="preserve"> PAGEREF _Toc445994692 \h </w:instrText>
      </w:r>
      <w:r w:rsidR="00F93D4D">
        <w:fldChar w:fldCharType="separate"/>
      </w:r>
      <w:r>
        <w:t>32</w:t>
      </w:r>
      <w:r w:rsidR="00F93D4D">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5.3</w:t>
      </w:r>
      <w:r>
        <w:rPr>
          <w:rFonts w:asciiTheme="minorHAnsi" w:eastAsiaTheme="minorEastAsia" w:hAnsiTheme="minorHAnsi" w:cstheme="minorBidi"/>
          <w:noProof/>
          <w:sz w:val="22"/>
          <w:szCs w:val="22"/>
        </w:rPr>
        <w:tab/>
      </w:r>
      <w:r w:rsidRPr="00D47B3A">
        <w:rPr>
          <w:rFonts w:asciiTheme="minorHAnsi" w:hAnsiTheme="minorHAnsi" w:cs="Tahoma"/>
          <w:noProof/>
        </w:rPr>
        <w:t>UI – Visual Design</w:t>
      </w:r>
      <w:r>
        <w:rPr>
          <w:noProof/>
        </w:rPr>
        <w:tab/>
      </w:r>
      <w:r w:rsidR="00F93D4D">
        <w:rPr>
          <w:noProof/>
        </w:rPr>
        <w:fldChar w:fldCharType="begin"/>
      </w:r>
      <w:r>
        <w:rPr>
          <w:noProof/>
        </w:rPr>
        <w:instrText xml:space="preserve"> PAGEREF _Toc445994693 \h </w:instrText>
      </w:r>
      <w:r w:rsidR="00F93D4D">
        <w:rPr>
          <w:noProof/>
        </w:rPr>
      </w:r>
      <w:r w:rsidR="00F93D4D">
        <w:rPr>
          <w:noProof/>
        </w:rPr>
        <w:fldChar w:fldCharType="separate"/>
      </w:r>
      <w:r>
        <w:rPr>
          <w:noProof/>
        </w:rPr>
        <w:t>32</w:t>
      </w:r>
      <w:r w:rsidR="00F93D4D">
        <w:rPr>
          <w:noProof/>
        </w:rPr>
        <w:fldChar w:fldCharType="end"/>
      </w:r>
    </w:p>
    <w:p w:rsidR="00094C42" w:rsidRDefault="00094C42">
      <w:pPr>
        <w:pStyle w:val="TOC1"/>
        <w:tabs>
          <w:tab w:val="left" w:pos="432"/>
        </w:tabs>
        <w:rPr>
          <w:rFonts w:asciiTheme="minorHAnsi" w:eastAsiaTheme="minorEastAsia" w:hAnsiTheme="minorHAnsi" w:cstheme="minorBidi"/>
          <w:b w:val="0"/>
          <w:noProof/>
          <w:sz w:val="22"/>
          <w:u w:val="none"/>
        </w:rPr>
      </w:pPr>
      <w:r w:rsidRPr="00D47B3A">
        <w:rPr>
          <w:rFonts w:asciiTheme="minorHAnsi" w:hAnsiTheme="minorHAnsi" w:cs="Tahoma"/>
          <w:noProof/>
        </w:rPr>
        <w:t>6.</w:t>
      </w:r>
      <w:r>
        <w:rPr>
          <w:rFonts w:asciiTheme="minorHAnsi" w:eastAsiaTheme="minorEastAsia" w:hAnsiTheme="minorHAnsi" w:cstheme="minorBidi"/>
          <w:b w:val="0"/>
          <w:noProof/>
          <w:sz w:val="22"/>
          <w:u w:val="none"/>
        </w:rPr>
        <w:tab/>
      </w:r>
      <w:r w:rsidRPr="00D47B3A">
        <w:rPr>
          <w:rFonts w:asciiTheme="minorHAnsi" w:hAnsiTheme="minorHAnsi" w:cs="Tahoma"/>
          <w:noProof/>
        </w:rPr>
        <w:t>Reference Documents</w:t>
      </w:r>
      <w:r>
        <w:rPr>
          <w:noProof/>
        </w:rPr>
        <w:tab/>
      </w:r>
      <w:r w:rsidR="00F93D4D">
        <w:rPr>
          <w:noProof/>
        </w:rPr>
        <w:fldChar w:fldCharType="begin"/>
      </w:r>
      <w:r>
        <w:rPr>
          <w:noProof/>
        </w:rPr>
        <w:instrText xml:space="preserve"> PAGEREF _Toc445994694 \h </w:instrText>
      </w:r>
      <w:r w:rsidR="00F93D4D">
        <w:rPr>
          <w:noProof/>
        </w:rPr>
      </w:r>
      <w:r w:rsidR="00F93D4D">
        <w:rPr>
          <w:noProof/>
        </w:rPr>
        <w:fldChar w:fldCharType="separate"/>
      </w:r>
      <w:r>
        <w:rPr>
          <w:noProof/>
        </w:rPr>
        <w:t>33</w:t>
      </w:r>
      <w:r w:rsidR="00F93D4D">
        <w:rPr>
          <w:noProof/>
        </w:rPr>
        <w:fldChar w:fldCharType="end"/>
      </w:r>
    </w:p>
    <w:p w:rsidR="00094C42" w:rsidRDefault="00094C42">
      <w:pPr>
        <w:pStyle w:val="TOC1"/>
        <w:tabs>
          <w:tab w:val="left" w:pos="432"/>
        </w:tabs>
        <w:rPr>
          <w:rFonts w:asciiTheme="minorHAnsi" w:eastAsiaTheme="minorEastAsia" w:hAnsiTheme="minorHAnsi" w:cstheme="minorBidi"/>
          <w:b w:val="0"/>
          <w:noProof/>
          <w:sz w:val="22"/>
          <w:u w:val="none"/>
        </w:rPr>
      </w:pPr>
      <w:r w:rsidRPr="00D47B3A">
        <w:rPr>
          <w:rFonts w:asciiTheme="minorHAnsi" w:hAnsiTheme="minorHAnsi" w:cs="Tahoma"/>
          <w:noProof/>
        </w:rPr>
        <w:t>7.</w:t>
      </w:r>
      <w:r>
        <w:rPr>
          <w:rFonts w:asciiTheme="minorHAnsi" w:eastAsiaTheme="minorEastAsia" w:hAnsiTheme="minorHAnsi" w:cstheme="minorBidi"/>
          <w:b w:val="0"/>
          <w:noProof/>
          <w:sz w:val="22"/>
          <w:u w:val="none"/>
        </w:rPr>
        <w:tab/>
      </w:r>
      <w:r w:rsidRPr="00D47B3A">
        <w:rPr>
          <w:rFonts w:asciiTheme="minorHAnsi" w:hAnsiTheme="minorHAnsi" w:cs="Tahoma"/>
          <w:noProof/>
        </w:rPr>
        <w:t>Annexures</w:t>
      </w:r>
      <w:r>
        <w:rPr>
          <w:noProof/>
        </w:rPr>
        <w:tab/>
      </w:r>
      <w:r w:rsidR="00F93D4D">
        <w:rPr>
          <w:noProof/>
        </w:rPr>
        <w:fldChar w:fldCharType="begin"/>
      </w:r>
      <w:r>
        <w:rPr>
          <w:noProof/>
        </w:rPr>
        <w:instrText xml:space="preserve"> PAGEREF _Toc445994695 \h </w:instrText>
      </w:r>
      <w:r w:rsidR="00F93D4D">
        <w:rPr>
          <w:noProof/>
        </w:rPr>
      </w:r>
      <w:r w:rsidR="00F93D4D">
        <w:rPr>
          <w:noProof/>
        </w:rPr>
        <w:fldChar w:fldCharType="separate"/>
      </w:r>
      <w:r>
        <w:rPr>
          <w:noProof/>
        </w:rPr>
        <w:t>33</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7.1</w:t>
      </w:r>
      <w:r>
        <w:rPr>
          <w:rFonts w:asciiTheme="minorHAnsi" w:eastAsiaTheme="minorEastAsia" w:hAnsiTheme="minorHAnsi" w:cstheme="minorBidi"/>
          <w:noProof/>
          <w:sz w:val="22"/>
          <w:szCs w:val="22"/>
        </w:rPr>
        <w:tab/>
      </w:r>
      <w:r>
        <w:rPr>
          <w:noProof/>
        </w:rPr>
        <w:t>Annexure A – Terms &amp; Conditions</w:t>
      </w:r>
      <w:r>
        <w:rPr>
          <w:noProof/>
        </w:rPr>
        <w:tab/>
      </w:r>
      <w:r w:rsidR="00F93D4D">
        <w:rPr>
          <w:noProof/>
        </w:rPr>
        <w:fldChar w:fldCharType="begin"/>
      </w:r>
      <w:r>
        <w:rPr>
          <w:noProof/>
        </w:rPr>
        <w:instrText xml:space="preserve"> PAGEREF _Toc445994696 \h </w:instrText>
      </w:r>
      <w:r w:rsidR="00F93D4D">
        <w:rPr>
          <w:noProof/>
        </w:rPr>
      </w:r>
      <w:r w:rsidR="00F93D4D">
        <w:rPr>
          <w:noProof/>
        </w:rPr>
        <w:fldChar w:fldCharType="separate"/>
      </w:r>
      <w:r>
        <w:rPr>
          <w:noProof/>
        </w:rPr>
        <w:t>33</w:t>
      </w:r>
      <w:r w:rsidR="00F93D4D">
        <w:rPr>
          <w:noProof/>
        </w:rPr>
        <w:fldChar w:fldCharType="end"/>
      </w:r>
    </w:p>
    <w:p w:rsidR="00094C42" w:rsidRDefault="00094C42">
      <w:pPr>
        <w:pStyle w:val="TOC2"/>
        <w:tabs>
          <w:tab w:val="left" w:pos="990"/>
        </w:tabs>
        <w:rPr>
          <w:rFonts w:asciiTheme="minorHAnsi" w:eastAsiaTheme="minorEastAsia" w:hAnsiTheme="minorHAnsi" w:cstheme="minorBidi"/>
          <w:noProof/>
          <w:sz w:val="22"/>
          <w:szCs w:val="22"/>
        </w:rPr>
      </w:pPr>
      <w:r w:rsidRPr="00D47B3A">
        <w:rPr>
          <w:rFonts w:ascii="Tahoma" w:hAnsi="Tahoma" w:cs="Tahoma"/>
          <w:noProof/>
        </w:rPr>
        <w:t>7.2</w:t>
      </w:r>
      <w:r>
        <w:rPr>
          <w:rFonts w:asciiTheme="minorHAnsi" w:eastAsiaTheme="minorEastAsia" w:hAnsiTheme="minorHAnsi" w:cstheme="minorBidi"/>
          <w:noProof/>
          <w:sz w:val="22"/>
          <w:szCs w:val="22"/>
        </w:rPr>
        <w:tab/>
      </w:r>
      <w:r>
        <w:rPr>
          <w:noProof/>
        </w:rPr>
        <w:t>Annexure B – Additional Screenshots</w:t>
      </w:r>
      <w:r>
        <w:rPr>
          <w:noProof/>
        </w:rPr>
        <w:tab/>
      </w:r>
      <w:r w:rsidR="00F93D4D">
        <w:rPr>
          <w:noProof/>
        </w:rPr>
        <w:fldChar w:fldCharType="begin"/>
      </w:r>
      <w:r>
        <w:rPr>
          <w:noProof/>
        </w:rPr>
        <w:instrText xml:space="preserve"> PAGEREF _Toc445994697 \h </w:instrText>
      </w:r>
      <w:r w:rsidR="00F93D4D">
        <w:rPr>
          <w:noProof/>
        </w:rPr>
      </w:r>
      <w:r w:rsidR="00F93D4D">
        <w:rPr>
          <w:noProof/>
        </w:rPr>
        <w:fldChar w:fldCharType="separate"/>
      </w:r>
      <w:r>
        <w:rPr>
          <w:noProof/>
        </w:rPr>
        <w:t>33</w:t>
      </w:r>
      <w:r w:rsidR="00F93D4D">
        <w:rPr>
          <w:noProof/>
        </w:rPr>
        <w:fldChar w:fldCharType="end"/>
      </w:r>
    </w:p>
    <w:p w:rsidR="00776C8D" w:rsidRPr="00811257" w:rsidRDefault="00F93D4D" w:rsidP="006B6EC3">
      <w:pPr>
        <w:pStyle w:val="Title"/>
        <w:jc w:val="left"/>
        <w:rPr>
          <w:rFonts w:asciiTheme="minorHAnsi" w:hAnsiTheme="minorHAnsi" w:cs="Tahoma"/>
        </w:rPr>
        <w:sectPr w:rsidR="00776C8D" w:rsidRPr="00811257" w:rsidSect="00BD71DB">
          <w:headerReference w:type="even" r:id="rId20"/>
          <w:footerReference w:type="default" r:id="rId21"/>
          <w:headerReference w:type="first" r:id="rId22"/>
          <w:pgSz w:w="12240" w:h="15840" w:code="1"/>
          <w:pgMar w:top="1440" w:right="1440" w:bottom="1440" w:left="1440" w:header="720" w:footer="864" w:gutter="0"/>
          <w:cols w:space="720"/>
          <w:docGrid w:linePitch="272"/>
        </w:sectPr>
      </w:pPr>
      <w:r w:rsidRPr="00811257">
        <w:rPr>
          <w:rFonts w:asciiTheme="minorHAnsi" w:hAnsiTheme="minorHAnsi" w:cs="Tahoma"/>
          <w:sz w:val="24"/>
          <w:szCs w:val="20"/>
        </w:rPr>
        <w:fldChar w:fldCharType="end"/>
      </w:r>
    </w:p>
    <w:p w:rsidR="005E1766" w:rsidRPr="00811257" w:rsidRDefault="000600D5" w:rsidP="005E1766">
      <w:pPr>
        <w:pStyle w:val="Heading1"/>
        <w:keepNext w:val="0"/>
        <w:rPr>
          <w:rFonts w:asciiTheme="minorHAnsi" w:hAnsiTheme="minorHAnsi" w:cs="Tahoma"/>
          <w:sz w:val="32"/>
        </w:rPr>
      </w:pPr>
      <w:bookmarkStart w:id="0" w:name="_Toc339888608"/>
      <w:bookmarkStart w:id="1" w:name="_Toc445994640"/>
      <w:r w:rsidRPr="00811257">
        <w:rPr>
          <w:rFonts w:asciiTheme="minorHAnsi" w:hAnsiTheme="minorHAnsi" w:cs="Tahoma"/>
          <w:sz w:val="32"/>
        </w:rPr>
        <w:lastRenderedPageBreak/>
        <w:t>Introduction</w:t>
      </w:r>
      <w:bookmarkEnd w:id="0"/>
      <w:bookmarkEnd w:id="1"/>
    </w:p>
    <w:p w:rsidR="0053111B" w:rsidRPr="00811257" w:rsidRDefault="0053111B" w:rsidP="0053111B">
      <w:pPr>
        <w:pStyle w:val="Paragraph"/>
        <w:spacing w:before="0" w:after="0"/>
        <w:rPr>
          <w:rFonts w:asciiTheme="minorHAnsi" w:hAnsiTheme="minorHAnsi"/>
          <w:sz w:val="22"/>
        </w:rPr>
      </w:pPr>
    </w:p>
    <w:p w:rsidR="00002586" w:rsidRPr="00811257" w:rsidRDefault="000600D5" w:rsidP="00B109C1">
      <w:pPr>
        <w:pStyle w:val="Heading2"/>
        <w:keepNext w:val="0"/>
        <w:spacing w:before="0" w:after="0" w:line="240" w:lineRule="auto"/>
        <w:rPr>
          <w:rFonts w:asciiTheme="minorHAnsi" w:hAnsiTheme="minorHAnsi" w:cs="Tahoma"/>
          <w:sz w:val="28"/>
        </w:rPr>
      </w:pPr>
      <w:bookmarkStart w:id="2" w:name="_Toc339888609"/>
      <w:bookmarkStart w:id="3" w:name="_Toc445994641"/>
      <w:r w:rsidRPr="00811257">
        <w:rPr>
          <w:rFonts w:asciiTheme="minorHAnsi" w:hAnsiTheme="minorHAnsi" w:cs="Tahoma"/>
          <w:sz w:val="28"/>
        </w:rPr>
        <w:t>Purpose</w:t>
      </w:r>
      <w:bookmarkEnd w:id="2"/>
      <w:bookmarkEnd w:id="3"/>
    </w:p>
    <w:p w:rsidR="00B109C1" w:rsidRPr="00811257" w:rsidRDefault="00B109C1" w:rsidP="0053111B">
      <w:pPr>
        <w:pStyle w:val="Paragraph"/>
        <w:spacing w:before="0" w:after="0"/>
        <w:rPr>
          <w:rFonts w:asciiTheme="minorHAnsi" w:hAnsiTheme="minorHAnsi"/>
          <w:sz w:val="22"/>
        </w:rPr>
      </w:pPr>
    </w:p>
    <w:p w:rsidR="006C3011" w:rsidRPr="00811257" w:rsidRDefault="00D765CA" w:rsidP="00E80BF6">
      <w:pPr>
        <w:pStyle w:val="Paragraph"/>
        <w:jc w:val="both"/>
        <w:rPr>
          <w:rFonts w:asciiTheme="minorHAnsi" w:hAnsiTheme="minorHAnsi" w:cs="Tahoma"/>
          <w:i/>
          <w:color w:val="000099"/>
          <w:sz w:val="22"/>
        </w:rPr>
      </w:pPr>
      <w:r w:rsidRPr="00811257">
        <w:rPr>
          <w:rFonts w:asciiTheme="minorHAnsi" w:hAnsiTheme="minorHAnsi" w:cs="Tahoma"/>
          <w:sz w:val="22"/>
        </w:rPr>
        <w:t>This document contains products requirements at detailed level.</w:t>
      </w:r>
      <w:r w:rsidR="001D6020">
        <w:rPr>
          <w:rFonts w:asciiTheme="minorHAnsi" w:hAnsiTheme="minorHAnsi" w:cs="Tahoma"/>
          <w:sz w:val="22"/>
        </w:rPr>
        <w:t xml:space="preserve"> To identify all the possible use cases of the application for all the screens.</w:t>
      </w:r>
    </w:p>
    <w:p w:rsidR="00A1418B" w:rsidRPr="00811257" w:rsidRDefault="00A1418B" w:rsidP="00E80BF6">
      <w:pPr>
        <w:pStyle w:val="Paragraph"/>
        <w:jc w:val="both"/>
        <w:rPr>
          <w:rFonts w:asciiTheme="minorHAnsi" w:hAnsiTheme="minorHAnsi" w:cs="Tahoma"/>
          <w:i/>
          <w:color w:val="000099"/>
          <w:sz w:val="22"/>
        </w:rPr>
      </w:pPr>
    </w:p>
    <w:p w:rsidR="00C268B2" w:rsidRDefault="00A1418B" w:rsidP="00A47278">
      <w:pPr>
        <w:pStyle w:val="Heading2"/>
        <w:keepNext w:val="0"/>
        <w:spacing w:before="0" w:after="0" w:line="240" w:lineRule="auto"/>
        <w:rPr>
          <w:rFonts w:asciiTheme="minorHAnsi" w:hAnsiTheme="minorHAnsi" w:cs="Tahoma"/>
          <w:sz w:val="28"/>
        </w:rPr>
      </w:pPr>
      <w:bookmarkStart w:id="4" w:name="_Toc385599461"/>
      <w:bookmarkStart w:id="5" w:name="_Toc396390444"/>
      <w:bookmarkStart w:id="6" w:name="_Toc445994642"/>
      <w:r w:rsidRPr="00811257">
        <w:rPr>
          <w:rFonts w:asciiTheme="minorHAnsi" w:hAnsiTheme="minorHAnsi" w:cs="Tahoma"/>
          <w:sz w:val="28"/>
        </w:rPr>
        <w:t>Business Context</w:t>
      </w:r>
      <w:bookmarkStart w:id="7" w:name="_Toc339888610"/>
      <w:bookmarkEnd w:id="4"/>
      <w:bookmarkEnd w:id="5"/>
      <w:bookmarkEnd w:id="6"/>
    </w:p>
    <w:p w:rsidR="00A47278" w:rsidRDefault="00A47278" w:rsidP="00A47278">
      <w:pPr>
        <w:pStyle w:val="Paragraph"/>
      </w:pPr>
    </w:p>
    <w:p w:rsidR="00AD0640" w:rsidRDefault="00AD0640" w:rsidP="002948BB">
      <w:pPr>
        <w:pStyle w:val="Paragraph"/>
        <w:rPr>
          <w:rFonts w:asciiTheme="minorHAnsi" w:hAnsiTheme="minorHAnsi" w:cs="Tahoma"/>
          <w:sz w:val="22"/>
        </w:rPr>
      </w:pPr>
      <w:r>
        <w:rPr>
          <w:rFonts w:asciiTheme="minorHAnsi" w:hAnsiTheme="minorHAnsi" w:cs="Tahoma"/>
          <w:sz w:val="22"/>
        </w:rPr>
        <w:t>RSA 247’s mail aim is to bring the customers in distress while on road and the service providers nearby on the same platform for a better road experience for the customer. At the same time we are a platform for the service provider to actively and instantly connect with the customer and grow their business and reach of customers. The promise of availability at any time and place is RSA’s major offering for the customers and the opportunity to increase the business for the service provider</w:t>
      </w:r>
      <w:proofErr w:type="gramStart"/>
      <w:r>
        <w:rPr>
          <w:rFonts w:asciiTheme="minorHAnsi" w:hAnsiTheme="minorHAnsi" w:cs="Tahoma"/>
          <w:sz w:val="22"/>
        </w:rPr>
        <w:t>..</w:t>
      </w:r>
      <w:proofErr w:type="gramEnd"/>
    </w:p>
    <w:p w:rsidR="002948BB" w:rsidRPr="00A47278" w:rsidRDefault="00A47278" w:rsidP="002948BB">
      <w:pPr>
        <w:pStyle w:val="Paragraph"/>
        <w:rPr>
          <w:rFonts w:asciiTheme="minorHAnsi" w:hAnsiTheme="minorHAnsi" w:cs="Tahoma"/>
          <w:sz w:val="22"/>
        </w:rPr>
      </w:pPr>
      <w:r w:rsidRPr="00A47278">
        <w:rPr>
          <w:rFonts w:asciiTheme="minorHAnsi" w:hAnsiTheme="minorHAnsi" w:cs="Tahoma"/>
          <w:sz w:val="22"/>
        </w:rPr>
        <w:t xml:space="preserve">The apps are part of the </w:t>
      </w:r>
      <w:r w:rsidR="002948BB">
        <w:rPr>
          <w:rFonts w:asciiTheme="minorHAnsi" w:hAnsiTheme="minorHAnsi" w:cs="Tahoma"/>
          <w:sz w:val="22"/>
        </w:rPr>
        <w:t xml:space="preserve">business context of the RSA. </w:t>
      </w:r>
      <w:proofErr w:type="gramStart"/>
      <w:r w:rsidR="002948BB">
        <w:rPr>
          <w:rFonts w:asciiTheme="minorHAnsi" w:hAnsiTheme="minorHAnsi" w:cs="Tahoma"/>
          <w:sz w:val="22"/>
        </w:rPr>
        <w:t>Created for the usage of the service providers who would work along with RSA and also the customers that request for services.</w:t>
      </w:r>
      <w:proofErr w:type="gramEnd"/>
      <w:r w:rsidR="002948BB">
        <w:rPr>
          <w:rFonts w:asciiTheme="minorHAnsi" w:hAnsiTheme="minorHAnsi" w:cs="Tahoma"/>
          <w:sz w:val="22"/>
        </w:rPr>
        <w:t xml:space="preserve"> There is an admin app as well that would control both the apps from backend.</w:t>
      </w:r>
      <w:r w:rsidR="007C2BBA">
        <w:rPr>
          <w:rFonts w:asciiTheme="minorHAnsi" w:hAnsiTheme="minorHAnsi" w:cs="Tahoma"/>
          <w:sz w:val="22"/>
        </w:rPr>
        <w:t xml:space="preserve">  There are three parties involved in each </w:t>
      </w:r>
      <w:proofErr w:type="gramStart"/>
      <w:r w:rsidR="007C2BBA">
        <w:rPr>
          <w:rFonts w:asciiTheme="minorHAnsi" w:hAnsiTheme="minorHAnsi" w:cs="Tahoma"/>
          <w:sz w:val="22"/>
        </w:rPr>
        <w:t>transaction,</w:t>
      </w:r>
      <w:proofErr w:type="gramEnd"/>
      <w:r w:rsidR="007C2BBA">
        <w:rPr>
          <w:rFonts w:asciiTheme="minorHAnsi" w:hAnsiTheme="minorHAnsi" w:cs="Tahoma"/>
          <w:sz w:val="22"/>
        </w:rPr>
        <w:t xml:space="preserve"> they are RSA support, Customer and the Service Provider. Each </w:t>
      </w:r>
      <w:r w:rsidR="007B645E">
        <w:rPr>
          <w:rFonts w:asciiTheme="minorHAnsi" w:hAnsiTheme="minorHAnsi" w:cs="Tahoma"/>
          <w:sz w:val="22"/>
        </w:rPr>
        <w:t xml:space="preserve">entity </w:t>
      </w:r>
      <w:r w:rsidR="007C2BBA">
        <w:rPr>
          <w:rFonts w:asciiTheme="minorHAnsi" w:hAnsiTheme="minorHAnsi" w:cs="Tahoma"/>
          <w:sz w:val="22"/>
        </w:rPr>
        <w:t xml:space="preserve">has an app to work with </w:t>
      </w:r>
      <w:r w:rsidR="007B645E">
        <w:rPr>
          <w:rFonts w:asciiTheme="minorHAnsi" w:hAnsiTheme="minorHAnsi" w:cs="Tahoma"/>
          <w:sz w:val="22"/>
        </w:rPr>
        <w:t xml:space="preserve">namely </w:t>
      </w:r>
      <w:r w:rsidR="007C2BBA">
        <w:rPr>
          <w:rFonts w:asciiTheme="minorHAnsi" w:hAnsiTheme="minorHAnsi" w:cs="Tahoma"/>
          <w:sz w:val="22"/>
        </w:rPr>
        <w:t xml:space="preserve">Admin app, Customer App and Service Provider App respectively. </w:t>
      </w:r>
    </w:p>
    <w:p w:rsidR="00A47278" w:rsidRPr="00A47278" w:rsidRDefault="00A47278" w:rsidP="00A47278">
      <w:pPr>
        <w:pStyle w:val="Paragraph"/>
      </w:pPr>
    </w:p>
    <w:p w:rsidR="00B109C1" w:rsidRDefault="00FB3155" w:rsidP="007C2BBA">
      <w:pPr>
        <w:pStyle w:val="Heading2"/>
        <w:rPr>
          <w:rFonts w:asciiTheme="minorHAnsi" w:hAnsiTheme="minorHAnsi" w:cs="Tahoma"/>
          <w:sz w:val="28"/>
        </w:rPr>
      </w:pPr>
      <w:bookmarkStart w:id="8" w:name="_Toc445994643"/>
      <w:r w:rsidRPr="00811257">
        <w:rPr>
          <w:rFonts w:asciiTheme="minorHAnsi" w:hAnsiTheme="minorHAnsi" w:cs="Tahoma"/>
          <w:sz w:val="28"/>
        </w:rPr>
        <w:t>Project Objectives</w:t>
      </w:r>
      <w:bookmarkStart w:id="9" w:name="_Toc339888611"/>
      <w:bookmarkEnd w:id="7"/>
      <w:bookmarkEnd w:id="8"/>
    </w:p>
    <w:p w:rsidR="007C2BBA" w:rsidRDefault="007C2BBA" w:rsidP="007C2BBA">
      <w:pPr>
        <w:pStyle w:val="Paragraph"/>
      </w:pPr>
      <w:r w:rsidRPr="007C2BBA">
        <w:rPr>
          <w:rFonts w:asciiTheme="minorHAnsi" w:hAnsiTheme="minorHAnsi" w:cs="Tahoma"/>
          <w:sz w:val="22"/>
        </w:rPr>
        <w:t>The Project outcome is to create all the apps mentioned in th</w:t>
      </w:r>
      <w:r>
        <w:rPr>
          <w:rFonts w:asciiTheme="minorHAnsi" w:hAnsiTheme="minorHAnsi" w:cs="Tahoma"/>
          <w:sz w:val="22"/>
        </w:rPr>
        <w:t xml:space="preserve">e Business Context </w:t>
      </w:r>
      <w:proofErr w:type="gramStart"/>
      <w:r>
        <w:rPr>
          <w:rFonts w:asciiTheme="minorHAnsi" w:hAnsiTheme="minorHAnsi" w:cs="Tahoma"/>
          <w:sz w:val="22"/>
        </w:rPr>
        <w:t>with a clear functionalities</w:t>
      </w:r>
      <w:proofErr w:type="gramEnd"/>
      <w:r>
        <w:rPr>
          <w:rFonts w:asciiTheme="minorHAnsi" w:hAnsiTheme="minorHAnsi" w:cs="Tahoma"/>
          <w:sz w:val="22"/>
        </w:rPr>
        <w:t xml:space="preserve"> </w:t>
      </w:r>
      <w:r w:rsidR="00E11E0B">
        <w:rPr>
          <w:rFonts w:asciiTheme="minorHAnsi" w:hAnsiTheme="minorHAnsi" w:cs="Tahoma"/>
          <w:sz w:val="22"/>
        </w:rPr>
        <w:t xml:space="preserve">from various stakeholders. To create all three apps that will have a clear communication among them so that each works exactly the way they are supposed to. </w:t>
      </w:r>
    </w:p>
    <w:p w:rsidR="007C2BBA" w:rsidRPr="007C2BBA" w:rsidRDefault="007C2BBA" w:rsidP="007C2BBA">
      <w:pPr>
        <w:pStyle w:val="Paragraph"/>
      </w:pPr>
    </w:p>
    <w:p w:rsidR="00DD21A8" w:rsidRDefault="000600D5" w:rsidP="00B109C1">
      <w:pPr>
        <w:pStyle w:val="Heading2"/>
        <w:spacing w:before="0" w:after="0" w:line="240" w:lineRule="auto"/>
        <w:rPr>
          <w:rFonts w:asciiTheme="minorHAnsi" w:hAnsiTheme="minorHAnsi" w:cs="Tahoma"/>
          <w:sz w:val="28"/>
        </w:rPr>
      </w:pPr>
      <w:bookmarkStart w:id="10" w:name="_Toc445994644"/>
      <w:r w:rsidRPr="00811257">
        <w:rPr>
          <w:rFonts w:asciiTheme="minorHAnsi" w:hAnsiTheme="minorHAnsi" w:cs="Tahoma"/>
          <w:sz w:val="28"/>
        </w:rPr>
        <w:t>Scope</w:t>
      </w:r>
      <w:bookmarkEnd w:id="9"/>
      <w:bookmarkEnd w:id="10"/>
    </w:p>
    <w:p w:rsidR="00C37D62" w:rsidRDefault="0089731B" w:rsidP="008F01F2">
      <w:pPr>
        <w:pStyle w:val="Paragraph"/>
        <w:rPr>
          <w:rFonts w:asciiTheme="minorHAnsi" w:hAnsiTheme="minorHAnsi"/>
          <w:sz w:val="22"/>
          <w:szCs w:val="22"/>
        </w:rPr>
      </w:pPr>
      <w:r w:rsidRPr="0089731B">
        <w:rPr>
          <w:rFonts w:asciiTheme="minorHAnsi" w:hAnsiTheme="minorHAnsi"/>
          <w:sz w:val="22"/>
          <w:szCs w:val="22"/>
        </w:rPr>
        <w:t>The p</w:t>
      </w:r>
      <w:r w:rsidR="006B7B52">
        <w:rPr>
          <w:rFonts w:asciiTheme="minorHAnsi" w:hAnsiTheme="minorHAnsi"/>
          <w:sz w:val="22"/>
          <w:szCs w:val="22"/>
        </w:rPr>
        <w:t xml:space="preserve">roject scope ends at the successful </w:t>
      </w:r>
      <w:r w:rsidR="00B102C0">
        <w:rPr>
          <w:rFonts w:asciiTheme="minorHAnsi" w:hAnsiTheme="minorHAnsi"/>
          <w:sz w:val="22"/>
          <w:szCs w:val="22"/>
        </w:rPr>
        <w:t>UAT</w:t>
      </w:r>
      <w:r w:rsidR="006B7B52">
        <w:rPr>
          <w:rFonts w:asciiTheme="minorHAnsi" w:hAnsiTheme="minorHAnsi"/>
          <w:sz w:val="22"/>
          <w:szCs w:val="22"/>
        </w:rPr>
        <w:t>. The tasks include App development, testing, UAT and adoption. App development will follow the order of Service Provider app followed by c</w:t>
      </w:r>
      <w:r w:rsidR="00D17D24">
        <w:rPr>
          <w:rFonts w:asciiTheme="minorHAnsi" w:hAnsiTheme="minorHAnsi"/>
          <w:sz w:val="22"/>
          <w:szCs w:val="22"/>
        </w:rPr>
        <w:t>ustomer app and the admin app</w:t>
      </w:r>
      <w:r w:rsidR="006B7B52">
        <w:rPr>
          <w:rFonts w:asciiTheme="minorHAnsi" w:hAnsiTheme="minorHAnsi"/>
          <w:sz w:val="22"/>
          <w:szCs w:val="22"/>
        </w:rPr>
        <w:t xml:space="preserve"> being developed in </w:t>
      </w:r>
      <w:proofErr w:type="spellStart"/>
      <w:r w:rsidR="006B7B52">
        <w:rPr>
          <w:rFonts w:asciiTheme="minorHAnsi" w:hAnsiTheme="minorHAnsi"/>
          <w:sz w:val="22"/>
          <w:szCs w:val="22"/>
        </w:rPr>
        <w:t>parallel.</w:t>
      </w:r>
      <w:r w:rsidR="00D17D24">
        <w:rPr>
          <w:rFonts w:asciiTheme="minorHAnsi" w:hAnsiTheme="minorHAnsi"/>
          <w:sz w:val="22"/>
          <w:szCs w:val="22"/>
        </w:rPr>
        <w:t>The</w:t>
      </w:r>
      <w:proofErr w:type="spellEnd"/>
      <w:r w:rsidR="00D17D24">
        <w:rPr>
          <w:rFonts w:asciiTheme="minorHAnsi" w:hAnsiTheme="minorHAnsi"/>
          <w:sz w:val="22"/>
          <w:szCs w:val="22"/>
        </w:rPr>
        <w:t xml:space="preserve"> service provider and customer apps would be native apps developed for android platform while the admin app would be a web app meant for the server.</w:t>
      </w:r>
    </w:p>
    <w:p w:rsidR="008F01F2" w:rsidRPr="008F01F2" w:rsidRDefault="008F01F2" w:rsidP="008F01F2">
      <w:pPr>
        <w:pStyle w:val="Paragraph"/>
        <w:rPr>
          <w:rFonts w:asciiTheme="minorHAnsi" w:hAnsiTheme="minorHAnsi"/>
          <w:sz w:val="22"/>
          <w:szCs w:val="22"/>
        </w:rPr>
      </w:pPr>
    </w:p>
    <w:p w:rsidR="004E3476" w:rsidRPr="00811257" w:rsidRDefault="00574311" w:rsidP="002C298A">
      <w:pPr>
        <w:pStyle w:val="Heading3"/>
        <w:spacing w:before="0" w:after="0" w:line="240" w:lineRule="auto"/>
        <w:rPr>
          <w:rFonts w:asciiTheme="minorHAnsi" w:hAnsiTheme="minorHAnsi" w:cs="Tahoma"/>
          <w:sz w:val="24"/>
        </w:rPr>
      </w:pPr>
      <w:bookmarkStart w:id="11" w:name="_Toc339888612"/>
      <w:bookmarkStart w:id="12" w:name="_Toc445994645"/>
      <w:r w:rsidRPr="00811257">
        <w:rPr>
          <w:rFonts w:asciiTheme="minorHAnsi" w:hAnsiTheme="minorHAnsi" w:cs="Tahoma"/>
          <w:sz w:val="24"/>
        </w:rPr>
        <w:lastRenderedPageBreak/>
        <w:t>In Scope</w:t>
      </w:r>
      <w:bookmarkEnd w:id="11"/>
      <w:bookmarkEnd w:id="12"/>
    </w:p>
    <w:p w:rsidR="002C298A" w:rsidRDefault="002C298A" w:rsidP="00B8105C">
      <w:pPr>
        <w:pStyle w:val="Paragraph"/>
        <w:spacing w:before="0" w:after="0"/>
        <w:rPr>
          <w:rFonts w:asciiTheme="minorHAnsi" w:hAnsiTheme="minorHAnsi"/>
          <w:sz w:val="22"/>
        </w:rPr>
      </w:pPr>
    </w:p>
    <w:p w:rsidR="008F01F2" w:rsidRDefault="008F01F2" w:rsidP="00B8105C">
      <w:pPr>
        <w:pStyle w:val="Paragraph"/>
        <w:spacing w:before="0" w:after="0"/>
        <w:rPr>
          <w:rFonts w:asciiTheme="minorHAnsi" w:hAnsiTheme="minorHAnsi"/>
          <w:sz w:val="22"/>
        </w:rPr>
      </w:pPr>
      <w:r>
        <w:rPr>
          <w:rFonts w:asciiTheme="minorHAnsi" w:hAnsiTheme="minorHAnsi"/>
          <w:sz w:val="22"/>
        </w:rPr>
        <w:t>The Service Partner App shall have these basic functionalities</w:t>
      </w:r>
    </w:p>
    <w:p w:rsidR="008F01F2" w:rsidRDefault="008F01F2" w:rsidP="00B8105C">
      <w:pPr>
        <w:pStyle w:val="Paragraph"/>
        <w:spacing w:before="0" w:after="0"/>
        <w:rPr>
          <w:rFonts w:asciiTheme="minorHAnsi" w:hAnsiTheme="minorHAnsi"/>
          <w:sz w:val="22"/>
        </w:rPr>
      </w:pPr>
    </w:p>
    <w:p w:rsidR="008F01F2" w:rsidRDefault="008F01F2" w:rsidP="00143B01">
      <w:pPr>
        <w:pStyle w:val="Paragraph"/>
        <w:numPr>
          <w:ilvl w:val="0"/>
          <w:numId w:val="18"/>
        </w:numPr>
        <w:spacing w:before="0" w:after="0"/>
        <w:rPr>
          <w:rFonts w:asciiTheme="minorHAnsi" w:hAnsiTheme="minorHAnsi"/>
          <w:sz w:val="22"/>
        </w:rPr>
      </w:pPr>
      <w:r>
        <w:rPr>
          <w:rFonts w:asciiTheme="minorHAnsi" w:hAnsiTheme="minorHAnsi"/>
          <w:sz w:val="22"/>
        </w:rPr>
        <w:t>Location Capture of the Service Provider</w:t>
      </w:r>
    </w:p>
    <w:p w:rsidR="008F01F2" w:rsidRDefault="008F01F2" w:rsidP="00143B01">
      <w:pPr>
        <w:pStyle w:val="Paragraph"/>
        <w:numPr>
          <w:ilvl w:val="0"/>
          <w:numId w:val="18"/>
        </w:numPr>
        <w:spacing w:before="0" w:after="0"/>
        <w:rPr>
          <w:rFonts w:asciiTheme="minorHAnsi" w:hAnsiTheme="minorHAnsi"/>
          <w:sz w:val="22"/>
        </w:rPr>
      </w:pPr>
      <w:r>
        <w:rPr>
          <w:rFonts w:asciiTheme="minorHAnsi" w:hAnsiTheme="minorHAnsi"/>
          <w:sz w:val="22"/>
        </w:rPr>
        <w:t>Fetch the customer’s location</w:t>
      </w:r>
    </w:p>
    <w:p w:rsidR="008F01F2" w:rsidRDefault="008F01F2" w:rsidP="00143B01">
      <w:pPr>
        <w:pStyle w:val="Paragraph"/>
        <w:numPr>
          <w:ilvl w:val="0"/>
          <w:numId w:val="18"/>
        </w:numPr>
        <w:spacing w:before="0" w:after="0"/>
        <w:rPr>
          <w:rFonts w:asciiTheme="minorHAnsi" w:hAnsiTheme="minorHAnsi"/>
          <w:sz w:val="22"/>
        </w:rPr>
      </w:pPr>
      <w:r>
        <w:rPr>
          <w:rFonts w:asciiTheme="minorHAnsi" w:hAnsiTheme="minorHAnsi"/>
          <w:sz w:val="22"/>
        </w:rPr>
        <w:t>View the issue of the customer</w:t>
      </w:r>
    </w:p>
    <w:p w:rsidR="008F01F2" w:rsidRDefault="008F01F2" w:rsidP="00143B01">
      <w:pPr>
        <w:pStyle w:val="Paragraph"/>
        <w:numPr>
          <w:ilvl w:val="0"/>
          <w:numId w:val="18"/>
        </w:numPr>
        <w:spacing w:before="0" w:after="0"/>
        <w:rPr>
          <w:rFonts w:asciiTheme="minorHAnsi" w:hAnsiTheme="minorHAnsi"/>
          <w:sz w:val="22"/>
        </w:rPr>
      </w:pPr>
      <w:r>
        <w:rPr>
          <w:rFonts w:asciiTheme="minorHAnsi" w:hAnsiTheme="minorHAnsi"/>
          <w:sz w:val="22"/>
        </w:rPr>
        <w:t>Accept or reject the request</w:t>
      </w:r>
    </w:p>
    <w:p w:rsidR="008F01F2" w:rsidRDefault="00782530" w:rsidP="00143B01">
      <w:pPr>
        <w:pStyle w:val="Paragraph"/>
        <w:numPr>
          <w:ilvl w:val="0"/>
          <w:numId w:val="18"/>
        </w:numPr>
        <w:spacing w:before="0" w:after="0"/>
        <w:rPr>
          <w:rFonts w:asciiTheme="minorHAnsi" w:hAnsiTheme="minorHAnsi"/>
          <w:sz w:val="22"/>
        </w:rPr>
      </w:pPr>
      <w:r>
        <w:rPr>
          <w:rFonts w:asciiTheme="minorHAnsi" w:hAnsiTheme="minorHAnsi"/>
          <w:sz w:val="22"/>
        </w:rPr>
        <w:t>Provide updates to the customer about ETA</w:t>
      </w:r>
    </w:p>
    <w:p w:rsidR="00782530" w:rsidRDefault="00782530" w:rsidP="00143B01">
      <w:pPr>
        <w:pStyle w:val="Paragraph"/>
        <w:numPr>
          <w:ilvl w:val="0"/>
          <w:numId w:val="18"/>
        </w:numPr>
        <w:spacing w:before="0" w:after="0"/>
        <w:rPr>
          <w:rFonts w:asciiTheme="minorHAnsi" w:hAnsiTheme="minorHAnsi"/>
          <w:sz w:val="22"/>
        </w:rPr>
      </w:pPr>
      <w:r>
        <w:rPr>
          <w:rFonts w:asciiTheme="minorHAnsi" w:hAnsiTheme="minorHAnsi"/>
          <w:sz w:val="22"/>
        </w:rPr>
        <w:t xml:space="preserve">Contact support for confirmation and </w:t>
      </w:r>
      <w:r w:rsidR="00970DC7">
        <w:rPr>
          <w:rFonts w:asciiTheme="minorHAnsi" w:hAnsiTheme="minorHAnsi"/>
          <w:sz w:val="22"/>
        </w:rPr>
        <w:t>closure</w:t>
      </w:r>
    </w:p>
    <w:p w:rsidR="00970DC7" w:rsidRDefault="00970DC7" w:rsidP="00143B01">
      <w:pPr>
        <w:pStyle w:val="Paragraph"/>
        <w:numPr>
          <w:ilvl w:val="0"/>
          <w:numId w:val="18"/>
        </w:numPr>
        <w:spacing w:before="0" w:after="0"/>
        <w:rPr>
          <w:rFonts w:asciiTheme="minorHAnsi" w:hAnsiTheme="minorHAnsi"/>
          <w:sz w:val="22"/>
        </w:rPr>
      </w:pPr>
      <w:r>
        <w:rPr>
          <w:rFonts w:asciiTheme="minorHAnsi" w:hAnsiTheme="minorHAnsi"/>
          <w:sz w:val="22"/>
        </w:rPr>
        <w:t>Create billing info along with an SMS</w:t>
      </w:r>
    </w:p>
    <w:p w:rsidR="00970DC7" w:rsidRDefault="00795EEA" w:rsidP="00143B01">
      <w:pPr>
        <w:pStyle w:val="Paragraph"/>
        <w:numPr>
          <w:ilvl w:val="0"/>
          <w:numId w:val="18"/>
        </w:numPr>
        <w:spacing w:before="0" w:after="0"/>
        <w:rPr>
          <w:rFonts w:asciiTheme="minorHAnsi" w:hAnsiTheme="minorHAnsi"/>
          <w:sz w:val="22"/>
        </w:rPr>
      </w:pPr>
      <w:r>
        <w:rPr>
          <w:rFonts w:asciiTheme="minorHAnsi" w:hAnsiTheme="minorHAnsi"/>
          <w:sz w:val="22"/>
        </w:rPr>
        <w:t>Android development</w:t>
      </w:r>
    </w:p>
    <w:p w:rsidR="00795EEA" w:rsidRDefault="00795EEA" w:rsidP="00143B01">
      <w:pPr>
        <w:pStyle w:val="Paragraph"/>
        <w:numPr>
          <w:ilvl w:val="0"/>
          <w:numId w:val="18"/>
        </w:numPr>
        <w:spacing w:before="0" w:after="0"/>
        <w:rPr>
          <w:rFonts w:asciiTheme="minorHAnsi" w:hAnsiTheme="minorHAnsi"/>
          <w:sz w:val="22"/>
        </w:rPr>
      </w:pPr>
      <w:r>
        <w:rPr>
          <w:rFonts w:asciiTheme="minorHAnsi" w:hAnsiTheme="minorHAnsi"/>
          <w:sz w:val="22"/>
        </w:rPr>
        <w:t>Web app development for admin app</w:t>
      </w:r>
    </w:p>
    <w:p w:rsidR="00795EEA" w:rsidRDefault="00AC154E" w:rsidP="00143B01">
      <w:pPr>
        <w:pStyle w:val="Paragraph"/>
        <w:numPr>
          <w:ilvl w:val="0"/>
          <w:numId w:val="18"/>
        </w:numPr>
        <w:spacing w:before="0" w:after="0"/>
        <w:rPr>
          <w:rFonts w:asciiTheme="minorHAnsi" w:hAnsiTheme="minorHAnsi"/>
          <w:sz w:val="22"/>
        </w:rPr>
      </w:pPr>
      <w:r>
        <w:rPr>
          <w:rFonts w:asciiTheme="minorHAnsi" w:hAnsiTheme="minorHAnsi"/>
          <w:sz w:val="22"/>
        </w:rPr>
        <w:t>UAT</w:t>
      </w:r>
    </w:p>
    <w:p w:rsidR="008F01F2" w:rsidRPr="00811257" w:rsidRDefault="008F01F2" w:rsidP="00B8105C">
      <w:pPr>
        <w:pStyle w:val="Paragraph"/>
        <w:spacing w:before="0" w:after="0"/>
        <w:rPr>
          <w:rFonts w:asciiTheme="minorHAnsi" w:hAnsiTheme="minorHAnsi"/>
          <w:sz w:val="22"/>
        </w:rPr>
      </w:pPr>
    </w:p>
    <w:p w:rsidR="00F50B2B" w:rsidRPr="00811257" w:rsidRDefault="00F50B2B" w:rsidP="0002420A">
      <w:pPr>
        <w:pStyle w:val="Paragraph"/>
        <w:jc w:val="both"/>
        <w:rPr>
          <w:rFonts w:asciiTheme="minorHAnsi" w:hAnsiTheme="minorHAnsi" w:cs="Tahoma"/>
          <w:i/>
          <w:color w:val="000099"/>
          <w:sz w:val="22"/>
        </w:rPr>
      </w:pPr>
    </w:p>
    <w:p w:rsidR="00F50B2B" w:rsidRPr="00811257" w:rsidRDefault="00F50B2B" w:rsidP="00F50B2B">
      <w:pPr>
        <w:pStyle w:val="Heading3"/>
        <w:rPr>
          <w:rFonts w:asciiTheme="minorHAnsi" w:hAnsiTheme="minorHAnsi" w:cs="Tahoma"/>
          <w:sz w:val="24"/>
        </w:rPr>
      </w:pPr>
      <w:bookmarkStart w:id="13" w:name="_Toc339888613"/>
      <w:bookmarkStart w:id="14" w:name="_Toc445994646"/>
      <w:r w:rsidRPr="00811257">
        <w:rPr>
          <w:rFonts w:asciiTheme="minorHAnsi" w:hAnsiTheme="minorHAnsi" w:cs="Tahoma"/>
          <w:sz w:val="24"/>
        </w:rPr>
        <w:t>Out of Scope</w:t>
      </w:r>
      <w:bookmarkEnd w:id="13"/>
      <w:bookmarkEnd w:id="14"/>
    </w:p>
    <w:p w:rsidR="00F50B2B" w:rsidRDefault="00F50B2B" w:rsidP="00F50B2B">
      <w:pPr>
        <w:pStyle w:val="Paragraph"/>
        <w:spacing w:before="0" w:after="0"/>
        <w:rPr>
          <w:rFonts w:asciiTheme="minorHAnsi" w:hAnsiTheme="minorHAnsi"/>
          <w:sz w:val="22"/>
        </w:rPr>
      </w:pPr>
    </w:p>
    <w:p w:rsidR="00970DC7" w:rsidRDefault="00970DC7" w:rsidP="00F50B2B">
      <w:pPr>
        <w:pStyle w:val="Paragraph"/>
        <w:spacing w:before="0" w:after="0"/>
        <w:rPr>
          <w:rFonts w:asciiTheme="minorHAnsi" w:hAnsiTheme="minorHAnsi"/>
          <w:sz w:val="22"/>
        </w:rPr>
      </w:pPr>
      <w:r>
        <w:rPr>
          <w:rFonts w:asciiTheme="minorHAnsi" w:hAnsiTheme="minorHAnsi"/>
          <w:sz w:val="22"/>
        </w:rPr>
        <w:t xml:space="preserve">The features of a bit complexity </w:t>
      </w:r>
      <w:r w:rsidR="00E912A2">
        <w:rPr>
          <w:rFonts w:asciiTheme="minorHAnsi" w:hAnsiTheme="minorHAnsi"/>
          <w:sz w:val="22"/>
        </w:rPr>
        <w:t>like reassignment, additional items in billing, employee Owner relations and views are out of scope for this project.</w:t>
      </w:r>
    </w:p>
    <w:p w:rsidR="00795EEA" w:rsidRDefault="00795EEA" w:rsidP="00F50B2B">
      <w:pPr>
        <w:pStyle w:val="Paragraph"/>
        <w:spacing w:before="0" w:after="0"/>
        <w:rPr>
          <w:rFonts w:asciiTheme="minorHAnsi" w:hAnsiTheme="minorHAnsi"/>
          <w:sz w:val="22"/>
        </w:rPr>
      </w:pPr>
    </w:p>
    <w:p w:rsidR="00795EEA" w:rsidRPr="00811257" w:rsidRDefault="00795EEA" w:rsidP="00F50B2B">
      <w:pPr>
        <w:pStyle w:val="Paragraph"/>
        <w:spacing w:before="0" w:after="0"/>
        <w:rPr>
          <w:rFonts w:asciiTheme="minorHAnsi" w:hAnsiTheme="minorHAnsi"/>
          <w:sz w:val="22"/>
        </w:rPr>
      </w:pPr>
      <w:proofErr w:type="gramStart"/>
      <w:r>
        <w:rPr>
          <w:rFonts w:asciiTheme="minorHAnsi" w:hAnsiTheme="minorHAnsi"/>
          <w:sz w:val="22"/>
        </w:rPr>
        <w:t>iOS</w:t>
      </w:r>
      <w:proofErr w:type="gramEnd"/>
      <w:r>
        <w:rPr>
          <w:rFonts w:asciiTheme="minorHAnsi" w:hAnsiTheme="minorHAnsi"/>
          <w:sz w:val="22"/>
        </w:rPr>
        <w:t xml:space="preserve"> and Windows development </w:t>
      </w:r>
      <w:r w:rsidR="006C2769">
        <w:rPr>
          <w:rFonts w:asciiTheme="minorHAnsi" w:hAnsiTheme="minorHAnsi"/>
          <w:sz w:val="22"/>
        </w:rPr>
        <w:t xml:space="preserve">for service providers and customer apps </w:t>
      </w:r>
      <w:r>
        <w:rPr>
          <w:rFonts w:asciiTheme="minorHAnsi" w:hAnsiTheme="minorHAnsi"/>
          <w:sz w:val="22"/>
        </w:rPr>
        <w:t>are out of scope for this project.</w:t>
      </w:r>
    </w:p>
    <w:p w:rsidR="00DB0AD4" w:rsidRPr="00811257" w:rsidRDefault="00DB0AD4" w:rsidP="001433D2">
      <w:pPr>
        <w:pStyle w:val="Paragraph"/>
        <w:spacing w:before="0" w:after="0"/>
        <w:rPr>
          <w:rFonts w:asciiTheme="minorHAnsi" w:hAnsiTheme="minorHAnsi" w:cs="Tahoma"/>
          <w:sz w:val="22"/>
        </w:rPr>
      </w:pPr>
    </w:p>
    <w:p w:rsidR="00FC6E02" w:rsidRPr="00811257" w:rsidRDefault="00941973" w:rsidP="00F07800">
      <w:pPr>
        <w:pStyle w:val="Heading1"/>
        <w:spacing w:before="0" w:after="0" w:line="240" w:lineRule="auto"/>
        <w:rPr>
          <w:rFonts w:asciiTheme="minorHAnsi" w:hAnsiTheme="minorHAnsi" w:cs="Tahoma"/>
          <w:sz w:val="32"/>
        </w:rPr>
      </w:pPr>
      <w:bookmarkStart w:id="15" w:name="_Toc316655768"/>
      <w:bookmarkStart w:id="16" w:name="_Ref335761434"/>
      <w:bookmarkStart w:id="17" w:name="_Toc339888615"/>
      <w:bookmarkStart w:id="18" w:name="_Toc445994647"/>
      <w:r w:rsidRPr="00811257">
        <w:rPr>
          <w:rFonts w:asciiTheme="minorHAnsi" w:hAnsiTheme="minorHAnsi" w:cs="Tahoma"/>
          <w:sz w:val="32"/>
        </w:rPr>
        <w:t>Assumptions/Constraints/Risks</w:t>
      </w:r>
      <w:bookmarkEnd w:id="15"/>
      <w:bookmarkEnd w:id="16"/>
      <w:bookmarkEnd w:id="17"/>
      <w:bookmarkEnd w:id="18"/>
    </w:p>
    <w:p w:rsidR="00542858" w:rsidRPr="00811257" w:rsidRDefault="00542858" w:rsidP="00542858">
      <w:pPr>
        <w:pStyle w:val="Paragraph"/>
        <w:spacing w:before="0" w:after="0"/>
        <w:rPr>
          <w:rFonts w:asciiTheme="minorHAnsi" w:hAnsiTheme="minorHAnsi"/>
          <w:sz w:val="22"/>
        </w:rPr>
      </w:pPr>
    </w:p>
    <w:p w:rsidR="00FC6E02" w:rsidRPr="00811257" w:rsidRDefault="00FC6E02" w:rsidP="00542858">
      <w:pPr>
        <w:pStyle w:val="Heading2"/>
        <w:spacing w:before="0" w:after="0" w:line="240" w:lineRule="auto"/>
        <w:rPr>
          <w:rFonts w:asciiTheme="minorHAnsi" w:hAnsiTheme="minorHAnsi" w:cs="Tahoma"/>
          <w:sz w:val="28"/>
        </w:rPr>
      </w:pPr>
      <w:bookmarkStart w:id="19" w:name="_Toc316655769"/>
      <w:bookmarkStart w:id="20" w:name="_Toc339888616"/>
      <w:bookmarkStart w:id="21" w:name="_Toc445994648"/>
      <w:r w:rsidRPr="00811257">
        <w:rPr>
          <w:rFonts w:asciiTheme="minorHAnsi" w:hAnsiTheme="minorHAnsi" w:cs="Tahoma"/>
          <w:sz w:val="28"/>
        </w:rPr>
        <w:t>Assumptions</w:t>
      </w:r>
      <w:bookmarkEnd w:id="19"/>
      <w:bookmarkEnd w:id="20"/>
      <w:bookmarkEnd w:id="21"/>
    </w:p>
    <w:p w:rsidR="00824A19" w:rsidRPr="00811257" w:rsidRDefault="00824A19" w:rsidP="00542858">
      <w:pPr>
        <w:pStyle w:val="Paragraph"/>
        <w:spacing w:before="0" w:after="0"/>
        <w:rPr>
          <w:rFonts w:asciiTheme="minorHAnsi" w:hAnsiTheme="minorHAnsi"/>
          <w:sz w:val="22"/>
        </w:rPr>
      </w:pPr>
    </w:p>
    <w:p w:rsidR="001D514F" w:rsidRPr="00811257" w:rsidRDefault="00FC6E02" w:rsidP="004521B5">
      <w:pPr>
        <w:pStyle w:val="Paragraph"/>
        <w:spacing w:before="0" w:after="0"/>
        <w:jc w:val="both"/>
        <w:rPr>
          <w:rFonts w:asciiTheme="minorHAnsi" w:hAnsiTheme="minorHAnsi" w:cs="Tahoma"/>
          <w:sz w:val="22"/>
        </w:rPr>
      </w:pPr>
      <w:r w:rsidRPr="00811257">
        <w:rPr>
          <w:rFonts w:asciiTheme="minorHAnsi" w:hAnsiTheme="minorHAnsi" w:cs="Tahoma"/>
          <w:sz w:val="22"/>
        </w:rPr>
        <w:t>The following table identifies conditions that the project assumes already exist</w:t>
      </w:r>
      <w:r w:rsidR="00EE587D" w:rsidRPr="00811257">
        <w:rPr>
          <w:rFonts w:asciiTheme="minorHAnsi" w:hAnsiTheme="minorHAnsi" w:cs="Tahoma"/>
          <w:sz w:val="22"/>
        </w:rPr>
        <w:t>s</w:t>
      </w:r>
      <w:r w:rsidRPr="00811257">
        <w:rPr>
          <w:rFonts w:asciiTheme="minorHAnsi" w:hAnsiTheme="minorHAnsi" w:cs="Tahoma"/>
          <w:sz w:val="22"/>
        </w:rPr>
        <w:t xml:space="preserve"> or are outside of the project teams area of responsibility that are Mediu</w:t>
      </w:r>
      <w:r w:rsidR="001D514F" w:rsidRPr="00811257">
        <w:rPr>
          <w:rFonts w:asciiTheme="minorHAnsi" w:hAnsiTheme="minorHAnsi" w:cs="Tahoma"/>
          <w:sz w:val="22"/>
        </w:rPr>
        <w:t>m to the success of the project</w:t>
      </w:r>
    </w:p>
    <w:p w:rsidR="00B730F4" w:rsidRPr="00811257" w:rsidRDefault="00B730F4" w:rsidP="004521B5">
      <w:pPr>
        <w:pStyle w:val="Paragraph"/>
        <w:spacing w:before="0" w:after="0"/>
        <w:jc w:val="both"/>
        <w:rPr>
          <w:rFonts w:asciiTheme="minorHAnsi" w:hAnsiTheme="minorHAnsi" w:cs="Tahoma"/>
          <w:sz w:val="22"/>
        </w:rPr>
      </w:pPr>
    </w:p>
    <w:tbl>
      <w:tblPr>
        <w:tblW w:w="13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8"/>
        <w:gridCol w:w="9074"/>
        <w:gridCol w:w="2939"/>
      </w:tblGrid>
      <w:tr w:rsidR="00FC6E02" w:rsidRPr="00811257" w:rsidTr="00DC11C7">
        <w:trPr>
          <w:trHeight w:val="303"/>
          <w:tblHeader/>
        </w:trPr>
        <w:tc>
          <w:tcPr>
            <w:tcW w:w="1048" w:type="dxa"/>
            <w:shd w:val="clear" w:color="auto" w:fill="8DB3E2" w:themeFill="text2" w:themeFillTint="66"/>
            <w:vAlign w:val="center"/>
          </w:tcPr>
          <w:p w:rsidR="00FC6E02" w:rsidRPr="00811257" w:rsidRDefault="005768B3" w:rsidP="002C647A">
            <w:pPr>
              <w:pStyle w:val="TableHeader"/>
              <w:rPr>
                <w:rFonts w:asciiTheme="minorHAnsi" w:hAnsiTheme="minorHAnsi" w:cs="Tahoma"/>
                <w:sz w:val="22"/>
              </w:rPr>
            </w:pPr>
            <w:r w:rsidRPr="00811257">
              <w:rPr>
                <w:rFonts w:asciiTheme="minorHAnsi" w:hAnsiTheme="minorHAnsi" w:cs="Tahoma"/>
                <w:sz w:val="22"/>
              </w:rPr>
              <w:t>S</w:t>
            </w:r>
            <w:r w:rsidR="002C647A" w:rsidRPr="00811257">
              <w:rPr>
                <w:rFonts w:asciiTheme="minorHAnsi" w:hAnsiTheme="minorHAnsi" w:cs="Tahoma"/>
                <w:sz w:val="22"/>
              </w:rPr>
              <w:t xml:space="preserve"> No.</w:t>
            </w:r>
          </w:p>
        </w:tc>
        <w:tc>
          <w:tcPr>
            <w:tcW w:w="9074" w:type="dxa"/>
            <w:shd w:val="clear" w:color="auto" w:fill="8DB3E2" w:themeFill="text2" w:themeFillTint="66"/>
            <w:vAlign w:val="center"/>
          </w:tcPr>
          <w:p w:rsidR="00FC6E02" w:rsidRPr="00811257" w:rsidRDefault="002A7583" w:rsidP="00F54299">
            <w:pPr>
              <w:pStyle w:val="TableHeader"/>
              <w:rPr>
                <w:rFonts w:asciiTheme="minorHAnsi" w:hAnsiTheme="minorHAnsi" w:cs="Tahoma"/>
                <w:sz w:val="22"/>
              </w:rPr>
            </w:pPr>
            <w:r w:rsidRPr="00811257">
              <w:rPr>
                <w:rFonts w:asciiTheme="minorHAnsi" w:hAnsiTheme="minorHAnsi" w:cs="Tahoma"/>
                <w:sz w:val="22"/>
              </w:rPr>
              <w:t>Description</w:t>
            </w:r>
          </w:p>
        </w:tc>
        <w:tc>
          <w:tcPr>
            <w:tcW w:w="2939" w:type="dxa"/>
            <w:shd w:val="clear" w:color="auto" w:fill="8DB3E2" w:themeFill="text2" w:themeFillTint="66"/>
            <w:vAlign w:val="center"/>
          </w:tcPr>
          <w:p w:rsidR="00FC6E02" w:rsidRPr="00811257" w:rsidRDefault="00065A53" w:rsidP="00F54299">
            <w:pPr>
              <w:pStyle w:val="TableHeader"/>
              <w:ind w:right="-18"/>
              <w:rPr>
                <w:rFonts w:asciiTheme="minorHAnsi" w:hAnsiTheme="minorHAnsi" w:cs="Tahoma"/>
                <w:sz w:val="22"/>
              </w:rPr>
            </w:pPr>
            <w:r w:rsidRPr="00811257">
              <w:rPr>
                <w:rFonts w:asciiTheme="minorHAnsi" w:hAnsiTheme="minorHAnsi" w:cs="Tahoma"/>
                <w:sz w:val="22"/>
              </w:rPr>
              <w:t>Comments</w:t>
            </w:r>
          </w:p>
        </w:tc>
      </w:tr>
      <w:tr w:rsidR="00553BFA" w:rsidRPr="00811257" w:rsidTr="00DC11C7">
        <w:trPr>
          <w:trHeight w:val="238"/>
        </w:trPr>
        <w:tc>
          <w:tcPr>
            <w:tcW w:w="1048" w:type="dxa"/>
          </w:tcPr>
          <w:p w:rsidR="00553BFA" w:rsidRPr="00811257" w:rsidRDefault="00553BFA" w:rsidP="00D451EE">
            <w:pPr>
              <w:pStyle w:val="TableText"/>
              <w:numPr>
                <w:ilvl w:val="0"/>
                <w:numId w:val="3"/>
              </w:numPr>
              <w:rPr>
                <w:rFonts w:asciiTheme="minorHAnsi" w:hAnsiTheme="minorHAnsi" w:cs="Tahoma"/>
                <w:sz w:val="22"/>
              </w:rPr>
            </w:pPr>
          </w:p>
        </w:tc>
        <w:tc>
          <w:tcPr>
            <w:tcW w:w="9074" w:type="dxa"/>
          </w:tcPr>
          <w:p w:rsidR="00553BFA" w:rsidRPr="00811257" w:rsidRDefault="009E1A85" w:rsidP="00D141B7">
            <w:pPr>
              <w:widowControl/>
              <w:shd w:val="clear" w:color="auto" w:fill="FFFFFF"/>
              <w:spacing w:line="240" w:lineRule="auto"/>
              <w:jc w:val="both"/>
              <w:rPr>
                <w:rFonts w:asciiTheme="minorHAnsi" w:hAnsiTheme="minorHAnsi" w:cs="Tahoma"/>
                <w:sz w:val="22"/>
              </w:rPr>
            </w:pPr>
            <w:r>
              <w:rPr>
                <w:rFonts w:asciiTheme="minorHAnsi" w:hAnsiTheme="minorHAnsi" w:cs="Tahoma"/>
                <w:sz w:val="22"/>
              </w:rPr>
              <w:t>All our service partners have an Android device</w:t>
            </w:r>
          </w:p>
        </w:tc>
        <w:tc>
          <w:tcPr>
            <w:tcW w:w="2939" w:type="dxa"/>
          </w:tcPr>
          <w:p w:rsidR="00553BFA" w:rsidRPr="00811257" w:rsidRDefault="00553BFA" w:rsidP="00FC6E02">
            <w:pPr>
              <w:pStyle w:val="TableText"/>
              <w:rPr>
                <w:rFonts w:asciiTheme="minorHAnsi" w:hAnsiTheme="minorHAnsi" w:cs="Tahoma"/>
                <w:sz w:val="22"/>
              </w:rPr>
            </w:pPr>
          </w:p>
        </w:tc>
      </w:tr>
      <w:tr w:rsidR="00AC6525" w:rsidRPr="00811257" w:rsidTr="00DC11C7">
        <w:trPr>
          <w:trHeight w:val="254"/>
        </w:trPr>
        <w:tc>
          <w:tcPr>
            <w:tcW w:w="1048" w:type="dxa"/>
          </w:tcPr>
          <w:p w:rsidR="00AC6525" w:rsidRPr="00811257" w:rsidRDefault="00AC6525" w:rsidP="00D451EE">
            <w:pPr>
              <w:pStyle w:val="TableText"/>
              <w:numPr>
                <w:ilvl w:val="0"/>
                <w:numId w:val="3"/>
              </w:numPr>
              <w:rPr>
                <w:rFonts w:asciiTheme="minorHAnsi" w:hAnsiTheme="minorHAnsi" w:cs="Tahoma"/>
                <w:sz w:val="22"/>
              </w:rPr>
            </w:pPr>
          </w:p>
        </w:tc>
        <w:tc>
          <w:tcPr>
            <w:tcW w:w="9074" w:type="dxa"/>
          </w:tcPr>
          <w:p w:rsidR="00AC6525" w:rsidRPr="00811257" w:rsidRDefault="00BF2EFB" w:rsidP="003E7108">
            <w:pPr>
              <w:widowControl/>
              <w:shd w:val="clear" w:color="auto" w:fill="FFFFFF"/>
              <w:spacing w:line="240" w:lineRule="auto"/>
              <w:jc w:val="both"/>
              <w:rPr>
                <w:rFonts w:asciiTheme="minorHAnsi" w:hAnsiTheme="minorHAnsi" w:cs="Tahoma"/>
                <w:sz w:val="22"/>
              </w:rPr>
            </w:pPr>
            <w:r>
              <w:rPr>
                <w:rFonts w:asciiTheme="minorHAnsi" w:hAnsiTheme="minorHAnsi" w:cs="Tahoma"/>
                <w:sz w:val="22"/>
              </w:rPr>
              <w:t>SMS and Internet connectivity are not interdependent</w:t>
            </w:r>
          </w:p>
        </w:tc>
        <w:tc>
          <w:tcPr>
            <w:tcW w:w="2939" w:type="dxa"/>
          </w:tcPr>
          <w:p w:rsidR="00AC6525" w:rsidRPr="00811257" w:rsidRDefault="00AC6525" w:rsidP="00FC6E02">
            <w:pPr>
              <w:pStyle w:val="TableText"/>
              <w:rPr>
                <w:rFonts w:asciiTheme="minorHAnsi" w:hAnsiTheme="minorHAnsi" w:cs="Tahoma"/>
                <w:sz w:val="22"/>
              </w:rPr>
            </w:pPr>
          </w:p>
        </w:tc>
      </w:tr>
      <w:tr w:rsidR="006C0291" w:rsidRPr="00811257" w:rsidTr="00DC11C7">
        <w:trPr>
          <w:trHeight w:val="254"/>
        </w:trPr>
        <w:tc>
          <w:tcPr>
            <w:tcW w:w="1048" w:type="dxa"/>
          </w:tcPr>
          <w:p w:rsidR="006C0291" w:rsidRPr="00811257" w:rsidRDefault="006C0291" w:rsidP="00D451EE">
            <w:pPr>
              <w:pStyle w:val="TableText"/>
              <w:numPr>
                <w:ilvl w:val="0"/>
                <w:numId w:val="3"/>
              </w:numPr>
              <w:rPr>
                <w:rFonts w:asciiTheme="minorHAnsi" w:hAnsiTheme="minorHAnsi" w:cs="Tahoma"/>
                <w:sz w:val="22"/>
              </w:rPr>
            </w:pPr>
          </w:p>
        </w:tc>
        <w:tc>
          <w:tcPr>
            <w:tcW w:w="9074" w:type="dxa"/>
          </w:tcPr>
          <w:p w:rsidR="006C0291" w:rsidRPr="00811257" w:rsidRDefault="006C0291" w:rsidP="003E7108">
            <w:pPr>
              <w:widowControl/>
              <w:shd w:val="clear" w:color="auto" w:fill="FFFFFF"/>
              <w:spacing w:line="240" w:lineRule="auto"/>
              <w:jc w:val="both"/>
              <w:rPr>
                <w:rFonts w:asciiTheme="minorHAnsi" w:hAnsiTheme="minorHAnsi" w:cs="Tahoma"/>
                <w:sz w:val="22"/>
              </w:rPr>
            </w:pPr>
          </w:p>
        </w:tc>
        <w:tc>
          <w:tcPr>
            <w:tcW w:w="2939" w:type="dxa"/>
          </w:tcPr>
          <w:p w:rsidR="006C0291" w:rsidRPr="00811257" w:rsidRDefault="006C0291" w:rsidP="00FC6E02">
            <w:pPr>
              <w:pStyle w:val="TableText"/>
              <w:rPr>
                <w:rFonts w:asciiTheme="minorHAnsi" w:hAnsiTheme="minorHAnsi" w:cs="Tahoma"/>
                <w:sz w:val="22"/>
              </w:rPr>
            </w:pPr>
          </w:p>
        </w:tc>
      </w:tr>
      <w:tr w:rsidR="00BF51C0" w:rsidRPr="00811257" w:rsidTr="00DC11C7">
        <w:trPr>
          <w:trHeight w:val="254"/>
        </w:trPr>
        <w:tc>
          <w:tcPr>
            <w:tcW w:w="1048" w:type="dxa"/>
          </w:tcPr>
          <w:p w:rsidR="00BF51C0" w:rsidRPr="00811257" w:rsidRDefault="00BF51C0" w:rsidP="00D451EE">
            <w:pPr>
              <w:pStyle w:val="TableText"/>
              <w:numPr>
                <w:ilvl w:val="0"/>
                <w:numId w:val="3"/>
              </w:numPr>
              <w:rPr>
                <w:rFonts w:asciiTheme="minorHAnsi" w:hAnsiTheme="minorHAnsi" w:cs="Tahoma"/>
                <w:sz w:val="22"/>
              </w:rPr>
            </w:pPr>
          </w:p>
        </w:tc>
        <w:tc>
          <w:tcPr>
            <w:tcW w:w="9074" w:type="dxa"/>
          </w:tcPr>
          <w:p w:rsidR="00BF51C0" w:rsidRPr="00811257" w:rsidRDefault="00BF51C0" w:rsidP="003E7108">
            <w:pPr>
              <w:widowControl/>
              <w:shd w:val="clear" w:color="auto" w:fill="FFFFFF"/>
              <w:spacing w:line="240" w:lineRule="auto"/>
              <w:jc w:val="both"/>
              <w:rPr>
                <w:rFonts w:asciiTheme="minorHAnsi" w:hAnsiTheme="minorHAnsi" w:cs="Tahoma"/>
                <w:sz w:val="22"/>
              </w:rPr>
            </w:pPr>
          </w:p>
        </w:tc>
        <w:tc>
          <w:tcPr>
            <w:tcW w:w="2939" w:type="dxa"/>
          </w:tcPr>
          <w:p w:rsidR="00BF51C0" w:rsidRPr="00811257" w:rsidRDefault="00BF51C0" w:rsidP="00FC6E02">
            <w:pPr>
              <w:pStyle w:val="TableText"/>
              <w:rPr>
                <w:rFonts w:asciiTheme="minorHAnsi" w:hAnsiTheme="minorHAnsi" w:cs="Tahoma"/>
                <w:sz w:val="22"/>
              </w:rPr>
            </w:pPr>
          </w:p>
        </w:tc>
      </w:tr>
      <w:tr w:rsidR="00042FA3" w:rsidRPr="00811257" w:rsidTr="00DC11C7">
        <w:trPr>
          <w:trHeight w:val="254"/>
        </w:trPr>
        <w:tc>
          <w:tcPr>
            <w:tcW w:w="1048" w:type="dxa"/>
          </w:tcPr>
          <w:p w:rsidR="00042FA3" w:rsidRPr="00811257" w:rsidRDefault="00042FA3" w:rsidP="00D451EE">
            <w:pPr>
              <w:pStyle w:val="TableText"/>
              <w:numPr>
                <w:ilvl w:val="0"/>
                <w:numId w:val="3"/>
              </w:numPr>
              <w:rPr>
                <w:rFonts w:asciiTheme="minorHAnsi" w:hAnsiTheme="minorHAnsi" w:cs="Tahoma"/>
                <w:sz w:val="22"/>
              </w:rPr>
            </w:pPr>
          </w:p>
        </w:tc>
        <w:tc>
          <w:tcPr>
            <w:tcW w:w="9074" w:type="dxa"/>
          </w:tcPr>
          <w:p w:rsidR="00042FA3" w:rsidRPr="00811257" w:rsidRDefault="00042FA3" w:rsidP="003E7108">
            <w:pPr>
              <w:widowControl/>
              <w:shd w:val="clear" w:color="auto" w:fill="FFFFFF"/>
              <w:spacing w:line="240" w:lineRule="auto"/>
              <w:jc w:val="both"/>
              <w:rPr>
                <w:rFonts w:asciiTheme="minorHAnsi" w:hAnsiTheme="minorHAnsi" w:cs="Tahoma"/>
                <w:sz w:val="22"/>
              </w:rPr>
            </w:pPr>
          </w:p>
        </w:tc>
        <w:tc>
          <w:tcPr>
            <w:tcW w:w="2939" w:type="dxa"/>
          </w:tcPr>
          <w:p w:rsidR="00042FA3" w:rsidRPr="00811257" w:rsidRDefault="00042FA3" w:rsidP="00FC6E02">
            <w:pPr>
              <w:pStyle w:val="TableText"/>
              <w:rPr>
                <w:rFonts w:asciiTheme="minorHAnsi" w:hAnsiTheme="minorHAnsi" w:cs="Tahoma"/>
                <w:sz w:val="22"/>
              </w:rPr>
            </w:pPr>
          </w:p>
        </w:tc>
      </w:tr>
      <w:tr w:rsidR="005E1794" w:rsidRPr="00811257" w:rsidTr="00DC11C7">
        <w:trPr>
          <w:trHeight w:val="254"/>
        </w:trPr>
        <w:tc>
          <w:tcPr>
            <w:tcW w:w="1048" w:type="dxa"/>
          </w:tcPr>
          <w:p w:rsidR="005E1794" w:rsidRPr="00811257" w:rsidRDefault="005E1794" w:rsidP="00D451EE">
            <w:pPr>
              <w:pStyle w:val="TableText"/>
              <w:numPr>
                <w:ilvl w:val="0"/>
                <w:numId w:val="3"/>
              </w:numPr>
              <w:rPr>
                <w:rFonts w:asciiTheme="minorHAnsi" w:hAnsiTheme="minorHAnsi" w:cs="Tahoma"/>
                <w:sz w:val="22"/>
              </w:rPr>
            </w:pPr>
          </w:p>
        </w:tc>
        <w:tc>
          <w:tcPr>
            <w:tcW w:w="9074" w:type="dxa"/>
          </w:tcPr>
          <w:p w:rsidR="005E1794" w:rsidRPr="00811257" w:rsidRDefault="005E1794" w:rsidP="003E7108">
            <w:pPr>
              <w:widowControl/>
              <w:shd w:val="clear" w:color="auto" w:fill="FFFFFF"/>
              <w:spacing w:line="240" w:lineRule="auto"/>
              <w:jc w:val="both"/>
              <w:rPr>
                <w:rFonts w:asciiTheme="minorHAnsi" w:hAnsiTheme="minorHAnsi" w:cs="Tahoma"/>
                <w:sz w:val="22"/>
              </w:rPr>
            </w:pPr>
          </w:p>
        </w:tc>
        <w:tc>
          <w:tcPr>
            <w:tcW w:w="2939" w:type="dxa"/>
          </w:tcPr>
          <w:p w:rsidR="005E1794" w:rsidRPr="00811257" w:rsidRDefault="005E1794" w:rsidP="00FC6E02">
            <w:pPr>
              <w:pStyle w:val="TableText"/>
              <w:rPr>
                <w:rFonts w:asciiTheme="minorHAnsi" w:hAnsiTheme="minorHAnsi" w:cs="Tahoma"/>
                <w:sz w:val="22"/>
              </w:rPr>
            </w:pPr>
          </w:p>
        </w:tc>
      </w:tr>
      <w:tr w:rsidR="0035190A" w:rsidRPr="00811257" w:rsidTr="00DC11C7">
        <w:trPr>
          <w:trHeight w:val="254"/>
        </w:trPr>
        <w:tc>
          <w:tcPr>
            <w:tcW w:w="1048" w:type="dxa"/>
          </w:tcPr>
          <w:p w:rsidR="0035190A" w:rsidRPr="00811257" w:rsidRDefault="0035190A" w:rsidP="00D451EE">
            <w:pPr>
              <w:pStyle w:val="TableText"/>
              <w:numPr>
                <w:ilvl w:val="0"/>
                <w:numId w:val="3"/>
              </w:numPr>
              <w:rPr>
                <w:rFonts w:asciiTheme="minorHAnsi" w:hAnsiTheme="minorHAnsi" w:cs="Tahoma"/>
                <w:sz w:val="22"/>
              </w:rPr>
            </w:pPr>
          </w:p>
        </w:tc>
        <w:tc>
          <w:tcPr>
            <w:tcW w:w="9074" w:type="dxa"/>
          </w:tcPr>
          <w:p w:rsidR="0035190A" w:rsidRPr="00811257" w:rsidRDefault="0035190A" w:rsidP="003E7108">
            <w:pPr>
              <w:widowControl/>
              <w:shd w:val="clear" w:color="auto" w:fill="FFFFFF"/>
              <w:spacing w:line="240" w:lineRule="auto"/>
              <w:jc w:val="both"/>
              <w:rPr>
                <w:rFonts w:asciiTheme="minorHAnsi" w:hAnsiTheme="minorHAnsi" w:cs="Tahoma"/>
                <w:sz w:val="22"/>
              </w:rPr>
            </w:pPr>
          </w:p>
        </w:tc>
        <w:tc>
          <w:tcPr>
            <w:tcW w:w="2939" w:type="dxa"/>
          </w:tcPr>
          <w:p w:rsidR="0035190A" w:rsidRPr="00811257" w:rsidRDefault="0035190A" w:rsidP="00FC6E02">
            <w:pPr>
              <w:pStyle w:val="TableText"/>
              <w:rPr>
                <w:rFonts w:asciiTheme="minorHAnsi" w:hAnsiTheme="minorHAnsi" w:cs="Tahoma"/>
                <w:sz w:val="22"/>
              </w:rPr>
            </w:pPr>
          </w:p>
        </w:tc>
      </w:tr>
      <w:tr w:rsidR="00D02336" w:rsidRPr="00811257" w:rsidTr="00DC11C7">
        <w:trPr>
          <w:trHeight w:val="254"/>
        </w:trPr>
        <w:tc>
          <w:tcPr>
            <w:tcW w:w="1048" w:type="dxa"/>
          </w:tcPr>
          <w:p w:rsidR="00D02336" w:rsidRPr="00811257" w:rsidRDefault="00D02336" w:rsidP="00D451EE">
            <w:pPr>
              <w:pStyle w:val="TableText"/>
              <w:numPr>
                <w:ilvl w:val="0"/>
                <w:numId w:val="3"/>
              </w:numPr>
              <w:rPr>
                <w:rFonts w:asciiTheme="minorHAnsi" w:hAnsiTheme="minorHAnsi" w:cs="Tahoma"/>
                <w:sz w:val="22"/>
              </w:rPr>
            </w:pPr>
          </w:p>
        </w:tc>
        <w:tc>
          <w:tcPr>
            <w:tcW w:w="9074" w:type="dxa"/>
          </w:tcPr>
          <w:p w:rsidR="00D02336" w:rsidRPr="00811257" w:rsidRDefault="00D02336" w:rsidP="003E7108">
            <w:pPr>
              <w:widowControl/>
              <w:shd w:val="clear" w:color="auto" w:fill="FFFFFF"/>
              <w:spacing w:line="240" w:lineRule="auto"/>
              <w:jc w:val="both"/>
              <w:rPr>
                <w:rFonts w:asciiTheme="minorHAnsi" w:hAnsiTheme="minorHAnsi" w:cs="Tahoma"/>
                <w:sz w:val="22"/>
              </w:rPr>
            </w:pPr>
          </w:p>
        </w:tc>
        <w:tc>
          <w:tcPr>
            <w:tcW w:w="2939" w:type="dxa"/>
          </w:tcPr>
          <w:p w:rsidR="00D02336" w:rsidRPr="00811257" w:rsidRDefault="00D02336" w:rsidP="00FC6E02">
            <w:pPr>
              <w:pStyle w:val="TableText"/>
              <w:rPr>
                <w:rFonts w:asciiTheme="minorHAnsi" w:hAnsiTheme="minorHAnsi" w:cs="Tahoma"/>
                <w:sz w:val="22"/>
              </w:rPr>
            </w:pPr>
          </w:p>
        </w:tc>
      </w:tr>
      <w:tr w:rsidR="009C7F96" w:rsidRPr="00811257" w:rsidTr="00DC11C7">
        <w:trPr>
          <w:trHeight w:val="254"/>
        </w:trPr>
        <w:tc>
          <w:tcPr>
            <w:tcW w:w="1048" w:type="dxa"/>
          </w:tcPr>
          <w:p w:rsidR="009C7F96" w:rsidRPr="00811257" w:rsidRDefault="009C7F96" w:rsidP="00D451EE">
            <w:pPr>
              <w:pStyle w:val="TableText"/>
              <w:numPr>
                <w:ilvl w:val="0"/>
                <w:numId w:val="3"/>
              </w:numPr>
              <w:rPr>
                <w:rFonts w:asciiTheme="minorHAnsi" w:hAnsiTheme="minorHAnsi" w:cs="Tahoma"/>
                <w:sz w:val="22"/>
              </w:rPr>
            </w:pPr>
          </w:p>
        </w:tc>
        <w:tc>
          <w:tcPr>
            <w:tcW w:w="9074" w:type="dxa"/>
          </w:tcPr>
          <w:p w:rsidR="009C7F96" w:rsidRPr="00811257" w:rsidRDefault="009C7F96" w:rsidP="003E7108">
            <w:pPr>
              <w:widowControl/>
              <w:shd w:val="clear" w:color="auto" w:fill="FFFFFF"/>
              <w:spacing w:line="240" w:lineRule="auto"/>
              <w:jc w:val="both"/>
              <w:rPr>
                <w:rFonts w:asciiTheme="minorHAnsi" w:hAnsiTheme="minorHAnsi" w:cs="Tahoma"/>
                <w:sz w:val="22"/>
              </w:rPr>
            </w:pPr>
          </w:p>
        </w:tc>
        <w:tc>
          <w:tcPr>
            <w:tcW w:w="2939" w:type="dxa"/>
          </w:tcPr>
          <w:p w:rsidR="009C7F96" w:rsidRPr="00811257" w:rsidRDefault="009C7F96" w:rsidP="00FC6E02">
            <w:pPr>
              <w:pStyle w:val="TableText"/>
              <w:rPr>
                <w:rFonts w:asciiTheme="minorHAnsi" w:hAnsiTheme="minorHAnsi" w:cs="Tahoma"/>
                <w:sz w:val="22"/>
              </w:rPr>
            </w:pPr>
          </w:p>
        </w:tc>
      </w:tr>
      <w:tr w:rsidR="00A95086" w:rsidRPr="00811257" w:rsidTr="00DC11C7">
        <w:trPr>
          <w:trHeight w:val="254"/>
        </w:trPr>
        <w:tc>
          <w:tcPr>
            <w:tcW w:w="1048" w:type="dxa"/>
          </w:tcPr>
          <w:p w:rsidR="00A95086" w:rsidRPr="00811257" w:rsidRDefault="00A95086" w:rsidP="00D451EE">
            <w:pPr>
              <w:pStyle w:val="TableText"/>
              <w:numPr>
                <w:ilvl w:val="0"/>
                <w:numId w:val="3"/>
              </w:numPr>
              <w:rPr>
                <w:rFonts w:asciiTheme="minorHAnsi" w:hAnsiTheme="minorHAnsi" w:cs="Tahoma"/>
                <w:sz w:val="22"/>
              </w:rPr>
            </w:pPr>
          </w:p>
        </w:tc>
        <w:tc>
          <w:tcPr>
            <w:tcW w:w="9074" w:type="dxa"/>
          </w:tcPr>
          <w:p w:rsidR="00A95086" w:rsidRPr="00811257" w:rsidRDefault="00A95086" w:rsidP="003E7108">
            <w:pPr>
              <w:widowControl/>
              <w:shd w:val="clear" w:color="auto" w:fill="FFFFFF"/>
              <w:spacing w:line="240" w:lineRule="auto"/>
              <w:jc w:val="both"/>
              <w:rPr>
                <w:rFonts w:asciiTheme="minorHAnsi" w:hAnsiTheme="minorHAnsi" w:cs="Tahoma"/>
                <w:sz w:val="22"/>
              </w:rPr>
            </w:pPr>
          </w:p>
        </w:tc>
        <w:tc>
          <w:tcPr>
            <w:tcW w:w="2939" w:type="dxa"/>
          </w:tcPr>
          <w:p w:rsidR="00A95086" w:rsidRPr="00811257" w:rsidRDefault="00A95086" w:rsidP="00FC6E02">
            <w:pPr>
              <w:pStyle w:val="TableText"/>
              <w:rPr>
                <w:rFonts w:asciiTheme="minorHAnsi" w:hAnsiTheme="minorHAnsi" w:cs="Tahoma"/>
                <w:sz w:val="22"/>
              </w:rPr>
            </w:pPr>
          </w:p>
        </w:tc>
      </w:tr>
    </w:tbl>
    <w:p w:rsidR="003A0B48" w:rsidRPr="00811257" w:rsidRDefault="003A0B48" w:rsidP="00677223">
      <w:pPr>
        <w:pStyle w:val="Caption"/>
      </w:pPr>
      <w:bookmarkStart w:id="22" w:name="_Toc316655770"/>
      <w:bookmarkStart w:id="23" w:name="_Toc339888617"/>
      <w:bookmarkStart w:id="24" w:name="_Toc343449015"/>
      <w:bookmarkStart w:id="25" w:name="_Toc236799929"/>
    </w:p>
    <w:p w:rsidR="000E6547" w:rsidRDefault="00392D52" w:rsidP="00FF76DD">
      <w:pPr>
        <w:pStyle w:val="Heading2"/>
        <w:rPr>
          <w:rFonts w:asciiTheme="minorHAnsi" w:hAnsiTheme="minorHAnsi" w:cs="Tahoma"/>
          <w:sz w:val="28"/>
        </w:rPr>
      </w:pPr>
      <w:bookmarkStart w:id="26" w:name="_Toc445994649"/>
      <w:r w:rsidRPr="00811257">
        <w:rPr>
          <w:rFonts w:asciiTheme="minorHAnsi" w:hAnsiTheme="minorHAnsi" w:cs="Tahoma"/>
          <w:sz w:val="28"/>
        </w:rPr>
        <w:t>Constraints</w:t>
      </w:r>
      <w:bookmarkEnd w:id="22"/>
      <w:bookmarkEnd w:id="23"/>
      <w:bookmarkEnd w:id="24"/>
      <w:bookmarkEnd w:id="25"/>
      <w:bookmarkEnd w:id="26"/>
    </w:p>
    <w:p w:rsidR="00FF76DD" w:rsidRDefault="00B874CA" w:rsidP="00FF76DD">
      <w:pPr>
        <w:pStyle w:val="Paragraph"/>
        <w:rPr>
          <w:rFonts w:asciiTheme="minorHAnsi" w:hAnsiTheme="minorHAnsi"/>
          <w:sz w:val="22"/>
          <w:szCs w:val="22"/>
        </w:rPr>
      </w:pPr>
      <w:r>
        <w:rPr>
          <w:rFonts w:asciiTheme="minorHAnsi" w:hAnsiTheme="minorHAnsi"/>
          <w:sz w:val="22"/>
          <w:szCs w:val="22"/>
        </w:rPr>
        <w:t xml:space="preserve">The level of smartphone usage could be a constraint, as the low end Android smartphones though affordable are not good performers and </w:t>
      </w:r>
      <w:proofErr w:type="gramStart"/>
      <w:r>
        <w:rPr>
          <w:rFonts w:asciiTheme="minorHAnsi" w:hAnsiTheme="minorHAnsi"/>
          <w:sz w:val="22"/>
          <w:szCs w:val="22"/>
        </w:rPr>
        <w:t>this results</w:t>
      </w:r>
      <w:proofErr w:type="gramEnd"/>
      <w:r>
        <w:rPr>
          <w:rFonts w:asciiTheme="minorHAnsi" w:hAnsiTheme="minorHAnsi"/>
          <w:sz w:val="22"/>
          <w:szCs w:val="22"/>
        </w:rPr>
        <w:t xml:space="preserve"> in a low level of adoption. </w:t>
      </w:r>
    </w:p>
    <w:p w:rsidR="00B874CA" w:rsidRPr="00FF76DD" w:rsidRDefault="00B874CA" w:rsidP="00FF76DD">
      <w:pPr>
        <w:pStyle w:val="Paragraph"/>
        <w:rPr>
          <w:rFonts w:asciiTheme="minorHAnsi" w:hAnsiTheme="minorHAnsi"/>
          <w:sz w:val="22"/>
          <w:szCs w:val="22"/>
        </w:rPr>
      </w:pPr>
      <w:r>
        <w:rPr>
          <w:rFonts w:asciiTheme="minorHAnsi" w:hAnsiTheme="minorHAnsi"/>
          <w:sz w:val="22"/>
          <w:szCs w:val="22"/>
        </w:rPr>
        <w:t xml:space="preserve">May be an observational study can tell us how many of them have an android </w:t>
      </w:r>
      <w:proofErr w:type="gramStart"/>
      <w:r>
        <w:rPr>
          <w:rFonts w:asciiTheme="minorHAnsi" w:hAnsiTheme="minorHAnsi"/>
          <w:sz w:val="22"/>
          <w:szCs w:val="22"/>
        </w:rPr>
        <w:t>phone(</w:t>
      </w:r>
      <w:proofErr w:type="gramEnd"/>
      <w:r>
        <w:rPr>
          <w:rFonts w:asciiTheme="minorHAnsi" w:hAnsiTheme="minorHAnsi"/>
          <w:sz w:val="22"/>
          <w:szCs w:val="22"/>
        </w:rPr>
        <w:t>Average numbers)</w:t>
      </w:r>
    </w:p>
    <w:p w:rsidR="00561D3F" w:rsidRPr="00811257" w:rsidRDefault="00561D3F" w:rsidP="00561D3F">
      <w:pPr>
        <w:pStyle w:val="Paragraph"/>
        <w:ind w:left="1151"/>
        <w:contextualSpacing/>
        <w:rPr>
          <w:rFonts w:asciiTheme="minorHAnsi" w:hAnsiTheme="minorHAnsi" w:cs="Tahoma"/>
          <w:sz w:val="22"/>
        </w:rPr>
      </w:pPr>
      <w:bookmarkStart w:id="27" w:name="_Toc316655771"/>
      <w:bookmarkStart w:id="28" w:name="_Toc339888619"/>
      <w:bookmarkStart w:id="29" w:name="_Toc236799930"/>
    </w:p>
    <w:p w:rsidR="00392D52" w:rsidRDefault="00392D52" w:rsidP="00561D3F">
      <w:pPr>
        <w:pStyle w:val="Heading2"/>
        <w:spacing w:before="0" w:after="0" w:line="240" w:lineRule="auto"/>
        <w:rPr>
          <w:rFonts w:asciiTheme="minorHAnsi" w:hAnsiTheme="minorHAnsi" w:cs="Tahoma"/>
          <w:sz w:val="28"/>
        </w:rPr>
      </w:pPr>
      <w:bookmarkStart w:id="30" w:name="_Toc445994650"/>
      <w:r w:rsidRPr="00811257">
        <w:rPr>
          <w:rFonts w:asciiTheme="minorHAnsi" w:hAnsiTheme="minorHAnsi" w:cs="Tahoma"/>
          <w:sz w:val="28"/>
        </w:rPr>
        <w:t>Risks</w:t>
      </w:r>
      <w:bookmarkEnd w:id="27"/>
      <w:bookmarkEnd w:id="28"/>
      <w:bookmarkEnd w:id="29"/>
      <w:bookmarkEnd w:id="30"/>
    </w:p>
    <w:p w:rsidR="00B874CA" w:rsidRPr="00B874CA" w:rsidRDefault="00B874CA" w:rsidP="00B874CA">
      <w:pPr>
        <w:pStyle w:val="Paragraph"/>
        <w:rPr>
          <w:rFonts w:asciiTheme="minorHAnsi" w:hAnsiTheme="minorHAnsi"/>
          <w:sz w:val="22"/>
          <w:szCs w:val="22"/>
        </w:rPr>
      </w:pPr>
      <w:proofErr w:type="gramStart"/>
      <w:r>
        <w:rPr>
          <w:rFonts w:asciiTheme="minorHAnsi" w:hAnsiTheme="minorHAnsi"/>
          <w:sz w:val="22"/>
          <w:szCs w:val="22"/>
        </w:rPr>
        <w:t>Apart from major competitors.</w:t>
      </w:r>
      <w:proofErr w:type="gramEnd"/>
    </w:p>
    <w:p w:rsidR="00DD7674" w:rsidRPr="00811257" w:rsidRDefault="00DD7674" w:rsidP="00F4123F">
      <w:pPr>
        <w:pStyle w:val="Paragraph"/>
        <w:spacing w:before="0" w:after="0"/>
        <w:ind w:left="0"/>
        <w:rPr>
          <w:rFonts w:asciiTheme="minorHAnsi" w:hAnsiTheme="minorHAnsi"/>
          <w:sz w:val="22"/>
        </w:rPr>
      </w:pPr>
    </w:p>
    <w:p w:rsidR="00824A19" w:rsidRPr="00811257" w:rsidRDefault="00824A19" w:rsidP="00815E3E">
      <w:pPr>
        <w:pStyle w:val="Paragraph"/>
        <w:spacing w:before="0" w:after="0"/>
        <w:ind w:left="360"/>
        <w:rPr>
          <w:rFonts w:asciiTheme="minorHAnsi" w:hAnsiTheme="minorHAnsi" w:cs="Tahoma"/>
          <w:sz w:val="22"/>
        </w:rPr>
      </w:pPr>
    </w:p>
    <w:p w:rsidR="00824A19" w:rsidRPr="00811257" w:rsidRDefault="00F50B2B" w:rsidP="00AD2A1E">
      <w:pPr>
        <w:pStyle w:val="Heading1"/>
        <w:spacing w:before="0" w:after="0" w:line="240" w:lineRule="auto"/>
        <w:jc w:val="both"/>
        <w:rPr>
          <w:rFonts w:asciiTheme="minorHAnsi" w:hAnsiTheme="minorHAnsi" w:cs="Tahoma"/>
          <w:sz w:val="32"/>
        </w:rPr>
      </w:pPr>
      <w:bookmarkStart w:id="31" w:name="_Toc339888624"/>
      <w:bookmarkStart w:id="32" w:name="_Toc445994651"/>
      <w:r w:rsidRPr="00811257">
        <w:rPr>
          <w:rFonts w:asciiTheme="minorHAnsi" w:hAnsiTheme="minorHAnsi" w:cs="Tahoma"/>
          <w:sz w:val="32"/>
        </w:rPr>
        <w:t>Functional &amp; Non-functional</w:t>
      </w:r>
      <w:r w:rsidR="009D67CE" w:rsidRPr="00811257">
        <w:rPr>
          <w:rFonts w:asciiTheme="minorHAnsi" w:hAnsiTheme="minorHAnsi" w:cs="Tahoma"/>
          <w:sz w:val="32"/>
        </w:rPr>
        <w:t xml:space="preserve"> Requirements</w:t>
      </w:r>
      <w:bookmarkEnd w:id="31"/>
      <w:bookmarkEnd w:id="32"/>
    </w:p>
    <w:p w:rsidR="00336CC8" w:rsidRPr="00811257" w:rsidRDefault="00336CC8" w:rsidP="00C34EE9">
      <w:pPr>
        <w:pStyle w:val="Paragraph"/>
        <w:spacing w:before="0" w:after="0"/>
        <w:jc w:val="both"/>
        <w:rPr>
          <w:rFonts w:asciiTheme="minorHAnsi" w:hAnsiTheme="minorHAnsi" w:cs="Tahoma"/>
          <w:sz w:val="22"/>
        </w:rPr>
      </w:pPr>
    </w:p>
    <w:p w:rsidR="00F50B2B" w:rsidRDefault="00BE4E3C" w:rsidP="00F50B2B">
      <w:pPr>
        <w:pStyle w:val="Heading2"/>
        <w:spacing w:before="0" w:after="0" w:line="240" w:lineRule="auto"/>
        <w:rPr>
          <w:rFonts w:asciiTheme="minorHAnsi" w:hAnsiTheme="minorHAnsi" w:cs="Tahoma"/>
          <w:sz w:val="32"/>
        </w:rPr>
      </w:pPr>
      <w:bookmarkStart w:id="33" w:name="_Toc445994652"/>
      <w:r>
        <w:rPr>
          <w:rFonts w:asciiTheme="minorHAnsi" w:hAnsiTheme="minorHAnsi" w:cs="Tahoma"/>
          <w:sz w:val="32"/>
        </w:rPr>
        <w:t>Customer App</w:t>
      </w:r>
      <w:bookmarkEnd w:id="33"/>
      <w:r w:rsidR="008C231B">
        <w:rPr>
          <w:rFonts w:asciiTheme="minorHAnsi" w:hAnsiTheme="minorHAnsi" w:cs="Tahoma"/>
          <w:sz w:val="32"/>
        </w:rPr>
        <w:t xml:space="preserve"> Functional Requirements</w:t>
      </w:r>
    </w:p>
    <w:p w:rsidR="00864677" w:rsidRPr="00864677" w:rsidRDefault="00864677" w:rsidP="00864677">
      <w:pPr>
        <w:pStyle w:val="Heading3"/>
        <w:numPr>
          <w:ilvl w:val="0"/>
          <w:numId w:val="0"/>
        </w:numPr>
      </w:pPr>
      <w:r>
        <w:t>Phase 1</w:t>
      </w:r>
    </w:p>
    <w:p w:rsidR="00022CF1" w:rsidRDefault="00022CF1" w:rsidP="00022CF1">
      <w:pPr>
        <w:pStyle w:val="Paragraph"/>
      </w:pPr>
    </w:p>
    <w:p w:rsidR="002158BD" w:rsidRDefault="002158BD" w:rsidP="00022CF1">
      <w:pPr>
        <w:pStyle w:val="Paragraph"/>
      </w:pPr>
    </w:p>
    <w:p w:rsidR="002158BD" w:rsidRDefault="002158BD" w:rsidP="00022CF1">
      <w:pPr>
        <w:pStyle w:val="Paragraph"/>
      </w:pPr>
    </w:p>
    <w:p w:rsidR="002158BD" w:rsidRDefault="002158BD" w:rsidP="00022CF1">
      <w:pPr>
        <w:pStyle w:val="Paragraph"/>
      </w:pPr>
    </w:p>
    <w:p w:rsidR="002158BD" w:rsidRDefault="002158BD" w:rsidP="002158BD">
      <w:pPr>
        <w:pStyle w:val="Heading3"/>
        <w:rPr>
          <w:rFonts w:asciiTheme="minorHAnsi" w:eastAsia="Tahoma" w:hAnsiTheme="minorHAnsi" w:cs="Tahoma"/>
          <w:sz w:val="28"/>
          <w:szCs w:val="24"/>
        </w:rPr>
      </w:pPr>
      <w:r>
        <w:rPr>
          <w:rFonts w:asciiTheme="minorHAnsi" w:eastAsia="Tahoma" w:hAnsiTheme="minorHAnsi" w:cs="Tahoma"/>
          <w:sz w:val="28"/>
          <w:szCs w:val="24"/>
        </w:rPr>
        <w:t xml:space="preserve">App Size </w:t>
      </w:r>
    </w:p>
    <w:p w:rsidR="002158BD" w:rsidRDefault="002158BD" w:rsidP="002158BD">
      <w:pPr>
        <w:pStyle w:val="Paragraph"/>
        <w:ind w:firstLine="720"/>
      </w:pPr>
    </w:p>
    <w:p w:rsidR="002158BD" w:rsidRDefault="002158BD" w:rsidP="00022CF1">
      <w:pPr>
        <w:pStyle w:val="Paragraph"/>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2158BD" w:rsidRPr="00F62522" w:rsidTr="002158BD">
        <w:trPr>
          <w:trHeight w:val="480"/>
        </w:trPr>
        <w:tc>
          <w:tcPr>
            <w:tcW w:w="1312" w:type="dxa"/>
            <w:shd w:val="clear" w:color="auto" w:fill="8DB3E2"/>
            <w:vAlign w:val="center"/>
          </w:tcPr>
          <w:p w:rsidR="002158BD" w:rsidRPr="00811257" w:rsidRDefault="002158BD" w:rsidP="002158BD">
            <w:pPr>
              <w:jc w:val="center"/>
              <w:rPr>
                <w:rFonts w:asciiTheme="minorHAnsi" w:hAnsiTheme="minorHAnsi"/>
                <w:sz w:val="22"/>
              </w:rPr>
            </w:pPr>
            <w:r w:rsidRPr="00811257">
              <w:rPr>
                <w:rFonts w:asciiTheme="minorHAnsi" w:eastAsia="Tahoma" w:hAnsiTheme="minorHAnsi" w:cs="Tahoma"/>
                <w:b/>
                <w:szCs w:val="18"/>
              </w:rPr>
              <w:t>Requirement</w:t>
            </w:r>
          </w:p>
          <w:p w:rsidR="002158BD" w:rsidRPr="00811257" w:rsidRDefault="002158BD" w:rsidP="002158BD">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2158BD" w:rsidRPr="00811257" w:rsidRDefault="002158BD" w:rsidP="002158BD">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2158BD" w:rsidRPr="00811257" w:rsidRDefault="002158BD" w:rsidP="002158BD">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2158BD" w:rsidRPr="00F62522" w:rsidRDefault="002158BD" w:rsidP="002158BD">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2158BD" w:rsidRPr="00811257" w:rsidTr="002158BD">
        <w:trPr>
          <w:trHeight w:val="580"/>
        </w:trPr>
        <w:tc>
          <w:tcPr>
            <w:tcW w:w="1312" w:type="dxa"/>
            <w:vAlign w:val="center"/>
          </w:tcPr>
          <w:p w:rsidR="002158BD" w:rsidRPr="00805BDC" w:rsidRDefault="002158BD" w:rsidP="00143B01">
            <w:pPr>
              <w:pStyle w:val="ListParagraph"/>
              <w:numPr>
                <w:ilvl w:val="0"/>
                <w:numId w:val="14"/>
              </w:numPr>
              <w:rPr>
                <w:rFonts w:asciiTheme="minorHAnsi" w:eastAsia="Tahoma" w:hAnsiTheme="minorHAnsi" w:cs="Tahoma"/>
              </w:rPr>
            </w:pPr>
          </w:p>
        </w:tc>
        <w:tc>
          <w:tcPr>
            <w:tcW w:w="6487" w:type="dxa"/>
            <w:vAlign w:val="center"/>
          </w:tcPr>
          <w:p w:rsidR="002158BD" w:rsidRPr="003E2966" w:rsidRDefault="002158BD"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34"/>
            <w:r>
              <w:rPr>
                <w:rFonts w:asciiTheme="minorHAnsi" w:eastAsia="Tahoma" w:hAnsiTheme="minorHAnsi" w:cs="Tahoma"/>
                <w:sz w:val="24"/>
                <w:szCs w:val="22"/>
              </w:rPr>
              <w:t>The App size would be around 15 – 25 MB and would require move to SD card option and also a file to store local data in the phone memory.</w:t>
            </w:r>
            <w:commentRangeEnd w:id="34"/>
            <w:r w:rsidR="008A45F4">
              <w:rPr>
                <w:rStyle w:val="CommentReference"/>
              </w:rPr>
              <w:commentReference w:id="34"/>
            </w:r>
          </w:p>
        </w:tc>
        <w:tc>
          <w:tcPr>
            <w:tcW w:w="992" w:type="dxa"/>
            <w:vAlign w:val="center"/>
          </w:tcPr>
          <w:p w:rsidR="002158BD" w:rsidRPr="00811257" w:rsidRDefault="002158BD" w:rsidP="002158BD">
            <w:pPr>
              <w:widowControl/>
              <w:spacing w:after="200" w:line="276" w:lineRule="auto"/>
              <w:jc w:val="center"/>
              <w:rPr>
                <w:rFonts w:asciiTheme="minorHAnsi" w:eastAsia="Tahoma" w:hAnsiTheme="minorHAnsi" w:cs="Tahoma"/>
                <w:sz w:val="22"/>
              </w:rPr>
            </w:pPr>
          </w:p>
        </w:tc>
        <w:tc>
          <w:tcPr>
            <w:tcW w:w="3575" w:type="dxa"/>
            <w:vAlign w:val="center"/>
          </w:tcPr>
          <w:p w:rsidR="002158BD" w:rsidRPr="00811257" w:rsidRDefault="002158BD" w:rsidP="002158BD">
            <w:pPr>
              <w:widowControl/>
              <w:spacing w:after="200" w:line="240" w:lineRule="auto"/>
              <w:ind w:left="360"/>
              <w:contextualSpacing/>
              <w:jc w:val="both"/>
              <w:rPr>
                <w:rFonts w:asciiTheme="minorHAnsi" w:hAnsiTheme="minorHAnsi"/>
                <w:sz w:val="24"/>
                <w:szCs w:val="22"/>
              </w:rPr>
            </w:pPr>
          </w:p>
        </w:tc>
      </w:tr>
    </w:tbl>
    <w:p w:rsidR="002158BD" w:rsidRDefault="002158BD" w:rsidP="00022CF1">
      <w:pPr>
        <w:pStyle w:val="Paragraph"/>
      </w:pPr>
    </w:p>
    <w:p w:rsidR="002158BD" w:rsidRDefault="002158BD" w:rsidP="002158BD">
      <w:pPr>
        <w:pStyle w:val="Heading3"/>
        <w:rPr>
          <w:rFonts w:asciiTheme="minorHAnsi" w:eastAsia="Tahoma" w:hAnsiTheme="minorHAnsi" w:cs="Tahoma"/>
          <w:sz w:val="28"/>
          <w:szCs w:val="24"/>
        </w:rPr>
      </w:pPr>
      <w:r>
        <w:rPr>
          <w:rFonts w:asciiTheme="minorHAnsi" w:eastAsia="Tahoma" w:hAnsiTheme="minorHAnsi" w:cs="Tahoma"/>
          <w:sz w:val="28"/>
          <w:szCs w:val="24"/>
        </w:rPr>
        <w:t>Download &amp; Install</w:t>
      </w:r>
    </w:p>
    <w:p w:rsidR="002158BD" w:rsidRDefault="002158BD" w:rsidP="002158BD">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2158BD" w:rsidRPr="00F62522" w:rsidTr="002158BD">
        <w:trPr>
          <w:trHeight w:val="480"/>
        </w:trPr>
        <w:tc>
          <w:tcPr>
            <w:tcW w:w="1312" w:type="dxa"/>
            <w:shd w:val="clear" w:color="auto" w:fill="8DB3E2"/>
            <w:vAlign w:val="center"/>
          </w:tcPr>
          <w:p w:rsidR="002158BD" w:rsidRPr="00811257" w:rsidRDefault="002158BD" w:rsidP="002158BD">
            <w:pPr>
              <w:jc w:val="center"/>
              <w:rPr>
                <w:rFonts w:asciiTheme="minorHAnsi" w:hAnsiTheme="minorHAnsi"/>
                <w:sz w:val="22"/>
              </w:rPr>
            </w:pPr>
            <w:r w:rsidRPr="00811257">
              <w:rPr>
                <w:rFonts w:asciiTheme="minorHAnsi" w:eastAsia="Tahoma" w:hAnsiTheme="minorHAnsi" w:cs="Tahoma"/>
                <w:b/>
                <w:szCs w:val="18"/>
              </w:rPr>
              <w:t>Requirement</w:t>
            </w:r>
          </w:p>
          <w:p w:rsidR="002158BD" w:rsidRPr="00811257" w:rsidRDefault="002158BD" w:rsidP="002158BD">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2158BD" w:rsidRPr="00811257" w:rsidRDefault="002158BD" w:rsidP="002158BD">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2158BD" w:rsidRPr="00811257" w:rsidRDefault="002158BD" w:rsidP="002158BD">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2158BD" w:rsidRPr="00F62522" w:rsidRDefault="002158BD" w:rsidP="002158BD">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2158BD" w:rsidRPr="00811257" w:rsidTr="002158BD">
        <w:trPr>
          <w:trHeight w:val="580"/>
        </w:trPr>
        <w:tc>
          <w:tcPr>
            <w:tcW w:w="1312" w:type="dxa"/>
            <w:vAlign w:val="center"/>
          </w:tcPr>
          <w:p w:rsidR="002158BD" w:rsidRPr="00805BDC" w:rsidRDefault="002158BD" w:rsidP="00143B01">
            <w:pPr>
              <w:pStyle w:val="ListParagraph"/>
              <w:numPr>
                <w:ilvl w:val="0"/>
                <w:numId w:val="14"/>
              </w:numPr>
              <w:rPr>
                <w:rFonts w:asciiTheme="minorHAnsi" w:eastAsia="Tahoma" w:hAnsiTheme="minorHAnsi" w:cs="Tahoma"/>
              </w:rPr>
            </w:pPr>
          </w:p>
        </w:tc>
        <w:tc>
          <w:tcPr>
            <w:tcW w:w="6487" w:type="dxa"/>
            <w:vAlign w:val="center"/>
          </w:tcPr>
          <w:p w:rsidR="002158BD" w:rsidRDefault="002158BD" w:rsidP="00143B01">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rPr>
              <w:t xml:space="preserve">Available for free on the Google Play Store. </w:t>
            </w:r>
          </w:p>
          <w:p w:rsidR="002158BD" w:rsidRDefault="002158BD" w:rsidP="00143B01">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rPr>
              <w:t xml:space="preserve">Needs Google Analytics </w:t>
            </w:r>
            <w:commentRangeStart w:id="35"/>
            <w:r>
              <w:rPr>
                <w:rFonts w:asciiTheme="minorHAnsi" w:eastAsia="Tahoma" w:hAnsiTheme="minorHAnsi" w:cs="Tahoma"/>
                <w:sz w:val="24"/>
              </w:rPr>
              <w:t>Integration</w:t>
            </w:r>
            <w:commentRangeEnd w:id="35"/>
            <w:r w:rsidR="00700B81">
              <w:rPr>
                <w:rStyle w:val="CommentReference"/>
              </w:rPr>
              <w:commentReference w:id="35"/>
            </w:r>
          </w:p>
          <w:p w:rsidR="007D799C" w:rsidRPr="002158BD" w:rsidRDefault="007D799C" w:rsidP="00143B01">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rPr>
              <w:t xml:space="preserve">Permissions need to be provided on first </w:t>
            </w:r>
            <w:commentRangeStart w:id="36"/>
            <w:r>
              <w:rPr>
                <w:rFonts w:asciiTheme="minorHAnsi" w:eastAsia="Tahoma" w:hAnsiTheme="minorHAnsi" w:cs="Tahoma"/>
                <w:sz w:val="24"/>
              </w:rPr>
              <w:t>use</w:t>
            </w:r>
            <w:commentRangeEnd w:id="36"/>
            <w:r w:rsidR="00700B81">
              <w:rPr>
                <w:rStyle w:val="CommentReference"/>
              </w:rPr>
              <w:commentReference w:id="36"/>
            </w:r>
            <w:r>
              <w:rPr>
                <w:rFonts w:asciiTheme="minorHAnsi" w:eastAsia="Tahoma" w:hAnsiTheme="minorHAnsi" w:cs="Tahoma"/>
                <w:sz w:val="24"/>
              </w:rPr>
              <w:t xml:space="preserve"> (6.0 and above)</w:t>
            </w:r>
          </w:p>
        </w:tc>
        <w:tc>
          <w:tcPr>
            <w:tcW w:w="992" w:type="dxa"/>
            <w:vAlign w:val="center"/>
          </w:tcPr>
          <w:p w:rsidR="002158BD" w:rsidRPr="00811257" w:rsidRDefault="002158BD" w:rsidP="002158BD">
            <w:pPr>
              <w:widowControl/>
              <w:spacing w:after="200" w:line="276" w:lineRule="auto"/>
              <w:jc w:val="center"/>
              <w:rPr>
                <w:rFonts w:asciiTheme="minorHAnsi" w:eastAsia="Tahoma" w:hAnsiTheme="minorHAnsi" w:cs="Tahoma"/>
                <w:sz w:val="22"/>
              </w:rPr>
            </w:pPr>
          </w:p>
        </w:tc>
        <w:tc>
          <w:tcPr>
            <w:tcW w:w="3575" w:type="dxa"/>
            <w:vAlign w:val="center"/>
          </w:tcPr>
          <w:p w:rsidR="002158BD" w:rsidRPr="00811257" w:rsidRDefault="002158BD" w:rsidP="002158BD">
            <w:pPr>
              <w:widowControl/>
              <w:spacing w:after="200" w:line="240" w:lineRule="auto"/>
              <w:ind w:left="360"/>
              <w:contextualSpacing/>
              <w:jc w:val="both"/>
              <w:rPr>
                <w:rFonts w:asciiTheme="minorHAnsi" w:hAnsiTheme="minorHAnsi"/>
                <w:sz w:val="24"/>
                <w:szCs w:val="22"/>
              </w:rPr>
            </w:pPr>
          </w:p>
        </w:tc>
      </w:tr>
    </w:tbl>
    <w:p w:rsidR="002158BD" w:rsidRDefault="00700B81" w:rsidP="002158BD">
      <w:pPr>
        <w:pStyle w:val="Paragraph"/>
        <w:rPr>
          <w:rFonts w:eastAsia="Tahoma"/>
        </w:rPr>
      </w:pPr>
      <w:r>
        <w:rPr>
          <w:rFonts w:eastAsia="Tahoma"/>
        </w:rPr>
        <w:t xml:space="preserve"> </w:t>
      </w:r>
    </w:p>
    <w:p w:rsidR="005F5F46" w:rsidRDefault="005F5F46" w:rsidP="005F5F46">
      <w:pPr>
        <w:pStyle w:val="Heading3"/>
        <w:rPr>
          <w:rFonts w:asciiTheme="minorHAnsi" w:eastAsia="Tahoma" w:hAnsiTheme="minorHAnsi" w:cs="Tahoma"/>
          <w:sz w:val="28"/>
          <w:szCs w:val="24"/>
        </w:rPr>
      </w:pPr>
      <w:proofErr w:type="spellStart"/>
      <w:r>
        <w:rPr>
          <w:rFonts w:asciiTheme="minorHAnsi" w:eastAsia="Tahoma" w:hAnsiTheme="minorHAnsi" w:cs="Tahoma"/>
          <w:sz w:val="28"/>
          <w:szCs w:val="24"/>
        </w:rPr>
        <w:t>Authentication</w:t>
      </w:r>
      <w:r w:rsidR="00700B81">
        <w:rPr>
          <w:rFonts w:asciiTheme="minorHAnsi" w:eastAsia="Tahoma" w:hAnsiTheme="minorHAnsi" w:cs="Tahoma"/>
          <w:sz w:val="28"/>
          <w:szCs w:val="24"/>
        </w:rPr>
        <w:t>te</w:t>
      </w:r>
      <w:proofErr w:type="spellEnd"/>
      <w:r w:rsidR="00700B81">
        <w:rPr>
          <w:rFonts w:asciiTheme="minorHAnsi" w:eastAsia="Tahoma" w:hAnsiTheme="minorHAnsi" w:cs="Tahoma"/>
          <w:sz w:val="28"/>
          <w:szCs w:val="24"/>
        </w:rPr>
        <w:t>,</w:t>
      </w:r>
    </w:p>
    <w:p w:rsidR="005F5F46" w:rsidRDefault="005F5F46" w:rsidP="002158BD">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5F5F46" w:rsidRPr="00F62522" w:rsidTr="00FD5F55">
        <w:trPr>
          <w:trHeight w:val="480"/>
        </w:trPr>
        <w:tc>
          <w:tcPr>
            <w:tcW w:w="1312" w:type="dxa"/>
            <w:shd w:val="clear" w:color="auto" w:fill="8DB3E2"/>
            <w:vAlign w:val="center"/>
          </w:tcPr>
          <w:p w:rsidR="005F5F46" w:rsidRPr="00811257" w:rsidRDefault="005F5F46" w:rsidP="00FD5F55">
            <w:pPr>
              <w:jc w:val="center"/>
              <w:rPr>
                <w:rFonts w:asciiTheme="minorHAnsi" w:hAnsiTheme="minorHAnsi"/>
                <w:sz w:val="22"/>
              </w:rPr>
            </w:pPr>
            <w:r w:rsidRPr="00811257">
              <w:rPr>
                <w:rFonts w:asciiTheme="minorHAnsi" w:eastAsia="Tahoma" w:hAnsiTheme="minorHAnsi" w:cs="Tahoma"/>
                <w:b/>
                <w:szCs w:val="18"/>
              </w:rPr>
              <w:t>Requirement</w:t>
            </w:r>
          </w:p>
          <w:p w:rsidR="005F5F46" w:rsidRPr="00811257" w:rsidRDefault="005F5F46" w:rsidP="00FD5F55">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5F5F46" w:rsidRPr="00811257" w:rsidRDefault="005F5F46" w:rsidP="00FD5F55">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5F5F46" w:rsidRPr="00811257" w:rsidRDefault="005F5F46" w:rsidP="00FD5F55">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5F5F46" w:rsidRPr="00F62522" w:rsidRDefault="005F5F46" w:rsidP="00FD5F55">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5F5F46" w:rsidRPr="00811257" w:rsidTr="00E65552">
        <w:trPr>
          <w:trHeight w:val="1691"/>
        </w:trPr>
        <w:tc>
          <w:tcPr>
            <w:tcW w:w="1312" w:type="dxa"/>
            <w:vAlign w:val="center"/>
          </w:tcPr>
          <w:p w:rsidR="005F5F46" w:rsidRPr="00805BDC" w:rsidRDefault="005F5F46" w:rsidP="00143B01">
            <w:pPr>
              <w:pStyle w:val="ListParagraph"/>
              <w:numPr>
                <w:ilvl w:val="0"/>
                <w:numId w:val="14"/>
              </w:numPr>
              <w:rPr>
                <w:rFonts w:asciiTheme="minorHAnsi" w:eastAsia="Tahoma" w:hAnsiTheme="minorHAnsi" w:cs="Tahoma"/>
              </w:rPr>
            </w:pPr>
          </w:p>
        </w:tc>
        <w:tc>
          <w:tcPr>
            <w:tcW w:w="6487" w:type="dxa"/>
            <w:vAlign w:val="center"/>
          </w:tcPr>
          <w:p w:rsidR="005F5F46" w:rsidRPr="005F5F46" w:rsidRDefault="005F5F46"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37"/>
            <w:r>
              <w:rPr>
                <w:rFonts w:asciiTheme="minorHAnsi" w:eastAsia="Tahoma" w:hAnsiTheme="minorHAnsi" w:cs="Tahoma"/>
                <w:sz w:val="24"/>
                <w:szCs w:val="22"/>
              </w:rPr>
              <w:t xml:space="preserve">Mobile OTP is used as first level of authentication </w:t>
            </w:r>
            <w:commentRangeEnd w:id="37"/>
            <w:r w:rsidR="00700B81">
              <w:rPr>
                <w:rStyle w:val="CommentReference"/>
              </w:rPr>
              <w:commentReference w:id="37"/>
            </w:r>
          </w:p>
          <w:p w:rsidR="005F5F46" w:rsidRPr="005F5F46" w:rsidRDefault="00BC3CC4"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42"/>
            <w:r>
              <w:rPr>
                <w:rFonts w:asciiTheme="minorHAnsi" w:eastAsia="Tahoma" w:hAnsiTheme="minorHAnsi" w:cs="Tahoma"/>
                <w:sz w:val="24"/>
                <w:szCs w:val="22"/>
              </w:rPr>
              <w:t>Driver’s License</w:t>
            </w:r>
            <w:r w:rsidR="00360B03">
              <w:rPr>
                <w:rFonts w:asciiTheme="minorHAnsi" w:eastAsia="Tahoma" w:hAnsiTheme="minorHAnsi" w:cs="Tahoma"/>
                <w:sz w:val="24"/>
                <w:szCs w:val="22"/>
              </w:rPr>
              <w:t xml:space="preserve"> </w:t>
            </w:r>
            <w:r>
              <w:rPr>
                <w:rFonts w:asciiTheme="minorHAnsi" w:eastAsia="Tahoma" w:hAnsiTheme="minorHAnsi" w:cs="Tahoma"/>
                <w:sz w:val="24"/>
                <w:szCs w:val="22"/>
              </w:rPr>
              <w:t>requested as identity proof and proof that the person can drive legally.</w:t>
            </w:r>
            <w:commentRangeEnd w:id="42"/>
            <w:r w:rsidR="00360B03">
              <w:rPr>
                <w:rStyle w:val="CommentReference"/>
              </w:rPr>
              <w:commentReference w:id="42"/>
            </w:r>
          </w:p>
          <w:p w:rsidR="005F5F46" w:rsidRPr="003E2966" w:rsidRDefault="009875DE"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43"/>
            <w:r>
              <w:rPr>
                <w:rFonts w:asciiTheme="minorHAnsi" w:eastAsia="Tahoma" w:hAnsiTheme="minorHAnsi" w:cs="Tahoma"/>
                <w:sz w:val="24"/>
              </w:rPr>
              <w:t xml:space="preserve">A verification/confirmation call is initiated every time a service is requested </w:t>
            </w:r>
            <w:commentRangeEnd w:id="43"/>
            <w:r w:rsidR="00E65552">
              <w:rPr>
                <w:rStyle w:val="CommentReference"/>
              </w:rPr>
              <w:commentReference w:id="43"/>
            </w:r>
          </w:p>
        </w:tc>
        <w:tc>
          <w:tcPr>
            <w:tcW w:w="992" w:type="dxa"/>
            <w:vAlign w:val="center"/>
          </w:tcPr>
          <w:p w:rsidR="005F5F46" w:rsidRPr="00811257" w:rsidRDefault="005F5F46" w:rsidP="00FD5F55">
            <w:pPr>
              <w:widowControl/>
              <w:spacing w:after="200" w:line="276" w:lineRule="auto"/>
              <w:jc w:val="center"/>
              <w:rPr>
                <w:rFonts w:asciiTheme="minorHAnsi" w:eastAsia="Tahoma" w:hAnsiTheme="minorHAnsi" w:cs="Tahoma"/>
                <w:sz w:val="22"/>
              </w:rPr>
            </w:pPr>
          </w:p>
        </w:tc>
        <w:tc>
          <w:tcPr>
            <w:tcW w:w="3575" w:type="dxa"/>
            <w:vAlign w:val="center"/>
          </w:tcPr>
          <w:p w:rsidR="005F5F46" w:rsidRPr="00811257" w:rsidRDefault="005F5F46" w:rsidP="00FD5F55">
            <w:pPr>
              <w:widowControl/>
              <w:spacing w:after="200" w:line="240" w:lineRule="auto"/>
              <w:ind w:left="360"/>
              <w:contextualSpacing/>
              <w:jc w:val="both"/>
              <w:rPr>
                <w:rFonts w:asciiTheme="minorHAnsi" w:hAnsiTheme="minorHAnsi"/>
                <w:sz w:val="24"/>
                <w:szCs w:val="22"/>
              </w:rPr>
            </w:pPr>
          </w:p>
        </w:tc>
      </w:tr>
    </w:tbl>
    <w:p w:rsidR="005F5F46" w:rsidRDefault="005F5F46" w:rsidP="002158BD">
      <w:pPr>
        <w:pStyle w:val="Paragraph"/>
        <w:rPr>
          <w:rFonts w:eastAsia="Tahoma"/>
        </w:rPr>
      </w:pPr>
    </w:p>
    <w:p w:rsidR="003D02CB" w:rsidRDefault="000C6B51" w:rsidP="003D02CB">
      <w:pPr>
        <w:pStyle w:val="Heading3"/>
        <w:rPr>
          <w:rFonts w:asciiTheme="minorHAnsi" w:eastAsia="Tahoma" w:hAnsiTheme="minorHAnsi" w:cs="Tahoma"/>
          <w:sz w:val="28"/>
          <w:szCs w:val="24"/>
        </w:rPr>
      </w:pPr>
      <w:r>
        <w:rPr>
          <w:rFonts w:asciiTheme="minorHAnsi" w:eastAsia="Tahoma" w:hAnsiTheme="minorHAnsi" w:cs="Tahoma"/>
          <w:sz w:val="28"/>
          <w:szCs w:val="24"/>
        </w:rPr>
        <w:lastRenderedPageBreak/>
        <w:t>Registration</w:t>
      </w:r>
    </w:p>
    <w:p w:rsidR="002158BD" w:rsidRDefault="002158BD" w:rsidP="00022CF1">
      <w:pPr>
        <w:pStyle w:val="Paragraph"/>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3D02CB" w:rsidRPr="00F62522" w:rsidTr="00FA5088">
        <w:trPr>
          <w:trHeight w:val="480"/>
        </w:trPr>
        <w:tc>
          <w:tcPr>
            <w:tcW w:w="1312" w:type="dxa"/>
            <w:shd w:val="clear" w:color="auto" w:fill="8DB3E2"/>
            <w:vAlign w:val="center"/>
          </w:tcPr>
          <w:p w:rsidR="003D02CB" w:rsidRPr="00811257" w:rsidRDefault="003D02CB" w:rsidP="00FA5088">
            <w:pPr>
              <w:jc w:val="center"/>
              <w:rPr>
                <w:rFonts w:asciiTheme="minorHAnsi" w:hAnsiTheme="minorHAnsi"/>
                <w:sz w:val="22"/>
              </w:rPr>
            </w:pPr>
            <w:r w:rsidRPr="00811257">
              <w:rPr>
                <w:rFonts w:asciiTheme="minorHAnsi" w:eastAsia="Tahoma" w:hAnsiTheme="minorHAnsi" w:cs="Tahoma"/>
                <w:b/>
                <w:szCs w:val="18"/>
              </w:rPr>
              <w:t>Requirement</w:t>
            </w:r>
          </w:p>
          <w:p w:rsidR="003D02CB" w:rsidRPr="00811257" w:rsidRDefault="003D02CB" w:rsidP="00FA5088">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3D02CB" w:rsidRPr="00811257" w:rsidRDefault="003D02CB" w:rsidP="00FA5088">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3D02CB" w:rsidRPr="00811257" w:rsidRDefault="003D02CB" w:rsidP="00FA5088">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3D02CB" w:rsidRPr="00F62522" w:rsidRDefault="003D02CB" w:rsidP="00FA5088">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3D02CB" w:rsidRPr="00811257" w:rsidTr="00FA5088">
        <w:trPr>
          <w:trHeight w:val="580"/>
        </w:trPr>
        <w:tc>
          <w:tcPr>
            <w:tcW w:w="1312" w:type="dxa"/>
            <w:vAlign w:val="center"/>
          </w:tcPr>
          <w:p w:rsidR="003D02CB" w:rsidRPr="00805BDC" w:rsidRDefault="003D02CB" w:rsidP="00FA5088">
            <w:pPr>
              <w:pStyle w:val="ListParagraph"/>
              <w:numPr>
                <w:ilvl w:val="0"/>
                <w:numId w:val="14"/>
              </w:numPr>
              <w:rPr>
                <w:rFonts w:asciiTheme="minorHAnsi" w:eastAsia="Tahoma" w:hAnsiTheme="minorHAnsi" w:cs="Tahoma"/>
              </w:rPr>
            </w:pPr>
          </w:p>
        </w:tc>
        <w:tc>
          <w:tcPr>
            <w:tcW w:w="6487" w:type="dxa"/>
            <w:vAlign w:val="center"/>
          </w:tcPr>
          <w:p w:rsidR="00C21DCF" w:rsidRPr="00C21DCF" w:rsidRDefault="003D02CB" w:rsidP="00FA5088">
            <w:pPr>
              <w:widowControl/>
              <w:numPr>
                <w:ilvl w:val="0"/>
                <w:numId w:val="11"/>
              </w:numPr>
              <w:spacing w:line="240" w:lineRule="auto"/>
              <w:ind w:hanging="360"/>
              <w:contextualSpacing/>
              <w:jc w:val="both"/>
              <w:rPr>
                <w:rFonts w:asciiTheme="minorHAnsi" w:eastAsia="Tahoma" w:hAnsiTheme="minorHAnsi" w:cs="Tahoma"/>
                <w:sz w:val="24"/>
              </w:rPr>
            </w:pPr>
            <w:commentRangeStart w:id="44"/>
            <w:r>
              <w:rPr>
                <w:rFonts w:asciiTheme="minorHAnsi" w:eastAsia="Tahoma" w:hAnsiTheme="minorHAnsi" w:cs="Tahoma"/>
                <w:sz w:val="24"/>
                <w:szCs w:val="22"/>
              </w:rPr>
              <w:t xml:space="preserve">The user registration will have fields to capture </w:t>
            </w:r>
            <w:r w:rsidR="00C21DCF">
              <w:rPr>
                <w:rFonts w:asciiTheme="minorHAnsi" w:eastAsia="Tahoma" w:hAnsiTheme="minorHAnsi" w:cs="Tahoma"/>
                <w:sz w:val="24"/>
                <w:szCs w:val="22"/>
              </w:rPr>
              <w:t xml:space="preserve">data such as mobile number, email id, id proof and city. </w:t>
            </w:r>
            <w:commentRangeEnd w:id="44"/>
            <w:r w:rsidR="00C63E9B">
              <w:rPr>
                <w:rStyle w:val="CommentReference"/>
              </w:rPr>
              <w:commentReference w:id="44"/>
            </w:r>
          </w:p>
          <w:p w:rsidR="003D02CB" w:rsidRPr="003E2966" w:rsidRDefault="00C21DCF" w:rsidP="00FA5088">
            <w:pPr>
              <w:widowControl/>
              <w:numPr>
                <w:ilvl w:val="0"/>
                <w:numId w:val="11"/>
              </w:numPr>
              <w:spacing w:line="240" w:lineRule="auto"/>
              <w:ind w:hanging="360"/>
              <w:contextualSpacing/>
              <w:jc w:val="both"/>
              <w:rPr>
                <w:rFonts w:asciiTheme="minorHAnsi" w:eastAsia="Tahoma" w:hAnsiTheme="minorHAnsi" w:cs="Tahoma"/>
                <w:sz w:val="24"/>
              </w:rPr>
            </w:pPr>
            <w:commentRangeStart w:id="45"/>
            <w:r>
              <w:rPr>
                <w:rFonts w:asciiTheme="minorHAnsi" w:eastAsia="Tahoma" w:hAnsiTheme="minorHAnsi" w:cs="Tahoma"/>
                <w:sz w:val="24"/>
                <w:szCs w:val="22"/>
              </w:rPr>
              <w:t>It will also capture essential details such as blood group, Age, allergies if any, Current Medication</w:t>
            </w:r>
            <w:r>
              <w:rPr>
                <w:rFonts w:asciiTheme="minorHAnsi" w:eastAsia="Tahoma" w:hAnsiTheme="minorHAnsi" w:cs="Tahoma"/>
                <w:sz w:val="24"/>
              </w:rPr>
              <w:t xml:space="preserve"> (chronic), other surgeries and conditions present.</w:t>
            </w:r>
            <w:commentRangeEnd w:id="45"/>
            <w:r w:rsidR="00C63E9B">
              <w:rPr>
                <w:rStyle w:val="CommentReference"/>
              </w:rPr>
              <w:commentReference w:id="45"/>
            </w:r>
          </w:p>
        </w:tc>
        <w:tc>
          <w:tcPr>
            <w:tcW w:w="992" w:type="dxa"/>
            <w:vAlign w:val="center"/>
          </w:tcPr>
          <w:p w:rsidR="003D02CB" w:rsidRPr="00811257" w:rsidRDefault="003D02CB" w:rsidP="00FA5088">
            <w:pPr>
              <w:widowControl/>
              <w:spacing w:after="200" w:line="276" w:lineRule="auto"/>
              <w:jc w:val="center"/>
              <w:rPr>
                <w:rFonts w:asciiTheme="minorHAnsi" w:eastAsia="Tahoma" w:hAnsiTheme="minorHAnsi" w:cs="Tahoma"/>
                <w:sz w:val="22"/>
              </w:rPr>
            </w:pPr>
          </w:p>
        </w:tc>
        <w:tc>
          <w:tcPr>
            <w:tcW w:w="3575" w:type="dxa"/>
            <w:vAlign w:val="center"/>
          </w:tcPr>
          <w:p w:rsidR="003D02CB" w:rsidRPr="00811257" w:rsidRDefault="003D02CB" w:rsidP="00FA5088">
            <w:pPr>
              <w:widowControl/>
              <w:spacing w:after="200" w:line="240" w:lineRule="auto"/>
              <w:ind w:left="360"/>
              <w:contextualSpacing/>
              <w:jc w:val="both"/>
              <w:rPr>
                <w:rFonts w:asciiTheme="minorHAnsi" w:hAnsiTheme="minorHAnsi"/>
                <w:sz w:val="24"/>
                <w:szCs w:val="22"/>
              </w:rPr>
            </w:pPr>
          </w:p>
        </w:tc>
      </w:tr>
    </w:tbl>
    <w:p w:rsidR="003D02CB" w:rsidRDefault="003D02CB" w:rsidP="00022CF1">
      <w:pPr>
        <w:pStyle w:val="Paragraph"/>
      </w:pPr>
    </w:p>
    <w:p w:rsidR="00A8108E" w:rsidRDefault="00A8108E" w:rsidP="00022CF1">
      <w:pPr>
        <w:pStyle w:val="Paragraph"/>
      </w:pPr>
    </w:p>
    <w:p w:rsidR="00D83310" w:rsidRDefault="00D83310" w:rsidP="00D83310">
      <w:pPr>
        <w:pStyle w:val="Heading3"/>
        <w:rPr>
          <w:rFonts w:asciiTheme="minorHAnsi" w:eastAsia="Tahoma" w:hAnsiTheme="minorHAnsi" w:cs="Tahoma"/>
          <w:sz w:val="28"/>
          <w:szCs w:val="24"/>
        </w:rPr>
      </w:pPr>
      <w:r>
        <w:rPr>
          <w:rFonts w:asciiTheme="minorHAnsi" w:eastAsia="Tahoma" w:hAnsiTheme="minorHAnsi" w:cs="Tahoma"/>
          <w:sz w:val="28"/>
          <w:szCs w:val="24"/>
        </w:rPr>
        <w:t>Packages &amp; Pricing</w:t>
      </w:r>
    </w:p>
    <w:p w:rsidR="00D83310" w:rsidRDefault="00D83310" w:rsidP="00022CF1">
      <w:pPr>
        <w:pStyle w:val="Paragraph"/>
      </w:pPr>
    </w:p>
    <w:p w:rsidR="00D83310" w:rsidRDefault="00D83310" w:rsidP="00022CF1">
      <w:pPr>
        <w:pStyle w:val="Paragraph"/>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D83310" w:rsidRPr="00F62522" w:rsidTr="00FD5F55">
        <w:trPr>
          <w:trHeight w:val="480"/>
        </w:trPr>
        <w:tc>
          <w:tcPr>
            <w:tcW w:w="1312" w:type="dxa"/>
            <w:shd w:val="clear" w:color="auto" w:fill="8DB3E2"/>
            <w:vAlign w:val="center"/>
          </w:tcPr>
          <w:p w:rsidR="00D83310" w:rsidRPr="00811257" w:rsidRDefault="00D83310" w:rsidP="00FD5F55">
            <w:pPr>
              <w:jc w:val="center"/>
              <w:rPr>
                <w:rFonts w:asciiTheme="minorHAnsi" w:hAnsiTheme="minorHAnsi"/>
                <w:sz w:val="22"/>
              </w:rPr>
            </w:pPr>
            <w:r w:rsidRPr="00811257">
              <w:rPr>
                <w:rFonts w:asciiTheme="minorHAnsi" w:eastAsia="Tahoma" w:hAnsiTheme="minorHAnsi" w:cs="Tahoma"/>
                <w:b/>
                <w:szCs w:val="18"/>
              </w:rPr>
              <w:t>Requirement</w:t>
            </w:r>
          </w:p>
          <w:p w:rsidR="00D83310" w:rsidRPr="00811257" w:rsidRDefault="00D83310" w:rsidP="00FD5F55">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D83310" w:rsidRPr="00811257" w:rsidRDefault="00D83310" w:rsidP="00FD5F55">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D83310" w:rsidRPr="00811257" w:rsidRDefault="00D83310" w:rsidP="00FD5F55">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D83310" w:rsidRPr="00F62522" w:rsidRDefault="00D83310" w:rsidP="00FD5F55">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D83310" w:rsidRPr="00811257" w:rsidTr="00FD5F55">
        <w:trPr>
          <w:trHeight w:val="580"/>
        </w:trPr>
        <w:tc>
          <w:tcPr>
            <w:tcW w:w="1312" w:type="dxa"/>
            <w:vAlign w:val="center"/>
          </w:tcPr>
          <w:p w:rsidR="00D83310" w:rsidRPr="00805BDC" w:rsidRDefault="00D83310" w:rsidP="00143B01">
            <w:pPr>
              <w:pStyle w:val="ListParagraph"/>
              <w:numPr>
                <w:ilvl w:val="0"/>
                <w:numId w:val="14"/>
              </w:numPr>
              <w:rPr>
                <w:rFonts w:asciiTheme="minorHAnsi" w:eastAsia="Tahoma" w:hAnsiTheme="minorHAnsi" w:cs="Tahoma"/>
              </w:rPr>
            </w:pPr>
          </w:p>
        </w:tc>
        <w:tc>
          <w:tcPr>
            <w:tcW w:w="6487" w:type="dxa"/>
            <w:vAlign w:val="center"/>
          </w:tcPr>
          <w:p w:rsidR="00D83310" w:rsidRPr="008A3F14" w:rsidRDefault="008A3F14" w:rsidP="008A3F14">
            <w:pPr>
              <w:widowControl/>
              <w:numPr>
                <w:ilvl w:val="0"/>
                <w:numId w:val="11"/>
              </w:numPr>
              <w:spacing w:line="240" w:lineRule="auto"/>
              <w:ind w:hanging="360"/>
              <w:contextualSpacing/>
              <w:jc w:val="both"/>
              <w:rPr>
                <w:rFonts w:asciiTheme="minorHAnsi" w:eastAsia="Tahoma" w:hAnsiTheme="minorHAnsi" w:cs="Tahoma"/>
                <w:sz w:val="24"/>
              </w:rPr>
            </w:pPr>
            <w:commentRangeStart w:id="46"/>
            <w:r>
              <w:rPr>
                <w:rFonts w:asciiTheme="minorHAnsi" w:eastAsia="Tahoma" w:hAnsiTheme="minorHAnsi" w:cs="Tahoma"/>
                <w:sz w:val="24"/>
                <w:szCs w:val="22"/>
              </w:rPr>
              <w:t>There is only one flat pricing.</w:t>
            </w:r>
          </w:p>
          <w:p w:rsidR="008A3F14" w:rsidRPr="008A3F14" w:rsidRDefault="008A3F14" w:rsidP="008A3F14">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 xml:space="preserve">The user can access the website for purchasing the premium version. </w:t>
            </w:r>
          </w:p>
          <w:p w:rsidR="008A3F14" w:rsidRPr="00800813" w:rsidRDefault="008A3F14" w:rsidP="008A3F14">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Each person is treated as a unique member who can purchase a RSA cover.</w:t>
            </w:r>
            <w:commentRangeEnd w:id="46"/>
            <w:r w:rsidR="00C1320F">
              <w:rPr>
                <w:rStyle w:val="CommentReference"/>
              </w:rPr>
              <w:commentReference w:id="46"/>
            </w:r>
          </w:p>
        </w:tc>
        <w:tc>
          <w:tcPr>
            <w:tcW w:w="992" w:type="dxa"/>
            <w:vAlign w:val="center"/>
          </w:tcPr>
          <w:p w:rsidR="00D83310" w:rsidRPr="00811257" w:rsidRDefault="00D83310" w:rsidP="00FD5F55">
            <w:pPr>
              <w:widowControl/>
              <w:spacing w:after="200" w:line="276" w:lineRule="auto"/>
              <w:jc w:val="center"/>
              <w:rPr>
                <w:rFonts w:asciiTheme="minorHAnsi" w:eastAsia="Tahoma" w:hAnsiTheme="minorHAnsi" w:cs="Tahoma"/>
                <w:sz w:val="22"/>
              </w:rPr>
            </w:pPr>
          </w:p>
        </w:tc>
        <w:tc>
          <w:tcPr>
            <w:tcW w:w="3575" w:type="dxa"/>
            <w:vAlign w:val="center"/>
          </w:tcPr>
          <w:p w:rsidR="00D83310" w:rsidRPr="00811257" w:rsidRDefault="00D83310" w:rsidP="00FD5F55">
            <w:pPr>
              <w:widowControl/>
              <w:spacing w:after="200" w:line="240" w:lineRule="auto"/>
              <w:ind w:left="360"/>
              <w:contextualSpacing/>
              <w:jc w:val="both"/>
              <w:rPr>
                <w:rFonts w:asciiTheme="minorHAnsi" w:hAnsiTheme="minorHAnsi"/>
                <w:sz w:val="24"/>
                <w:szCs w:val="22"/>
              </w:rPr>
            </w:pPr>
          </w:p>
        </w:tc>
      </w:tr>
    </w:tbl>
    <w:p w:rsidR="00CC71C5" w:rsidRDefault="00CC71C5" w:rsidP="00CC71C5">
      <w:pPr>
        <w:pStyle w:val="Heading3"/>
        <w:rPr>
          <w:rFonts w:asciiTheme="minorHAnsi" w:eastAsia="Tahoma" w:hAnsiTheme="minorHAnsi" w:cs="Tahoma"/>
          <w:sz w:val="28"/>
          <w:szCs w:val="24"/>
        </w:rPr>
      </w:pPr>
      <w:r>
        <w:rPr>
          <w:rFonts w:asciiTheme="minorHAnsi" w:eastAsia="Tahoma" w:hAnsiTheme="minorHAnsi" w:cs="Tahoma"/>
          <w:sz w:val="28"/>
          <w:szCs w:val="24"/>
        </w:rPr>
        <w:t>Community</w:t>
      </w:r>
    </w:p>
    <w:p w:rsidR="00CC71C5" w:rsidRDefault="00CC71C5" w:rsidP="00CC71C5">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CC71C5" w:rsidRPr="00F62522" w:rsidTr="00FD5F55">
        <w:trPr>
          <w:trHeight w:val="480"/>
        </w:trPr>
        <w:tc>
          <w:tcPr>
            <w:tcW w:w="1312" w:type="dxa"/>
            <w:shd w:val="clear" w:color="auto" w:fill="8DB3E2"/>
            <w:vAlign w:val="center"/>
          </w:tcPr>
          <w:p w:rsidR="00CC71C5" w:rsidRPr="00811257" w:rsidRDefault="00CC71C5" w:rsidP="00FD5F55">
            <w:pPr>
              <w:jc w:val="center"/>
              <w:rPr>
                <w:rFonts w:asciiTheme="minorHAnsi" w:hAnsiTheme="minorHAnsi"/>
                <w:sz w:val="22"/>
              </w:rPr>
            </w:pPr>
            <w:r w:rsidRPr="00811257">
              <w:rPr>
                <w:rFonts w:asciiTheme="minorHAnsi" w:eastAsia="Tahoma" w:hAnsiTheme="minorHAnsi" w:cs="Tahoma"/>
                <w:b/>
                <w:szCs w:val="18"/>
              </w:rPr>
              <w:t>Requirement</w:t>
            </w:r>
          </w:p>
          <w:p w:rsidR="00CC71C5" w:rsidRPr="00811257" w:rsidRDefault="00CC71C5" w:rsidP="00FD5F55">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CC71C5" w:rsidRPr="00811257" w:rsidRDefault="00CC71C5" w:rsidP="00FD5F55">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CC71C5" w:rsidRPr="00811257" w:rsidRDefault="00CC71C5" w:rsidP="00FD5F55">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CC71C5" w:rsidRPr="00F62522" w:rsidRDefault="00CC71C5" w:rsidP="00FD5F55">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CC71C5" w:rsidRPr="00811257" w:rsidTr="00FD5F55">
        <w:trPr>
          <w:trHeight w:val="580"/>
        </w:trPr>
        <w:tc>
          <w:tcPr>
            <w:tcW w:w="1312" w:type="dxa"/>
            <w:vAlign w:val="center"/>
          </w:tcPr>
          <w:p w:rsidR="00CC71C5" w:rsidRPr="00805BDC" w:rsidRDefault="00CC71C5" w:rsidP="00143B01">
            <w:pPr>
              <w:pStyle w:val="ListParagraph"/>
              <w:numPr>
                <w:ilvl w:val="0"/>
                <w:numId w:val="14"/>
              </w:numPr>
              <w:rPr>
                <w:rFonts w:asciiTheme="minorHAnsi" w:eastAsia="Tahoma" w:hAnsiTheme="minorHAnsi" w:cs="Tahoma"/>
              </w:rPr>
            </w:pPr>
          </w:p>
        </w:tc>
        <w:tc>
          <w:tcPr>
            <w:tcW w:w="6487" w:type="dxa"/>
            <w:vAlign w:val="center"/>
          </w:tcPr>
          <w:p w:rsidR="00CC71C5" w:rsidRPr="00E247BF" w:rsidRDefault="00DE3B25"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47"/>
            <w:r>
              <w:rPr>
                <w:rFonts w:asciiTheme="minorHAnsi" w:eastAsia="Tahoma" w:hAnsiTheme="minorHAnsi" w:cs="Tahoma"/>
                <w:sz w:val="24"/>
                <w:szCs w:val="22"/>
              </w:rPr>
              <w:t xml:space="preserve">Every first time user is prompted to join </w:t>
            </w:r>
            <w:r w:rsidR="00E247BF">
              <w:rPr>
                <w:rFonts w:asciiTheme="minorHAnsi" w:eastAsia="Tahoma" w:hAnsiTheme="minorHAnsi" w:cs="Tahoma"/>
                <w:sz w:val="24"/>
                <w:szCs w:val="22"/>
              </w:rPr>
              <w:t xml:space="preserve">the </w:t>
            </w:r>
            <w:r>
              <w:rPr>
                <w:rFonts w:asciiTheme="minorHAnsi" w:eastAsia="Tahoma" w:hAnsiTheme="minorHAnsi" w:cs="Tahoma"/>
                <w:sz w:val="24"/>
                <w:szCs w:val="22"/>
              </w:rPr>
              <w:t>commu</w:t>
            </w:r>
            <w:r w:rsidR="00E247BF">
              <w:rPr>
                <w:rFonts w:asciiTheme="minorHAnsi" w:eastAsia="Tahoma" w:hAnsiTheme="minorHAnsi" w:cs="Tahoma"/>
                <w:sz w:val="24"/>
                <w:szCs w:val="22"/>
              </w:rPr>
              <w:t xml:space="preserve">nity by accepting the terms and conditions. </w:t>
            </w:r>
            <w:commentRangeEnd w:id="47"/>
            <w:r w:rsidR="00C1320F">
              <w:rPr>
                <w:rStyle w:val="CommentReference"/>
              </w:rPr>
              <w:commentReference w:id="47"/>
            </w:r>
          </w:p>
          <w:p w:rsidR="00E247BF" w:rsidRPr="0032023B" w:rsidRDefault="0032023B"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48"/>
            <w:proofErr w:type="gramStart"/>
            <w:r>
              <w:rPr>
                <w:rFonts w:asciiTheme="minorHAnsi" w:eastAsia="Tahoma" w:hAnsiTheme="minorHAnsi" w:cs="Tahoma"/>
                <w:sz w:val="24"/>
                <w:szCs w:val="22"/>
              </w:rPr>
              <w:t>An</w:t>
            </w:r>
            <w:r w:rsidR="00082C71">
              <w:rPr>
                <w:rFonts w:asciiTheme="minorHAnsi" w:eastAsia="Tahoma" w:hAnsiTheme="minorHAnsi" w:cs="Tahoma"/>
                <w:sz w:val="24"/>
                <w:szCs w:val="22"/>
              </w:rPr>
              <w:t xml:space="preserve"> opt</w:t>
            </w:r>
            <w:proofErr w:type="gramEnd"/>
            <w:r w:rsidR="00082C71">
              <w:rPr>
                <w:rFonts w:asciiTheme="minorHAnsi" w:eastAsia="Tahoma" w:hAnsiTheme="minorHAnsi" w:cs="Tahoma"/>
                <w:sz w:val="24"/>
                <w:szCs w:val="22"/>
              </w:rPr>
              <w:t xml:space="preserve"> out</w:t>
            </w:r>
            <w:r w:rsidR="00E247BF">
              <w:rPr>
                <w:rFonts w:asciiTheme="minorHAnsi" w:eastAsia="Tahoma" w:hAnsiTheme="minorHAnsi" w:cs="Tahoma"/>
                <w:sz w:val="24"/>
                <w:szCs w:val="22"/>
              </w:rPr>
              <w:t xml:space="preserve"> option </w:t>
            </w:r>
            <w:r>
              <w:rPr>
                <w:rFonts w:asciiTheme="minorHAnsi" w:eastAsia="Tahoma" w:hAnsiTheme="minorHAnsi" w:cs="Tahoma"/>
                <w:sz w:val="24"/>
                <w:szCs w:val="22"/>
              </w:rPr>
              <w:t xml:space="preserve">is provided, </w:t>
            </w:r>
            <w:r w:rsidR="00E247BF">
              <w:rPr>
                <w:rFonts w:asciiTheme="minorHAnsi" w:eastAsia="Tahoma" w:hAnsiTheme="minorHAnsi" w:cs="Tahoma"/>
                <w:sz w:val="24"/>
                <w:szCs w:val="22"/>
              </w:rPr>
              <w:t>using which one can exit the community at any point of time</w:t>
            </w:r>
            <w:commentRangeEnd w:id="48"/>
            <w:r w:rsidR="00C1320F">
              <w:rPr>
                <w:rStyle w:val="CommentReference"/>
              </w:rPr>
              <w:commentReference w:id="48"/>
            </w:r>
            <w:r w:rsidR="00E247BF">
              <w:rPr>
                <w:rFonts w:asciiTheme="minorHAnsi" w:eastAsia="Tahoma" w:hAnsiTheme="minorHAnsi" w:cs="Tahoma"/>
                <w:sz w:val="24"/>
                <w:szCs w:val="22"/>
              </w:rPr>
              <w:t>.</w:t>
            </w:r>
          </w:p>
          <w:p w:rsidR="0032023B" w:rsidRPr="00800813" w:rsidRDefault="00FD5F55"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49"/>
            <w:r>
              <w:rPr>
                <w:rFonts w:asciiTheme="minorHAnsi" w:eastAsia="Tahoma" w:hAnsiTheme="minorHAnsi" w:cs="Tahoma"/>
                <w:sz w:val="24"/>
              </w:rPr>
              <w:lastRenderedPageBreak/>
              <w:t>Once joined, the user can help other members and also request help when needed.</w:t>
            </w:r>
            <w:commentRangeEnd w:id="49"/>
            <w:r w:rsidR="00C1320F">
              <w:rPr>
                <w:rStyle w:val="CommentReference"/>
              </w:rPr>
              <w:commentReference w:id="49"/>
            </w:r>
          </w:p>
        </w:tc>
        <w:tc>
          <w:tcPr>
            <w:tcW w:w="992" w:type="dxa"/>
            <w:vAlign w:val="center"/>
          </w:tcPr>
          <w:p w:rsidR="00CC71C5" w:rsidRPr="00811257" w:rsidRDefault="00CC71C5" w:rsidP="00FD5F55">
            <w:pPr>
              <w:widowControl/>
              <w:spacing w:after="200" w:line="276" w:lineRule="auto"/>
              <w:jc w:val="center"/>
              <w:rPr>
                <w:rFonts w:asciiTheme="minorHAnsi" w:eastAsia="Tahoma" w:hAnsiTheme="minorHAnsi" w:cs="Tahoma"/>
                <w:sz w:val="22"/>
              </w:rPr>
            </w:pPr>
          </w:p>
        </w:tc>
        <w:tc>
          <w:tcPr>
            <w:tcW w:w="3575" w:type="dxa"/>
            <w:vAlign w:val="center"/>
          </w:tcPr>
          <w:p w:rsidR="00CC71C5" w:rsidRPr="00811257" w:rsidRDefault="00CC71C5" w:rsidP="00FD5F55">
            <w:pPr>
              <w:widowControl/>
              <w:spacing w:after="200" w:line="240" w:lineRule="auto"/>
              <w:ind w:left="360"/>
              <w:contextualSpacing/>
              <w:jc w:val="both"/>
              <w:rPr>
                <w:rFonts w:asciiTheme="minorHAnsi" w:hAnsiTheme="minorHAnsi"/>
                <w:sz w:val="24"/>
                <w:szCs w:val="22"/>
              </w:rPr>
            </w:pPr>
          </w:p>
        </w:tc>
      </w:tr>
    </w:tbl>
    <w:p w:rsidR="00CC71C5" w:rsidRPr="00CC71C5" w:rsidRDefault="00CC71C5" w:rsidP="00CC71C5">
      <w:pPr>
        <w:pStyle w:val="Paragraph"/>
        <w:rPr>
          <w:rFonts w:eastAsia="Tahoma"/>
        </w:rPr>
      </w:pPr>
    </w:p>
    <w:p w:rsidR="001B5898" w:rsidRDefault="001B5898" w:rsidP="001B5898">
      <w:pPr>
        <w:pStyle w:val="Heading3"/>
        <w:rPr>
          <w:rFonts w:asciiTheme="minorHAnsi" w:eastAsia="Tahoma" w:hAnsiTheme="minorHAnsi" w:cs="Tahoma"/>
          <w:sz w:val="28"/>
          <w:szCs w:val="24"/>
        </w:rPr>
      </w:pPr>
      <w:r>
        <w:rPr>
          <w:rFonts w:asciiTheme="minorHAnsi" w:eastAsia="Tahoma" w:hAnsiTheme="minorHAnsi" w:cs="Tahoma"/>
          <w:sz w:val="28"/>
          <w:szCs w:val="24"/>
        </w:rPr>
        <w:t>Emergency Contact</w:t>
      </w:r>
    </w:p>
    <w:p w:rsidR="001B5898" w:rsidRDefault="001B5898" w:rsidP="001B5898">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1B5898" w:rsidRPr="00F62522" w:rsidTr="00FA5088">
        <w:trPr>
          <w:trHeight w:val="480"/>
        </w:trPr>
        <w:tc>
          <w:tcPr>
            <w:tcW w:w="1312" w:type="dxa"/>
            <w:shd w:val="clear" w:color="auto" w:fill="8DB3E2"/>
            <w:vAlign w:val="center"/>
          </w:tcPr>
          <w:p w:rsidR="001B5898" w:rsidRPr="00811257" w:rsidRDefault="001B5898" w:rsidP="00FA5088">
            <w:pPr>
              <w:jc w:val="center"/>
              <w:rPr>
                <w:rFonts w:asciiTheme="minorHAnsi" w:hAnsiTheme="minorHAnsi"/>
                <w:sz w:val="22"/>
              </w:rPr>
            </w:pPr>
            <w:r w:rsidRPr="00811257">
              <w:rPr>
                <w:rFonts w:asciiTheme="minorHAnsi" w:eastAsia="Tahoma" w:hAnsiTheme="minorHAnsi" w:cs="Tahoma"/>
                <w:b/>
                <w:szCs w:val="18"/>
              </w:rPr>
              <w:t>Requirement</w:t>
            </w:r>
          </w:p>
          <w:p w:rsidR="001B5898" w:rsidRPr="00811257" w:rsidRDefault="001B5898" w:rsidP="00FA5088">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1B5898" w:rsidRPr="00811257" w:rsidRDefault="001B5898" w:rsidP="00FA5088">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1B5898" w:rsidRPr="00811257" w:rsidRDefault="001B5898" w:rsidP="00FA5088">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1B5898" w:rsidRPr="00F62522" w:rsidRDefault="001B5898" w:rsidP="00FA5088">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1B5898" w:rsidRPr="00811257" w:rsidTr="000C3799">
        <w:trPr>
          <w:trHeight w:val="998"/>
        </w:trPr>
        <w:tc>
          <w:tcPr>
            <w:tcW w:w="1312" w:type="dxa"/>
            <w:vAlign w:val="center"/>
          </w:tcPr>
          <w:p w:rsidR="001B5898" w:rsidRPr="00805BDC" w:rsidRDefault="001B5898" w:rsidP="00FA5088">
            <w:pPr>
              <w:pStyle w:val="ListParagraph"/>
              <w:numPr>
                <w:ilvl w:val="0"/>
                <w:numId w:val="14"/>
              </w:numPr>
              <w:rPr>
                <w:rFonts w:asciiTheme="minorHAnsi" w:eastAsia="Tahoma" w:hAnsiTheme="minorHAnsi" w:cs="Tahoma"/>
              </w:rPr>
            </w:pPr>
          </w:p>
        </w:tc>
        <w:tc>
          <w:tcPr>
            <w:tcW w:w="6487" w:type="dxa"/>
            <w:vAlign w:val="center"/>
          </w:tcPr>
          <w:p w:rsidR="001B5898" w:rsidRPr="00586BC8" w:rsidRDefault="001B5898" w:rsidP="00586BC8">
            <w:pPr>
              <w:widowControl/>
              <w:numPr>
                <w:ilvl w:val="0"/>
                <w:numId w:val="11"/>
              </w:numPr>
              <w:spacing w:line="240" w:lineRule="auto"/>
              <w:ind w:hanging="360"/>
              <w:contextualSpacing/>
              <w:jc w:val="both"/>
              <w:rPr>
                <w:rFonts w:asciiTheme="minorHAnsi" w:eastAsia="Tahoma" w:hAnsiTheme="minorHAnsi" w:cs="Tahoma"/>
                <w:sz w:val="24"/>
              </w:rPr>
            </w:pPr>
            <w:commentRangeStart w:id="50"/>
            <w:r>
              <w:rPr>
                <w:rFonts w:asciiTheme="minorHAnsi" w:eastAsia="Tahoma" w:hAnsiTheme="minorHAnsi" w:cs="Tahoma"/>
                <w:sz w:val="24"/>
                <w:szCs w:val="22"/>
              </w:rPr>
              <w:t>The user can input two mobile numbers as emergency contacts who will be notified in the case of an emergency such as an accident</w:t>
            </w:r>
            <w:r w:rsidR="00586BC8">
              <w:rPr>
                <w:rFonts w:asciiTheme="minorHAnsi" w:eastAsia="Tahoma" w:hAnsiTheme="minorHAnsi" w:cs="Tahoma"/>
                <w:sz w:val="24"/>
                <w:szCs w:val="22"/>
              </w:rPr>
              <w:t>.</w:t>
            </w:r>
            <w:commentRangeEnd w:id="50"/>
            <w:r w:rsidR="000C3799">
              <w:rPr>
                <w:rStyle w:val="CommentReference"/>
              </w:rPr>
              <w:commentReference w:id="50"/>
            </w:r>
          </w:p>
        </w:tc>
        <w:tc>
          <w:tcPr>
            <w:tcW w:w="992" w:type="dxa"/>
            <w:vAlign w:val="center"/>
          </w:tcPr>
          <w:p w:rsidR="001B5898" w:rsidRPr="00811257" w:rsidRDefault="001B5898" w:rsidP="00FA5088">
            <w:pPr>
              <w:widowControl/>
              <w:spacing w:after="200" w:line="276" w:lineRule="auto"/>
              <w:jc w:val="center"/>
              <w:rPr>
                <w:rFonts w:asciiTheme="minorHAnsi" w:eastAsia="Tahoma" w:hAnsiTheme="minorHAnsi" w:cs="Tahoma"/>
                <w:sz w:val="22"/>
              </w:rPr>
            </w:pPr>
          </w:p>
        </w:tc>
        <w:tc>
          <w:tcPr>
            <w:tcW w:w="3575" w:type="dxa"/>
            <w:vAlign w:val="center"/>
          </w:tcPr>
          <w:p w:rsidR="001B5898" w:rsidRPr="00811257" w:rsidRDefault="001B5898" w:rsidP="00FA5088">
            <w:pPr>
              <w:widowControl/>
              <w:spacing w:after="200" w:line="240" w:lineRule="auto"/>
              <w:ind w:left="360"/>
              <w:contextualSpacing/>
              <w:jc w:val="both"/>
              <w:rPr>
                <w:rFonts w:asciiTheme="minorHAnsi" w:hAnsiTheme="minorHAnsi"/>
                <w:sz w:val="24"/>
                <w:szCs w:val="22"/>
              </w:rPr>
            </w:pPr>
          </w:p>
        </w:tc>
      </w:tr>
    </w:tbl>
    <w:p w:rsidR="001B5898" w:rsidRPr="001B5898" w:rsidRDefault="001B5898" w:rsidP="001B5898">
      <w:pPr>
        <w:pStyle w:val="Paragraph"/>
        <w:rPr>
          <w:rFonts w:eastAsia="Tahoma"/>
        </w:rPr>
      </w:pPr>
    </w:p>
    <w:p w:rsidR="00D83310" w:rsidRPr="00022CF1" w:rsidRDefault="00D83310" w:rsidP="00022CF1">
      <w:pPr>
        <w:pStyle w:val="Paragraph"/>
      </w:pPr>
    </w:p>
    <w:p w:rsidR="00077760" w:rsidRPr="00077760" w:rsidRDefault="00077760" w:rsidP="00077760">
      <w:pPr>
        <w:pStyle w:val="Paragraph"/>
        <w:rPr>
          <w:rFonts w:eastAsia="Tahoma"/>
        </w:rPr>
      </w:pPr>
    </w:p>
    <w:p w:rsidR="00077760" w:rsidRDefault="00077760" w:rsidP="005B487A">
      <w:pPr>
        <w:ind w:left="432"/>
        <w:rPr>
          <w:rFonts w:asciiTheme="minorHAnsi" w:hAnsiTheme="minorHAnsi"/>
          <w:sz w:val="22"/>
        </w:rPr>
      </w:pPr>
    </w:p>
    <w:p w:rsidR="00B73E82" w:rsidRPr="00811257" w:rsidRDefault="00B73E82" w:rsidP="005B487A">
      <w:pPr>
        <w:ind w:left="432"/>
        <w:rPr>
          <w:rFonts w:asciiTheme="minorHAnsi" w:hAnsiTheme="minorHAnsi"/>
          <w:sz w:val="22"/>
        </w:rPr>
      </w:pPr>
    </w:p>
    <w:p w:rsidR="00D63B17" w:rsidRDefault="00BF5EBA" w:rsidP="00D63B17">
      <w:pPr>
        <w:pStyle w:val="Heading3"/>
        <w:rPr>
          <w:rFonts w:asciiTheme="minorHAnsi" w:eastAsia="Tahoma" w:hAnsiTheme="minorHAnsi" w:cs="Tahoma"/>
          <w:sz w:val="28"/>
          <w:szCs w:val="24"/>
        </w:rPr>
      </w:pPr>
      <w:r>
        <w:rPr>
          <w:rFonts w:asciiTheme="minorHAnsi" w:eastAsia="Tahoma" w:hAnsiTheme="minorHAnsi" w:cs="Tahoma"/>
          <w:sz w:val="28"/>
          <w:szCs w:val="24"/>
        </w:rPr>
        <w:t>Emergency Services</w:t>
      </w:r>
    </w:p>
    <w:p w:rsidR="00D63B17" w:rsidRDefault="00D63B17" w:rsidP="005B487A">
      <w:pPr>
        <w:ind w:left="432"/>
        <w:rPr>
          <w:rFonts w:asciiTheme="minorHAnsi" w:hAnsiTheme="minorHAnsi"/>
          <w:sz w:val="22"/>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DD516D" w:rsidRPr="00F62522" w:rsidTr="00A5741B">
        <w:trPr>
          <w:trHeight w:val="480"/>
        </w:trPr>
        <w:tc>
          <w:tcPr>
            <w:tcW w:w="1312" w:type="dxa"/>
            <w:shd w:val="clear" w:color="auto" w:fill="8DB3E2"/>
            <w:vAlign w:val="center"/>
          </w:tcPr>
          <w:p w:rsidR="00DD516D" w:rsidRPr="00811257" w:rsidRDefault="00DD516D" w:rsidP="00A5741B">
            <w:pPr>
              <w:jc w:val="center"/>
              <w:rPr>
                <w:rFonts w:asciiTheme="minorHAnsi" w:hAnsiTheme="minorHAnsi"/>
                <w:sz w:val="22"/>
              </w:rPr>
            </w:pPr>
            <w:r w:rsidRPr="00811257">
              <w:rPr>
                <w:rFonts w:asciiTheme="minorHAnsi" w:eastAsia="Tahoma" w:hAnsiTheme="minorHAnsi" w:cs="Tahoma"/>
                <w:b/>
                <w:szCs w:val="18"/>
              </w:rPr>
              <w:t>Requirement</w:t>
            </w:r>
          </w:p>
          <w:p w:rsidR="00DD516D" w:rsidRPr="00811257" w:rsidRDefault="00DD516D" w:rsidP="00A5741B">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DD516D" w:rsidRPr="00811257" w:rsidRDefault="00DD516D" w:rsidP="00A5741B">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DD516D" w:rsidRPr="00811257" w:rsidRDefault="00DD516D" w:rsidP="00A5741B">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DD516D" w:rsidRPr="00F62522" w:rsidRDefault="00DD516D" w:rsidP="00A5741B">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DD516D" w:rsidRPr="00811257" w:rsidTr="00A5741B">
        <w:trPr>
          <w:trHeight w:val="580"/>
        </w:trPr>
        <w:tc>
          <w:tcPr>
            <w:tcW w:w="1312" w:type="dxa"/>
            <w:vAlign w:val="center"/>
          </w:tcPr>
          <w:p w:rsidR="00DD516D" w:rsidRPr="00805BDC" w:rsidRDefault="00DD516D" w:rsidP="00143B01">
            <w:pPr>
              <w:pStyle w:val="ListParagraph"/>
              <w:numPr>
                <w:ilvl w:val="0"/>
                <w:numId w:val="14"/>
              </w:numPr>
              <w:rPr>
                <w:rFonts w:asciiTheme="minorHAnsi" w:eastAsia="Tahoma" w:hAnsiTheme="minorHAnsi" w:cs="Tahoma"/>
              </w:rPr>
            </w:pPr>
          </w:p>
        </w:tc>
        <w:tc>
          <w:tcPr>
            <w:tcW w:w="6487" w:type="dxa"/>
            <w:vAlign w:val="center"/>
          </w:tcPr>
          <w:p w:rsidR="00DD516D" w:rsidRPr="00BF5EBA" w:rsidRDefault="00BF5EBA"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51"/>
            <w:r>
              <w:rPr>
                <w:rFonts w:asciiTheme="minorHAnsi" w:eastAsia="Tahoma" w:hAnsiTheme="minorHAnsi" w:cs="Tahoma"/>
                <w:sz w:val="24"/>
                <w:szCs w:val="22"/>
              </w:rPr>
              <w:t>The app would firstly ask the user if it is an medical emergency, if it is an ambulance is requested immediately without asking anymore questions</w:t>
            </w:r>
            <w:commentRangeEnd w:id="51"/>
            <w:r w:rsidR="000533AF">
              <w:rPr>
                <w:rStyle w:val="CommentReference"/>
              </w:rPr>
              <w:commentReference w:id="51"/>
            </w:r>
          </w:p>
          <w:p w:rsidR="00BF5EBA" w:rsidRPr="00BF5EBA" w:rsidRDefault="00BF5EBA"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52"/>
            <w:r>
              <w:rPr>
                <w:rFonts w:asciiTheme="minorHAnsi" w:eastAsia="Tahoma" w:hAnsiTheme="minorHAnsi" w:cs="Tahoma"/>
                <w:sz w:val="24"/>
                <w:szCs w:val="22"/>
              </w:rPr>
              <w:t>Once an ambulance is arranged, the user will be called by the RSA 247 support to arrange other requirements of service provider or towing.</w:t>
            </w:r>
            <w:commentRangeEnd w:id="52"/>
            <w:r w:rsidR="000533AF">
              <w:rPr>
                <w:rStyle w:val="CommentReference"/>
              </w:rPr>
              <w:commentReference w:id="52"/>
            </w:r>
          </w:p>
          <w:p w:rsidR="00BF5EBA" w:rsidRPr="003E2966" w:rsidRDefault="00BF5EBA" w:rsidP="00143B01">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An option to intimate police option is also included in the same screen.</w:t>
            </w:r>
          </w:p>
        </w:tc>
        <w:tc>
          <w:tcPr>
            <w:tcW w:w="992" w:type="dxa"/>
            <w:vAlign w:val="center"/>
          </w:tcPr>
          <w:p w:rsidR="00DD516D" w:rsidRPr="00811257" w:rsidRDefault="00DD516D" w:rsidP="00A5741B">
            <w:pPr>
              <w:widowControl/>
              <w:spacing w:after="200" w:line="276" w:lineRule="auto"/>
              <w:jc w:val="center"/>
              <w:rPr>
                <w:rFonts w:asciiTheme="minorHAnsi" w:eastAsia="Tahoma" w:hAnsiTheme="minorHAnsi" w:cs="Tahoma"/>
                <w:sz w:val="22"/>
              </w:rPr>
            </w:pPr>
          </w:p>
        </w:tc>
        <w:tc>
          <w:tcPr>
            <w:tcW w:w="3575" w:type="dxa"/>
            <w:vAlign w:val="center"/>
          </w:tcPr>
          <w:p w:rsidR="00DD516D" w:rsidRPr="00811257" w:rsidRDefault="00DD516D" w:rsidP="00A5741B">
            <w:pPr>
              <w:widowControl/>
              <w:spacing w:after="200" w:line="240" w:lineRule="auto"/>
              <w:ind w:left="360"/>
              <w:contextualSpacing/>
              <w:jc w:val="both"/>
              <w:rPr>
                <w:rFonts w:asciiTheme="minorHAnsi" w:hAnsiTheme="minorHAnsi"/>
                <w:sz w:val="24"/>
                <w:szCs w:val="22"/>
              </w:rPr>
            </w:pPr>
          </w:p>
        </w:tc>
      </w:tr>
    </w:tbl>
    <w:p w:rsidR="00DD516D" w:rsidRDefault="00DD516D" w:rsidP="005B487A">
      <w:pPr>
        <w:ind w:left="432"/>
        <w:rPr>
          <w:rFonts w:asciiTheme="minorHAnsi" w:hAnsiTheme="minorHAnsi"/>
          <w:sz w:val="22"/>
        </w:rPr>
      </w:pPr>
    </w:p>
    <w:p w:rsidR="00BF5EBA" w:rsidRDefault="007C4A2D" w:rsidP="00BF5EBA">
      <w:pPr>
        <w:pStyle w:val="Heading3"/>
        <w:rPr>
          <w:rFonts w:asciiTheme="minorHAnsi" w:eastAsia="Tahoma" w:hAnsiTheme="minorHAnsi" w:cs="Tahoma"/>
          <w:sz w:val="28"/>
          <w:szCs w:val="24"/>
        </w:rPr>
      </w:pPr>
      <w:r>
        <w:rPr>
          <w:rFonts w:asciiTheme="minorHAnsi" w:eastAsia="Tahoma" w:hAnsiTheme="minorHAnsi" w:cs="Tahoma"/>
          <w:sz w:val="28"/>
          <w:szCs w:val="24"/>
        </w:rPr>
        <w:lastRenderedPageBreak/>
        <w:t>Request Community</w:t>
      </w:r>
    </w:p>
    <w:p w:rsidR="00BF5EBA" w:rsidRPr="00BF5EBA" w:rsidRDefault="00BF5EBA" w:rsidP="00BF5EBA">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BF5EBA" w:rsidRPr="00F62522" w:rsidTr="002348CB">
        <w:trPr>
          <w:trHeight w:val="480"/>
        </w:trPr>
        <w:tc>
          <w:tcPr>
            <w:tcW w:w="1312" w:type="dxa"/>
            <w:shd w:val="clear" w:color="auto" w:fill="8DB3E2"/>
            <w:vAlign w:val="center"/>
          </w:tcPr>
          <w:p w:rsidR="00BF5EBA" w:rsidRPr="00811257" w:rsidRDefault="00BF5EBA" w:rsidP="002348CB">
            <w:pPr>
              <w:jc w:val="center"/>
              <w:rPr>
                <w:rFonts w:asciiTheme="minorHAnsi" w:hAnsiTheme="minorHAnsi"/>
                <w:sz w:val="22"/>
              </w:rPr>
            </w:pPr>
            <w:r w:rsidRPr="00811257">
              <w:rPr>
                <w:rFonts w:asciiTheme="minorHAnsi" w:eastAsia="Tahoma" w:hAnsiTheme="minorHAnsi" w:cs="Tahoma"/>
                <w:b/>
                <w:szCs w:val="18"/>
              </w:rPr>
              <w:t>Requirement</w:t>
            </w:r>
          </w:p>
          <w:p w:rsidR="00BF5EBA" w:rsidRPr="00811257" w:rsidRDefault="00BF5EBA" w:rsidP="002348CB">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BF5EBA" w:rsidRPr="00811257" w:rsidRDefault="00BF5EBA" w:rsidP="002348CB">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BF5EBA" w:rsidRPr="00811257" w:rsidRDefault="00BF5EBA" w:rsidP="002348CB">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BF5EBA" w:rsidRPr="00F62522" w:rsidRDefault="00BF5EBA" w:rsidP="002348CB">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BF5EBA" w:rsidRPr="00811257" w:rsidTr="002348CB">
        <w:trPr>
          <w:trHeight w:val="580"/>
        </w:trPr>
        <w:tc>
          <w:tcPr>
            <w:tcW w:w="1312" w:type="dxa"/>
            <w:vAlign w:val="center"/>
          </w:tcPr>
          <w:p w:rsidR="00BF5EBA" w:rsidRPr="00805BDC" w:rsidRDefault="00BF5EBA" w:rsidP="00143B01">
            <w:pPr>
              <w:pStyle w:val="ListParagraph"/>
              <w:numPr>
                <w:ilvl w:val="0"/>
                <w:numId w:val="14"/>
              </w:numPr>
              <w:rPr>
                <w:rFonts w:asciiTheme="minorHAnsi" w:eastAsia="Tahoma" w:hAnsiTheme="minorHAnsi" w:cs="Tahoma"/>
              </w:rPr>
            </w:pPr>
          </w:p>
        </w:tc>
        <w:tc>
          <w:tcPr>
            <w:tcW w:w="6487" w:type="dxa"/>
            <w:vAlign w:val="center"/>
          </w:tcPr>
          <w:p w:rsidR="00BF5EBA" w:rsidRDefault="00C32FEA"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53"/>
            <w:r>
              <w:rPr>
                <w:rFonts w:asciiTheme="minorHAnsi" w:eastAsia="Tahoma" w:hAnsiTheme="minorHAnsi" w:cs="Tahoma"/>
                <w:sz w:val="24"/>
              </w:rPr>
              <w:t xml:space="preserve">A user can request for a community request or request for a service provider </w:t>
            </w:r>
            <w:commentRangeEnd w:id="53"/>
            <w:r w:rsidR="00522322">
              <w:rPr>
                <w:rStyle w:val="CommentReference"/>
              </w:rPr>
              <w:commentReference w:id="53"/>
            </w:r>
          </w:p>
          <w:p w:rsidR="00C32FEA" w:rsidRDefault="00C32FEA"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54"/>
            <w:r>
              <w:rPr>
                <w:rFonts w:asciiTheme="minorHAnsi" w:eastAsia="Tahoma" w:hAnsiTheme="minorHAnsi" w:cs="Tahoma"/>
                <w:sz w:val="24"/>
              </w:rPr>
              <w:t xml:space="preserve">A Community request would be for simple requirements like Water, Tools and First Aid and these will be explicitly mentioned and the user can only choose one or more of them. </w:t>
            </w:r>
            <w:commentRangeEnd w:id="54"/>
            <w:r w:rsidR="00A552D8">
              <w:rPr>
                <w:rStyle w:val="CommentReference"/>
              </w:rPr>
              <w:commentReference w:id="54"/>
            </w:r>
          </w:p>
          <w:p w:rsidR="00C32FEA" w:rsidRDefault="00724C71"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55"/>
            <w:r>
              <w:rPr>
                <w:rFonts w:asciiTheme="minorHAnsi" w:eastAsia="Tahoma" w:hAnsiTheme="minorHAnsi" w:cs="Tahoma"/>
                <w:sz w:val="24"/>
              </w:rPr>
              <w:t xml:space="preserve">A </w:t>
            </w:r>
            <w:r w:rsidR="00C32FEA">
              <w:rPr>
                <w:rFonts w:asciiTheme="minorHAnsi" w:eastAsia="Tahoma" w:hAnsiTheme="minorHAnsi" w:cs="Tahoma"/>
                <w:sz w:val="24"/>
              </w:rPr>
              <w:t xml:space="preserve">comment section is also provided to request for something specific.  </w:t>
            </w:r>
            <w:commentRangeEnd w:id="55"/>
            <w:r w:rsidR="00522322">
              <w:rPr>
                <w:rStyle w:val="CommentReference"/>
              </w:rPr>
              <w:commentReference w:id="55"/>
            </w:r>
          </w:p>
          <w:p w:rsidR="00C32FEA" w:rsidRDefault="00C32FEA"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56"/>
            <w:r>
              <w:rPr>
                <w:rFonts w:asciiTheme="minorHAnsi" w:eastAsia="Tahoma" w:hAnsiTheme="minorHAnsi" w:cs="Tahoma"/>
                <w:sz w:val="24"/>
              </w:rPr>
              <w:t>Rules should be set for usage of language, contacting fellow members</w:t>
            </w:r>
            <w:r w:rsidR="00724C71">
              <w:rPr>
                <w:rFonts w:asciiTheme="minorHAnsi" w:eastAsia="Tahoma" w:hAnsiTheme="minorHAnsi" w:cs="Tahoma"/>
                <w:sz w:val="24"/>
              </w:rPr>
              <w:t xml:space="preserve">, </w:t>
            </w:r>
            <w:r w:rsidR="0022247B">
              <w:rPr>
                <w:rFonts w:asciiTheme="minorHAnsi" w:eastAsia="Tahoma" w:hAnsiTheme="minorHAnsi" w:cs="Tahoma"/>
                <w:sz w:val="24"/>
              </w:rPr>
              <w:t xml:space="preserve">to mark the help complete and moved away from the </w:t>
            </w:r>
            <w:r w:rsidR="00455FD8">
              <w:rPr>
                <w:rFonts w:asciiTheme="minorHAnsi" w:eastAsia="Tahoma" w:hAnsiTheme="minorHAnsi" w:cs="Tahoma"/>
                <w:sz w:val="24"/>
              </w:rPr>
              <w:t>location (to ensure the safety of the member who came for help)</w:t>
            </w:r>
            <w:r>
              <w:rPr>
                <w:rFonts w:asciiTheme="minorHAnsi" w:eastAsia="Tahoma" w:hAnsiTheme="minorHAnsi" w:cs="Tahoma"/>
                <w:sz w:val="24"/>
              </w:rPr>
              <w:t xml:space="preserve"> to curb misuse.</w:t>
            </w:r>
            <w:commentRangeEnd w:id="56"/>
            <w:r w:rsidR="00522322">
              <w:rPr>
                <w:rStyle w:val="CommentReference"/>
              </w:rPr>
              <w:commentReference w:id="56"/>
            </w:r>
          </w:p>
          <w:p w:rsidR="00136380" w:rsidRDefault="00136380"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57"/>
            <w:r>
              <w:rPr>
                <w:rFonts w:asciiTheme="minorHAnsi" w:eastAsia="Tahoma" w:hAnsiTheme="minorHAnsi" w:cs="Tahoma"/>
                <w:sz w:val="24"/>
              </w:rPr>
              <w:t>A service request that is broadcasted should have a range not more than 15 KM.</w:t>
            </w:r>
            <w:commentRangeEnd w:id="57"/>
            <w:r w:rsidR="004A3D24">
              <w:rPr>
                <w:rStyle w:val="CommentReference"/>
              </w:rPr>
              <w:commentReference w:id="57"/>
            </w:r>
          </w:p>
          <w:p w:rsidR="00136380" w:rsidRPr="00C32FEA" w:rsidRDefault="00136380" w:rsidP="00143B01">
            <w:pPr>
              <w:widowControl/>
              <w:numPr>
                <w:ilvl w:val="0"/>
                <w:numId w:val="11"/>
              </w:numPr>
              <w:spacing w:line="240" w:lineRule="auto"/>
              <w:ind w:hanging="360"/>
              <w:contextualSpacing/>
              <w:jc w:val="both"/>
              <w:rPr>
                <w:rFonts w:asciiTheme="minorHAnsi" w:eastAsia="Tahoma" w:hAnsiTheme="minorHAnsi" w:cs="Tahoma"/>
                <w:sz w:val="24"/>
              </w:rPr>
            </w:pPr>
            <w:commentRangeStart w:id="58"/>
            <w:r>
              <w:rPr>
                <w:rFonts w:asciiTheme="minorHAnsi" w:eastAsia="Tahoma" w:hAnsiTheme="minorHAnsi" w:cs="Tahoma"/>
                <w:sz w:val="24"/>
              </w:rPr>
              <w:t>A community request can be accepted by multiple people, but restricted to a max limit of 3 members.</w:t>
            </w:r>
            <w:commentRangeEnd w:id="58"/>
            <w:r w:rsidR="008C796B">
              <w:rPr>
                <w:rStyle w:val="CommentReference"/>
              </w:rPr>
              <w:commentReference w:id="58"/>
            </w:r>
          </w:p>
        </w:tc>
        <w:tc>
          <w:tcPr>
            <w:tcW w:w="992" w:type="dxa"/>
            <w:vAlign w:val="center"/>
          </w:tcPr>
          <w:p w:rsidR="00BF5EBA" w:rsidRPr="00811257" w:rsidRDefault="00BF5EBA" w:rsidP="002348CB">
            <w:pPr>
              <w:widowControl/>
              <w:spacing w:after="200" w:line="276" w:lineRule="auto"/>
              <w:jc w:val="center"/>
              <w:rPr>
                <w:rFonts w:asciiTheme="minorHAnsi" w:eastAsia="Tahoma" w:hAnsiTheme="minorHAnsi" w:cs="Tahoma"/>
                <w:sz w:val="22"/>
              </w:rPr>
            </w:pPr>
          </w:p>
        </w:tc>
        <w:tc>
          <w:tcPr>
            <w:tcW w:w="3575" w:type="dxa"/>
            <w:vAlign w:val="center"/>
          </w:tcPr>
          <w:p w:rsidR="00BF5EBA" w:rsidRPr="00811257" w:rsidRDefault="00BF5EBA" w:rsidP="002348CB">
            <w:pPr>
              <w:widowControl/>
              <w:spacing w:after="200" w:line="240" w:lineRule="auto"/>
              <w:ind w:left="360"/>
              <w:contextualSpacing/>
              <w:jc w:val="both"/>
              <w:rPr>
                <w:rFonts w:asciiTheme="minorHAnsi" w:hAnsiTheme="minorHAnsi"/>
                <w:sz w:val="24"/>
                <w:szCs w:val="22"/>
              </w:rPr>
            </w:pPr>
          </w:p>
        </w:tc>
      </w:tr>
    </w:tbl>
    <w:p w:rsidR="00BF5EBA" w:rsidRDefault="00BF5EBA" w:rsidP="005B487A">
      <w:pPr>
        <w:ind w:left="432"/>
        <w:rPr>
          <w:rFonts w:asciiTheme="minorHAnsi" w:hAnsiTheme="minorHAnsi"/>
          <w:sz w:val="22"/>
        </w:rPr>
      </w:pPr>
    </w:p>
    <w:p w:rsidR="007C4A2D" w:rsidRDefault="007C4A2D" w:rsidP="007C4A2D">
      <w:pPr>
        <w:pStyle w:val="Heading3"/>
        <w:rPr>
          <w:rFonts w:asciiTheme="minorHAnsi" w:eastAsia="Tahoma" w:hAnsiTheme="minorHAnsi" w:cs="Tahoma"/>
          <w:sz w:val="28"/>
          <w:szCs w:val="24"/>
        </w:rPr>
      </w:pPr>
      <w:r>
        <w:rPr>
          <w:rFonts w:asciiTheme="minorHAnsi" w:eastAsia="Tahoma" w:hAnsiTheme="minorHAnsi" w:cs="Tahoma"/>
          <w:sz w:val="28"/>
          <w:szCs w:val="24"/>
        </w:rPr>
        <w:t xml:space="preserve">Request </w:t>
      </w:r>
      <w:proofErr w:type="gramStart"/>
      <w:r>
        <w:rPr>
          <w:rFonts w:asciiTheme="minorHAnsi" w:eastAsia="Tahoma" w:hAnsiTheme="minorHAnsi" w:cs="Tahoma"/>
          <w:sz w:val="28"/>
          <w:szCs w:val="24"/>
        </w:rPr>
        <w:t>A</w:t>
      </w:r>
      <w:proofErr w:type="gramEnd"/>
      <w:r>
        <w:rPr>
          <w:rFonts w:asciiTheme="minorHAnsi" w:eastAsia="Tahoma" w:hAnsiTheme="minorHAnsi" w:cs="Tahoma"/>
          <w:sz w:val="28"/>
          <w:szCs w:val="24"/>
        </w:rPr>
        <w:t xml:space="preserve"> Service Engineer</w:t>
      </w:r>
    </w:p>
    <w:p w:rsidR="00BF5EBA" w:rsidRDefault="00BF5EBA" w:rsidP="005B487A">
      <w:pPr>
        <w:ind w:left="432"/>
        <w:rPr>
          <w:rFonts w:asciiTheme="minorHAnsi" w:hAnsiTheme="minorHAnsi"/>
          <w:sz w:val="22"/>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7C4A2D" w:rsidRPr="00F62522" w:rsidTr="002348CB">
        <w:trPr>
          <w:trHeight w:val="480"/>
        </w:trPr>
        <w:tc>
          <w:tcPr>
            <w:tcW w:w="1312" w:type="dxa"/>
            <w:shd w:val="clear" w:color="auto" w:fill="8DB3E2"/>
            <w:vAlign w:val="center"/>
          </w:tcPr>
          <w:p w:rsidR="007C4A2D" w:rsidRPr="00811257" w:rsidRDefault="007C4A2D" w:rsidP="002348CB">
            <w:pPr>
              <w:jc w:val="center"/>
              <w:rPr>
                <w:rFonts w:asciiTheme="minorHAnsi" w:hAnsiTheme="minorHAnsi"/>
                <w:sz w:val="22"/>
              </w:rPr>
            </w:pPr>
            <w:r w:rsidRPr="00811257">
              <w:rPr>
                <w:rFonts w:asciiTheme="minorHAnsi" w:eastAsia="Tahoma" w:hAnsiTheme="minorHAnsi" w:cs="Tahoma"/>
                <w:b/>
                <w:szCs w:val="18"/>
              </w:rPr>
              <w:t>Requirement</w:t>
            </w:r>
          </w:p>
          <w:p w:rsidR="007C4A2D" w:rsidRPr="00811257" w:rsidRDefault="007C4A2D" w:rsidP="002348CB">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7C4A2D" w:rsidRPr="00811257" w:rsidRDefault="007C4A2D" w:rsidP="002348CB">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7C4A2D" w:rsidRPr="00811257" w:rsidRDefault="007C4A2D" w:rsidP="002348CB">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7C4A2D" w:rsidRPr="00F62522" w:rsidRDefault="007C4A2D" w:rsidP="002348CB">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7C4A2D" w:rsidRPr="00811257" w:rsidTr="002348CB">
        <w:trPr>
          <w:trHeight w:val="680"/>
        </w:trPr>
        <w:tc>
          <w:tcPr>
            <w:tcW w:w="1312" w:type="dxa"/>
            <w:vAlign w:val="center"/>
          </w:tcPr>
          <w:p w:rsidR="007C4A2D" w:rsidRPr="00805BDC" w:rsidRDefault="007C4A2D" w:rsidP="00143B01">
            <w:pPr>
              <w:pStyle w:val="ListParagraph"/>
              <w:numPr>
                <w:ilvl w:val="0"/>
                <w:numId w:val="14"/>
              </w:numPr>
              <w:rPr>
                <w:rFonts w:asciiTheme="minorHAnsi" w:hAnsiTheme="minorHAnsi"/>
              </w:rPr>
            </w:pPr>
          </w:p>
        </w:tc>
        <w:tc>
          <w:tcPr>
            <w:tcW w:w="6487" w:type="dxa"/>
            <w:vAlign w:val="center"/>
          </w:tcPr>
          <w:p w:rsidR="00B613D4" w:rsidRDefault="007C4A2D" w:rsidP="00143B01">
            <w:pPr>
              <w:widowControl/>
              <w:numPr>
                <w:ilvl w:val="0"/>
                <w:numId w:val="10"/>
              </w:numPr>
              <w:spacing w:after="200" w:line="240" w:lineRule="auto"/>
              <w:ind w:hanging="360"/>
              <w:contextualSpacing/>
              <w:jc w:val="both"/>
              <w:rPr>
                <w:rFonts w:asciiTheme="minorHAnsi" w:hAnsiTheme="minorHAnsi"/>
                <w:sz w:val="22"/>
              </w:rPr>
            </w:pPr>
            <w:commentRangeStart w:id="59"/>
            <w:r>
              <w:rPr>
                <w:rFonts w:asciiTheme="minorHAnsi" w:eastAsia="Tahoma" w:hAnsiTheme="minorHAnsi" w:cs="Tahoma"/>
                <w:sz w:val="22"/>
              </w:rPr>
              <w:t xml:space="preserve">The </w:t>
            </w:r>
            <w:r w:rsidR="00B613D4">
              <w:rPr>
                <w:rFonts w:asciiTheme="minorHAnsi" w:eastAsia="Tahoma" w:hAnsiTheme="minorHAnsi" w:cs="Tahoma"/>
                <w:sz w:val="22"/>
              </w:rPr>
              <w:t xml:space="preserve">User can request for a service engineer to come to his location for an onsite solution. </w:t>
            </w:r>
            <w:commentRangeEnd w:id="59"/>
            <w:r w:rsidR="00A126EA">
              <w:rPr>
                <w:rStyle w:val="CommentReference"/>
              </w:rPr>
              <w:commentReference w:id="59"/>
            </w:r>
          </w:p>
          <w:p w:rsidR="00B613D4" w:rsidRDefault="00B613D4" w:rsidP="00143B01">
            <w:pPr>
              <w:widowControl/>
              <w:numPr>
                <w:ilvl w:val="0"/>
                <w:numId w:val="10"/>
              </w:numPr>
              <w:spacing w:after="200" w:line="240" w:lineRule="auto"/>
              <w:ind w:hanging="360"/>
              <w:contextualSpacing/>
              <w:jc w:val="both"/>
              <w:rPr>
                <w:rFonts w:asciiTheme="minorHAnsi" w:hAnsiTheme="minorHAnsi"/>
                <w:sz w:val="22"/>
              </w:rPr>
            </w:pPr>
            <w:commentRangeStart w:id="60"/>
            <w:r>
              <w:rPr>
                <w:rFonts w:asciiTheme="minorHAnsi" w:hAnsiTheme="minorHAnsi"/>
                <w:sz w:val="22"/>
              </w:rPr>
              <w:t>User can select from a list of services to intimate the service provider.</w:t>
            </w:r>
            <w:commentRangeEnd w:id="60"/>
            <w:r w:rsidR="008C796B">
              <w:rPr>
                <w:rStyle w:val="CommentReference"/>
              </w:rPr>
              <w:commentReference w:id="60"/>
            </w:r>
          </w:p>
          <w:p w:rsidR="00B613D4" w:rsidRDefault="00B613D4" w:rsidP="00143B01">
            <w:pPr>
              <w:widowControl/>
              <w:numPr>
                <w:ilvl w:val="0"/>
                <w:numId w:val="10"/>
              </w:numPr>
              <w:spacing w:after="200" w:line="240" w:lineRule="auto"/>
              <w:ind w:hanging="360"/>
              <w:contextualSpacing/>
              <w:jc w:val="both"/>
              <w:rPr>
                <w:rFonts w:asciiTheme="minorHAnsi" w:hAnsiTheme="minorHAnsi"/>
                <w:sz w:val="22"/>
              </w:rPr>
            </w:pPr>
            <w:commentRangeStart w:id="61"/>
            <w:r>
              <w:rPr>
                <w:rFonts w:asciiTheme="minorHAnsi" w:hAnsiTheme="minorHAnsi"/>
                <w:sz w:val="22"/>
              </w:rPr>
              <w:t xml:space="preserve">If the user is unsure about the problem, he can choose any of the </w:t>
            </w:r>
            <w:proofErr w:type="gramStart"/>
            <w:r>
              <w:rPr>
                <w:rFonts w:asciiTheme="minorHAnsi" w:hAnsiTheme="minorHAnsi"/>
                <w:sz w:val="22"/>
              </w:rPr>
              <w:lastRenderedPageBreak/>
              <w:t>problem</w:t>
            </w:r>
            <w:proofErr w:type="gramEnd"/>
            <w:r>
              <w:rPr>
                <w:rFonts w:asciiTheme="minorHAnsi" w:hAnsiTheme="minorHAnsi"/>
                <w:sz w:val="22"/>
              </w:rPr>
              <w:t xml:space="preserve"> and the service engineer will update the is</w:t>
            </w:r>
            <w:bookmarkStart w:id="62" w:name="_GoBack"/>
            <w:bookmarkEnd w:id="62"/>
            <w:r>
              <w:rPr>
                <w:rFonts w:asciiTheme="minorHAnsi" w:hAnsiTheme="minorHAnsi"/>
                <w:sz w:val="22"/>
              </w:rPr>
              <w:t>sue detail at the time of the visit.</w:t>
            </w:r>
            <w:commentRangeEnd w:id="61"/>
            <w:r w:rsidR="00A126EA">
              <w:rPr>
                <w:rStyle w:val="CommentReference"/>
              </w:rPr>
              <w:commentReference w:id="61"/>
            </w:r>
          </w:p>
          <w:p w:rsidR="00136380" w:rsidRDefault="00136380" w:rsidP="00143B01">
            <w:pPr>
              <w:widowControl/>
              <w:numPr>
                <w:ilvl w:val="0"/>
                <w:numId w:val="10"/>
              </w:numPr>
              <w:spacing w:after="200" w:line="240" w:lineRule="auto"/>
              <w:ind w:hanging="360"/>
              <w:contextualSpacing/>
              <w:jc w:val="both"/>
              <w:rPr>
                <w:rFonts w:asciiTheme="minorHAnsi" w:hAnsiTheme="minorHAnsi"/>
                <w:sz w:val="22"/>
              </w:rPr>
            </w:pPr>
            <w:commentRangeStart w:id="63"/>
            <w:r>
              <w:rPr>
                <w:rFonts w:asciiTheme="minorHAnsi" w:hAnsiTheme="minorHAnsi"/>
                <w:sz w:val="22"/>
              </w:rPr>
              <w:t>The User can click on the picture of the service provider for better viewing</w:t>
            </w:r>
            <w:commentRangeEnd w:id="63"/>
            <w:r w:rsidR="00A126EA">
              <w:rPr>
                <w:rStyle w:val="CommentReference"/>
              </w:rPr>
              <w:commentReference w:id="63"/>
            </w:r>
          </w:p>
          <w:p w:rsidR="00136380" w:rsidRPr="00B613D4" w:rsidRDefault="00136380" w:rsidP="00136380">
            <w:pPr>
              <w:widowControl/>
              <w:numPr>
                <w:ilvl w:val="0"/>
                <w:numId w:val="10"/>
              </w:numPr>
              <w:spacing w:after="200" w:line="240" w:lineRule="auto"/>
              <w:contextualSpacing/>
              <w:jc w:val="both"/>
              <w:rPr>
                <w:rFonts w:asciiTheme="minorHAnsi" w:hAnsiTheme="minorHAnsi"/>
                <w:sz w:val="22"/>
              </w:rPr>
            </w:pPr>
            <w:commentRangeStart w:id="64"/>
            <w:r w:rsidRPr="00136380">
              <w:rPr>
                <w:rFonts w:asciiTheme="minorHAnsi" w:hAnsiTheme="minorHAnsi"/>
                <w:sz w:val="22"/>
              </w:rPr>
              <w:t>Night Stay</w:t>
            </w:r>
            <w:commentRangeEnd w:id="64"/>
            <w:r w:rsidR="003A5B99">
              <w:rPr>
                <w:rStyle w:val="CommentReference"/>
              </w:rPr>
              <w:commentReference w:id="64"/>
            </w:r>
          </w:p>
        </w:tc>
        <w:tc>
          <w:tcPr>
            <w:tcW w:w="992" w:type="dxa"/>
            <w:vAlign w:val="center"/>
          </w:tcPr>
          <w:p w:rsidR="007C4A2D" w:rsidRPr="00811257" w:rsidRDefault="007C4A2D" w:rsidP="002348CB">
            <w:pPr>
              <w:widowControl/>
              <w:spacing w:after="200" w:line="276" w:lineRule="auto"/>
              <w:jc w:val="center"/>
              <w:rPr>
                <w:rFonts w:asciiTheme="minorHAnsi" w:hAnsiTheme="minorHAnsi"/>
                <w:sz w:val="22"/>
              </w:rPr>
            </w:pPr>
            <w:r w:rsidRPr="00811257">
              <w:rPr>
                <w:rFonts w:asciiTheme="minorHAnsi" w:eastAsia="Tahoma" w:hAnsiTheme="minorHAnsi" w:cs="Tahoma"/>
                <w:sz w:val="22"/>
              </w:rPr>
              <w:lastRenderedPageBreak/>
              <w:t>High</w:t>
            </w:r>
          </w:p>
        </w:tc>
        <w:tc>
          <w:tcPr>
            <w:tcW w:w="3575" w:type="dxa"/>
            <w:vAlign w:val="center"/>
          </w:tcPr>
          <w:p w:rsidR="007C4A2D" w:rsidRPr="00811257" w:rsidRDefault="007C4A2D" w:rsidP="002348CB">
            <w:pPr>
              <w:widowControl/>
              <w:spacing w:after="200" w:line="240" w:lineRule="auto"/>
              <w:ind w:left="360"/>
              <w:contextualSpacing/>
              <w:jc w:val="both"/>
              <w:rPr>
                <w:rFonts w:asciiTheme="minorHAnsi" w:hAnsiTheme="minorHAnsi"/>
                <w:sz w:val="22"/>
              </w:rPr>
            </w:pPr>
          </w:p>
        </w:tc>
      </w:tr>
    </w:tbl>
    <w:p w:rsidR="007C4A2D" w:rsidRDefault="007C4A2D" w:rsidP="005B487A">
      <w:pPr>
        <w:ind w:left="432"/>
        <w:rPr>
          <w:rFonts w:asciiTheme="minorHAnsi" w:hAnsiTheme="minorHAnsi"/>
          <w:sz w:val="22"/>
        </w:rPr>
      </w:pPr>
    </w:p>
    <w:p w:rsidR="00B5329C" w:rsidRDefault="00B5329C" w:rsidP="00B5329C">
      <w:pPr>
        <w:pStyle w:val="Heading3"/>
        <w:rPr>
          <w:rFonts w:asciiTheme="minorHAnsi" w:eastAsia="Tahoma" w:hAnsiTheme="minorHAnsi" w:cs="Tahoma"/>
          <w:sz w:val="28"/>
          <w:szCs w:val="24"/>
        </w:rPr>
      </w:pPr>
      <w:r>
        <w:rPr>
          <w:rFonts w:asciiTheme="minorHAnsi" w:eastAsia="Tahoma" w:hAnsiTheme="minorHAnsi" w:cs="Tahoma"/>
          <w:sz w:val="28"/>
          <w:szCs w:val="24"/>
        </w:rPr>
        <w:t>Internet Connectivity Not Available</w:t>
      </w:r>
    </w:p>
    <w:p w:rsidR="00B5329C" w:rsidRDefault="00B5329C" w:rsidP="00B5329C">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B5329C" w:rsidRPr="00F62522" w:rsidTr="00BC3CC4">
        <w:trPr>
          <w:trHeight w:val="480"/>
        </w:trPr>
        <w:tc>
          <w:tcPr>
            <w:tcW w:w="1312" w:type="dxa"/>
            <w:shd w:val="clear" w:color="auto" w:fill="8DB3E2"/>
            <w:vAlign w:val="center"/>
          </w:tcPr>
          <w:p w:rsidR="00B5329C" w:rsidRPr="00811257" w:rsidRDefault="00B5329C" w:rsidP="00BC3CC4">
            <w:pPr>
              <w:jc w:val="center"/>
              <w:rPr>
                <w:rFonts w:asciiTheme="minorHAnsi" w:hAnsiTheme="minorHAnsi"/>
                <w:sz w:val="22"/>
              </w:rPr>
            </w:pPr>
            <w:r w:rsidRPr="00811257">
              <w:rPr>
                <w:rFonts w:asciiTheme="minorHAnsi" w:eastAsia="Tahoma" w:hAnsiTheme="minorHAnsi" w:cs="Tahoma"/>
                <w:b/>
                <w:szCs w:val="18"/>
              </w:rPr>
              <w:t>Requirement</w:t>
            </w:r>
          </w:p>
          <w:p w:rsidR="00B5329C" w:rsidRPr="00811257" w:rsidRDefault="00B5329C" w:rsidP="00BC3CC4">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B5329C" w:rsidRPr="00811257" w:rsidRDefault="00B5329C" w:rsidP="00BC3CC4">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B5329C" w:rsidRPr="00811257" w:rsidRDefault="00B5329C" w:rsidP="00BC3CC4">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B5329C" w:rsidRPr="00F62522" w:rsidRDefault="00B5329C" w:rsidP="00BC3CC4">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B5329C" w:rsidRPr="00811257" w:rsidTr="00BC3CC4">
        <w:trPr>
          <w:trHeight w:val="680"/>
        </w:trPr>
        <w:tc>
          <w:tcPr>
            <w:tcW w:w="1312" w:type="dxa"/>
            <w:vAlign w:val="center"/>
          </w:tcPr>
          <w:p w:rsidR="00B5329C" w:rsidRPr="00805BDC" w:rsidRDefault="00B5329C" w:rsidP="00BC3CC4">
            <w:pPr>
              <w:pStyle w:val="ListParagraph"/>
              <w:numPr>
                <w:ilvl w:val="0"/>
                <w:numId w:val="14"/>
              </w:numPr>
              <w:rPr>
                <w:rFonts w:asciiTheme="minorHAnsi" w:hAnsiTheme="minorHAnsi"/>
              </w:rPr>
            </w:pPr>
          </w:p>
        </w:tc>
        <w:tc>
          <w:tcPr>
            <w:tcW w:w="6487" w:type="dxa"/>
            <w:vAlign w:val="center"/>
          </w:tcPr>
          <w:p w:rsidR="00B5329C" w:rsidRPr="007E7E9D" w:rsidRDefault="00B5329C" w:rsidP="00B5329C">
            <w:pPr>
              <w:widowControl/>
              <w:numPr>
                <w:ilvl w:val="0"/>
                <w:numId w:val="10"/>
              </w:numPr>
              <w:spacing w:after="200" w:line="240" w:lineRule="auto"/>
              <w:ind w:hanging="360"/>
              <w:contextualSpacing/>
              <w:jc w:val="both"/>
              <w:rPr>
                <w:rFonts w:asciiTheme="minorHAnsi" w:hAnsiTheme="minorHAnsi"/>
                <w:sz w:val="22"/>
              </w:rPr>
            </w:pPr>
            <w:r>
              <w:rPr>
                <w:rFonts w:asciiTheme="minorHAnsi" w:eastAsia="Tahoma" w:hAnsiTheme="minorHAnsi" w:cs="Tahoma"/>
                <w:sz w:val="22"/>
              </w:rPr>
              <w:t>Each time the RSA 247 app is opened, it should check for connectivity and if the interne</w:t>
            </w:r>
            <w:r w:rsidR="007E7E9D">
              <w:rPr>
                <w:rFonts w:asciiTheme="minorHAnsi" w:eastAsia="Tahoma" w:hAnsiTheme="minorHAnsi" w:cs="Tahoma"/>
                <w:sz w:val="22"/>
              </w:rPr>
              <w:t>t connectivity is not available</w:t>
            </w:r>
          </w:p>
          <w:p w:rsidR="007E7E9D" w:rsidRPr="00B5329C" w:rsidRDefault="007E7E9D" w:rsidP="00B5329C">
            <w:pPr>
              <w:widowControl/>
              <w:numPr>
                <w:ilvl w:val="0"/>
                <w:numId w:val="10"/>
              </w:numPr>
              <w:spacing w:after="200" w:line="240" w:lineRule="auto"/>
              <w:ind w:hanging="360"/>
              <w:contextualSpacing/>
              <w:jc w:val="both"/>
              <w:rPr>
                <w:rFonts w:asciiTheme="minorHAnsi" w:hAnsiTheme="minorHAnsi"/>
                <w:sz w:val="22"/>
              </w:rPr>
            </w:pPr>
            <w:commentRangeStart w:id="65"/>
            <w:r>
              <w:rPr>
                <w:rFonts w:asciiTheme="minorHAnsi" w:eastAsia="Tahoma" w:hAnsiTheme="minorHAnsi" w:cs="Tahoma"/>
                <w:sz w:val="22"/>
              </w:rPr>
              <w:t>The App should ask for a send SMS confirmation as the connectivity is not available.</w:t>
            </w:r>
            <w:commentRangeEnd w:id="65"/>
            <w:r w:rsidR="003A5B99">
              <w:rPr>
                <w:rStyle w:val="CommentReference"/>
              </w:rPr>
              <w:commentReference w:id="65"/>
            </w:r>
          </w:p>
          <w:p w:rsidR="00B5329C" w:rsidRPr="00B5329C" w:rsidRDefault="00B5329C" w:rsidP="00B5329C">
            <w:pPr>
              <w:widowControl/>
              <w:numPr>
                <w:ilvl w:val="0"/>
                <w:numId w:val="10"/>
              </w:numPr>
              <w:spacing w:after="200" w:line="240" w:lineRule="auto"/>
              <w:ind w:hanging="360"/>
              <w:contextualSpacing/>
              <w:jc w:val="both"/>
              <w:rPr>
                <w:rFonts w:asciiTheme="minorHAnsi" w:hAnsiTheme="minorHAnsi"/>
                <w:sz w:val="22"/>
              </w:rPr>
            </w:pPr>
            <w:commentRangeStart w:id="66"/>
            <w:r>
              <w:rPr>
                <w:rFonts w:asciiTheme="minorHAnsi" w:eastAsia="Tahoma" w:hAnsiTheme="minorHAnsi" w:cs="Tahoma"/>
                <w:sz w:val="22"/>
              </w:rPr>
              <w:t xml:space="preserve">The app should capture the location from GPS and send an SMS to be interpreted by the server </w:t>
            </w:r>
            <w:commentRangeEnd w:id="66"/>
            <w:r w:rsidR="003A5B99">
              <w:rPr>
                <w:rStyle w:val="CommentReference"/>
              </w:rPr>
              <w:commentReference w:id="66"/>
            </w:r>
          </w:p>
          <w:p w:rsidR="00B5329C" w:rsidRPr="00B613D4" w:rsidRDefault="00B5329C" w:rsidP="00B5329C">
            <w:pPr>
              <w:widowControl/>
              <w:numPr>
                <w:ilvl w:val="0"/>
                <w:numId w:val="10"/>
              </w:numPr>
              <w:spacing w:after="200" w:line="240" w:lineRule="auto"/>
              <w:ind w:hanging="360"/>
              <w:contextualSpacing/>
              <w:jc w:val="both"/>
              <w:rPr>
                <w:rFonts w:asciiTheme="minorHAnsi" w:hAnsiTheme="minorHAnsi"/>
                <w:sz w:val="22"/>
              </w:rPr>
            </w:pPr>
            <w:commentRangeStart w:id="67"/>
            <w:r>
              <w:rPr>
                <w:rFonts w:asciiTheme="minorHAnsi" w:eastAsia="Tahoma" w:hAnsiTheme="minorHAnsi" w:cs="Tahoma"/>
                <w:sz w:val="22"/>
              </w:rPr>
              <w:t>Then this location and other details should be put into a service request and broadcasted to service providers according to the algorithm.</w:t>
            </w:r>
            <w:commentRangeEnd w:id="67"/>
            <w:r w:rsidR="00D8554C">
              <w:rPr>
                <w:rStyle w:val="CommentReference"/>
              </w:rPr>
              <w:commentReference w:id="67"/>
            </w:r>
          </w:p>
        </w:tc>
        <w:tc>
          <w:tcPr>
            <w:tcW w:w="992" w:type="dxa"/>
            <w:vAlign w:val="center"/>
          </w:tcPr>
          <w:p w:rsidR="00B5329C" w:rsidRPr="00811257" w:rsidRDefault="00B5329C" w:rsidP="00BC3CC4">
            <w:pPr>
              <w:widowControl/>
              <w:spacing w:after="200" w:line="276" w:lineRule="auto"/>
              <w:jc w:val="center"/>
              <w:rPr>
                <w:rFonts w:asciiTheme="minorHAnsi" w:hAnsiTheme="minorHAnsi"/>
                <w:sz w:val="22"/>
              </w:rPr>
            </w:pPr>
            <w:r w:rsidRPr="00811257">
              <w:rPr>
                <w:rFonts w:asciiTheme="minorHAnsi" w:eastAsia="Tahoma" w:hAnsiTheme="minorHAnsi" w:cs="Tahoma"/>
                <w:sz w:val="22"/>
              </w:rPr>
              <w:t>High</w:t>
            </w:r>
          </w:p>
        </w:tc>
        <w:tc>
          <w:tcPr>
            <w:tcW w:w="3575" w:type="dxa"/>
            <w:vAlign w:val="center"/>
          </w:tcPr>
          <w:p w:rsidR="00B5329C" w:rsidRPr="00811257" w:rsidRDefault="00B5329C" w:rsidP="00BC3CC4">
            <w:pPr>
              <w:widowControl/>
              <w:spacing w:after="200" w:line="240" w:lineRule="auto"/>
              <w:ind w:left="360"/>
              <w:contextualSpacing/>
              <w:jc w:val="both"/>
              <w:rPr>
                <w:rFonts w:asciiTheme="minorHAnsi" w:hAnsiTheme="minorHAnsi"/>
                <w:sz w:val="22"/>
              </w:rPr>
            </w:pPr>
          </w:p>
        </w:tc>
      </w:tr>
    </w:tbl>
    <w:p w:rsidR="00B5329C" w:rsidRPr="00B5329C" w:rsidRDefault="00B5329C" w:rsidP="00B5329C">
      <w:pPr>
        <w:pStyle w:val="Paragraph"/>
        <w:rPr>
          <w:rFonts w:eastAsia="Tahoma"/>
        </w:rPr>
      </w:pPr>
    </w:p>
    <w:p w:rsidR="00B5329C" w:rsidRDefault="00B5329C" w:rsidP="005B487A">
      <w:pPr>
        <w:ind w:left="432"/>
        <w:rPr>
          <w:rFonts w:asciiTheme="minorHAnsi" w:hAnsiTheme="minorHAnsi"/>
          <w:sz w:val="22"/>
        </w:rPr>
      </w:pPr>
    </w:p>
    <w:p w:rsidR="007C4A2D" w:rsidRDefault="007C4A2D" w:rsidP="005B487A">
      <w:pPr>
        <w:ind w:left="432"/>
        <w:rPr>
          <w:rFonts w:asciiTheme="minorHAnsi" w:hAnsiTheme="minorHAnsi"/>
          <w:sz w:val="22"/>
        </w:rPr>
      </w:pPr>
    </w:p>
    <w:p w:rsidR="005A401D" w:rsidRDefault="007B66A8" w:rsidP="005A401D">
      <w:pPr>
        <w:pStyle w:val="Heading3"/>
        <w:rPr>
          <w:rFonts w:asciiTheme="minorHAnsi" w:eastAsia="Tahoma" w:hAnsiTheme="minorHAnsi" w:cs="Tahoma"/>
          <w:sz w:val="28"/>
          <w:szCs w:val="24"/>
        </w:rPr>
      </w:pPr>
      <w:bookmarkStart w:id="68" w:name="OLE_LINK8"/>
      <w:bookmarkStart w:id="69" w:name="OLE_LINK9"/>
      <w:r>
        <w:rPr>
          <w:rFonts w:asciiTheme="minorHAnsi" w:eastAsia="Tahoma" w:hAnsiTheme="minorHAnsi" w:cs="Tahoma"/>
          <w:sz w:val="28"/>
          <w:szCs w:val="24"/>
        </w:rPr>
        <w:t>Milestone Notifications</w:t>
      </w:r>
    </w:p>
    <w:bookmarkEnd w:id="68"/>
    <w:bookmarkEnd w:id="69"/>
    <w:p w:rsidR="005A401D" w:rsidRDefault="005A401D" w:rsidP="005B487A">
      <w:pPr>
        <w:ind w:left="432"/>
        <w:rPr>
          <w:rFonts w:asciiTheme="minorHAnsi" w:hAnsiTheme="minorHAnsi"/>
          <w:sz w:val="22"/>
        </w:rPr>
      </w:pPr>
    </w:p>
    <w:p w:rsidR="005A401D" w:rsidRDefault="005A401D" w:rsidP="005B487A">
      <w:pPr>
        <w:ind w:left="432"/>
        <w:rPr>
          <w:rFonts w:asciiTheme="minorHAnsi" w:hAnsiTheme="minorHAnsi"/>
          <w:sz w:val="22"/>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5A401D" w:rsidRPr="00F62522" w:rsidTr="0099516F">
        <w:trPr>
          <w:trHeight w:val="480"/>
        </w:trPr>
        <w:tc>
          <w:tcPr>
            <w:tcW w:w="1312" w:type="dxa"/>
            <w:shd w:val="clear" w:color="auto" w:fill="8DB3E2"/>
            <w:vAlign w:val="center"/>
          </w:tcPr>
          <w:p w:rsidR="005A401D" w:rsidRPr="00811257" w:rsidRDefault="005A401D" w:rsidP="0099516F">
            <w:pPr>
              <w:jc w:val="center"/>
              <w:rPr>
                <w:rFonts w:asciiTheme="minorHAnsi" w:hAnsiTheme="minorHAnsi"/>
                <w:sz w:val="22"/>
              </w:rPr>
            </w:pPr>
            <w:r w:rsidRPr="00811257">
              <w:rPr>
                <w:rFonts w:asciiTheme="minorHAnsi" w:eastAsia="Tahoma" w:hAnsiTheme="minorHAnsi" w:cs="Tahoma"/>
                <w:b/>
                <w:szCs w:val="18"/>
              </w:rPr>
              <w:t>Requirement</w:t>
            </w:r>
          </w:p>
          <w:p w:rsidR="005A401D" w:rsidRPr="00811257" w:rsidRDefault="005A401D" w:rsidP="0099516F">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5A401D" w:rsidRPr="00811257" w:rsidRDefault="005A401D" w:rsidP="0099516F">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5A401D" w:rsidRPr="00811257" w:rsidRDefault="005A401D" w:rsidP="0099516F">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5A401D" w:rsidRPr="00F62522" w:rsidRDefault="005A401D" w:rsidP="0099516F">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5A401D" w:rsidRPr="00811257" w:rsidTr="0099516F">
        <w:trPr>
          <w:trHeight w:val="680"/>
        </w:trPr>
        <w:tc>
          <w:tcPr>
            <w:tcW w:w="1312" w:type="dxa"/>
            <w:vAlign w:val="center"/>
          </w:tcPr>
          <w:p w:rsidR="005A401D" w:rsidRPr="00805BDC" w:rsidRDefault="005A401D" w:rsidP="00143B01">
            <w:pPr>
              <w:pStyle w:val="ListParagraph"/>
              <w:numPr>
                <w:ilvl w:val="0"/>
                <w:numId w:val="14"/>
              </w:numPr>
              <w:rPr>
                <w:rFonts w:asciiTheme="minorHAnsi" w:hAnsiTheme="minorHAnsi"/>
              </w:rPr>
            </w:pPr>
          </w:p>
        </w:tc>
        <w:tc>
          <w:tcPr>
            <w:tcW w:w="6487" w:type="dxa"/>
            <w:vAlign w:val="center"/>
          </w:tcPr>
          <w:p w:rsidR="0056410D" w:rsidRPr="0056410D" w:rsidRDefault="0056410D" w:rsidP="00143B01">
            <w:pPr>
              <w:widowControl/>
              <w:numPr>
                <w:ilvl w:val="0"/>
                <w:numId w:val="10"/>
              </w:numPr>
              <w:spacing w:line="240" w:lineRule="auto"/>
              <w:ind w:hanging="360"/>
              <w:contextualSpacing/>
              <w:jc w:val="both"/>
              <w:rPr>
                <w:rFonts w:asciiTheme="minorHAnsi" w:hAnsiTheme="minorHAnsi"/>
                <w:sz w:val="22"/>
              </w:rPr>
            </w:pPr>
            <w:r>
              <w:rPr>
                <w:rFonts w:asciiTheme="minorHAnsi" w:eastAsia="Tahoma" w:hAnsiTheme="minorHAnsi" w:cs="Tahoma"/>
                <w:sz w:val="22"/>
              </w:rPr>
              <w:t>The User shall get notification each time the status of the service request changes</w:t>
            </w:r>
          </w:p>
          <w:p w:rsidR="00554633" w:rsidRDefault="00554633" w:rsidP="00143B01">
            <w:pPr>
              <w:pStyle w:val="ListParagraph"/>
              <w:numPr>
                <w:ilvl w:val="0"/>
                <w:numId w:val="29"/>
              </w:numPr>
              <w:spacing w:line="240" w:lineRule="auto"/>
              <w:contextualSpacing/>
              <w:jc w:val="both"/>
              <w:rPr>
                <w:rFonts w:asciiTheme="minorHAnsi" w:hAnsiTheme="minorHAnsi"/>
              </w:rPr>
            </w:pPr>
            <w:r>
              <w:rPr>
                <w:rFonts w:asciiTheme="minorHAnsi" w:hAnsiTheme="minorHAnsi"/>
              </w:rPr>
              <w:t>Service Request Accepted by a Service Provider</w:t>
            </w:r>
          </w:p>
          <w:p w:rsidR="00554633" w:rsidRPr="00AC122A" w:rsidRDefault="00554633" w:rsidP="00143B01">
            <w:pPr>
              <w:pStyle w:val="ListParagraph"/>
              <w:numPr>
                <w:ilvl w:val="0"/>
                <w:numId w:val="29"/>
              </w:numPr>
              <w:spacing w:line="240" w:lineRule="auto"/>
              <w:contextualSpacing/>
              <w:jc w:val="both"/>
              <w:rPr>
                <w:rFonts w:asciiTheme="minorHAnsi" w:hAnsiTheme="minorHAnsi"/>
              </w:rPr>
            </w:pPr>
            <w:r>
              <w:rPr>
                <w:rFonts w:asciiTheme="minorHAnsi" w:hAnsiTheme="minorHAnsi"/>
              </w:rPr>
              <w:t>Service Engineer Left the location</w:t>
            </w:r>
          </w:p>
          <w:p w:rsidR="00554633" w:rsidRDefault="00554633" w:rsidP="00143B01">
            <w:pPr>
              <w:pStyle w:val="ListParagraph"/>
              <w:numPr>
                <w:ilvl w:val="0"/>
                <w:numId w:val="29"/>
              </w:numPr>
              <w:spacing w:line="240" w:lineRule="auto"/>
              <w:contextualSpacing/>
              <w:jc w:val="both"/>
              <w:rPr>
                <w:rFonts w:asciiTheme="minorHAnsi" w:hAnsiTheme="minorHAnsi"/>
              </w:rPr>
            </w:pPr>
            <w:r>
              <w:rPr>
                <w:rFonts w:asciiTheme="minorHAnsi" w:hAnsiTheme="minorHAnsi"/>
              </w:rPr>
              <w:lastRenderedPageBreak/>
              <w:t>Service Engineer Reached</w:t>
            </w:r>
          </w:p>
          <w:p w:rsidR="00237923" w:rsidRDefault="00237923" w:rsidP="00143B01">
            <w:pPr>
              <w:pStyle w:val="ListParagraph"/>
              <w:numPr>
                <w:ilvl w:val="0"/>
                <w:numId w:val="29"/>
              </w:numPr>
              <w:spacing w:line="240" w:lineRule="auto"/>
              <w:contextualSpacing/>
              <w:jc w:val="both"/>
              <w:rPr>
                <w:rFonts w:asciiTheme="minorHAnsi" w:hAnsiTheme="minorHAnsi"/>
              </w:rPr>
            </w:pPr>
            <w:r>
              <w:rPr>
                <w:rFonts w:asciiTheme="minorHAnsi" w:hAnsiTheme="minorHAnsi"/>
              </w:rPr>
              <w:t>Invoice Created</w:t>
            </w:r>
          </w:p>
          <w:p w:rsidR="00237923" w:rsidRDefault="00237923" w:rsidP="00143B01">
            <w:pPr>
              <w:pStyle w:val="ListParagraph"/>
              <w:numPr>
                <w:ilvl w:val="0"/>
                <w:numId w:val="29"/>
              </w:numPr>
              <w:spacing w:line="240" w:lineRule="auto"/>
              <w:contextualSpacing/>
              <w:jc w:val="both"/>
              <w:rPr>
                <w:rFonts w:asciiTheme="minorHAnsi" w:hAnsiTheme="minorHAnsi"/>
              </w:rPr>
            </w:pPr>
            <w:r>
              <w:rPr>
                <w:rFonts w:asciiTheme="minorHAnsi" w:hAnsiTheme="minorHAnsi"/>
              </w:rPr>
              <w:t>Service Complete</w:t>
            </w:r>
          </w:p>
          <w:p w:rsidR="00237923" w:rsidRPr="0056410D" w:rsidRDefault="00237923" w:rsidP="00143B01">
            <w:pPr>
              <w:pStyle w:val="ListParagraph"/>
              <w:numPr>
                <w:ilvl w:val="0"/>
                <w:numId w:val="29"/>
              </w:numPr>
              <w:spacing w:line="240" w:lineRule="auto"/>
              <w:contextualSpacing/>
              <w:jc w:val="both"/>
              <w:rPr>
                <w:rFonts w:asciiTheme="minorHAnsi" w:hAnsiTheme="minorHAnsi"/>
              </w:rPr>
            </w:pPr>
            <w:r>
              <w:rPr>
                <w:rFonts w:asciiTheme="minorHAnsi" w:hAnsiTheme="minorHAnsi"/>
              </w:rPr>
              <w:t>Rating &amp; Feedback</w:t>
            </w:r>
          </w:p>
          <w:p w:rsidR="0056410D" w:rsidRPr="0017781C" w:rsidRDefault="00D76F65" w:rsidP="00143B01">
            <w:pPr>
              <w:widowControl/>
              <w:numPr>
                <w:ilvl w:val="0"/>
                <w:numId w:val="10"/>
              </w:numPr>
              <w:spacing w:line="240" w:lineRule="auto"/>
              <w:ind w:hanging="360"/>
              <w:contextualSpacing/>
              <w:jc w:val="both"/>
              <w:rPr>
                <w:rFonts w:asciiTheme="minorHAnsi" w:hAnsiTheme="minorHAnsi"/>
                <w:sz w:val="22"/>
              </w:rPr>
            </w:pPr>
            <w:r>
              <w:rPr>
                <w:rFonts w:asciiTheme="minorHAnsi" w:hAnsiTheme="minorHAnsi"/>
                <w:sz w:val="22"/>
              </w:rPr>
              <w:t>A click on these notifications will open the page of service request with details and the status of request mentioned at the top</w:t>
            </w:r>
            <w:r w:rsidR="0082234C">
              <w:rPr>
                <w:rFonts w:asciiTheme="minorHAnsi" w:hAnsiTheme="minorHAnsi"/>
                <w:sz w:val="22"/>
              </w:rPr>
              <w:t>.</w:t>
            </w:r>
          </w:p>
        </w:tc>
        <w:tc>
          <w:tcPr>
            <w:tcW w:w="992" w:type="dxa"/>
            <w:vAlign w:val="center"/>
          </w:tcPr>
          <w:p w:rsidR="005A401D" w:rsidRPr="00811257" w:rsidRDefault="005A401D" w:rsidP="0099516F">
            <w:pPr>
              <w:widowControl/>
              <w:spacing w:after="200" w:line="276" w:lineRule="auto"/>
              <w:jc w:val="center"/>
              <w:rPr>
                <w:rFonts w:asciiTheme="minorHAnsi" w:hAnsiTheme="minorHAnsi"/>
                <w:sz w:val="22"/>
              </w:rPr>
            </w:pPr>
            <w:r w:rsidRPr="00811257">
              <w:rPr>
                <w:rFonts w:asciiTheme="minorHAnsi" w:eastAsia="Tahoma" w:hAnsiTheme="minorHAnsi" w:cs="Tahoma"/>
                <w:sz w:val="22"/>
              </w:rPr>
              <w:lastRenderedPageBreak/>
              <w:t>High</w:t>
            </w:r>
          </w:p>
        </w:tc>
        <w:tc>
          <w:tcPr>
            <w:tcW w:w="3575" w:type="dxa"/>
            <w:vAlign w:val="center"/>
          </w:tcPr>
          <w:p w:rsidR="005A401D" w:rsidRPr="00811257" w:rsidRDefault="005A401D" w:rsidP="0099516F">
            <w:pPr>
              <w:widowControl/>
              <w:spacing w:after="200" w:line="240" w:lineRule="auto"/>
              <w:ind w:left="360"/>
              <w:contextualSpacing/>
              <w:jc w:val="both"/>
              <w:rPr>
                <w:rFonts w:asciiTheme="minorHAnsi" w:hAnsiTheme="minorHAnsi"/>
                <w:sz w:val="22"/>
              </w:rPr>
            </w:pPr>
          </w:p>
        </w:tc>
      </w:tr>
    </w:tbl>
    <w:p w:rsidR="005A401D" w:rsidRPr="00811257" w:rsidRDefault="005A401D" w:rsidP="005B487A">
      <w:pPr>
        <w:ind w:left="432"/>
        <w:rPr>
          <w:rFonts w:asciiTheme="minorHAnsi" w:hAnsiTheme="minorHAnsi"/>
          <w:sz w:val="22"/>
        </w:rPr>
      </w:pPr>
    </w:p>
    <w:p w:rsidR="0017781C" w:rsidRPr="0017781C" w:rsidRDefault="0017781C" w:rsidP="0017781C">
      <w:pPr>
        <w:pStyle w:val="Heading3"/>
        <w:rPr>
          <w:rFonts w:asciiTheme="minorHAnsi" w:eastAsia="Tahoma" w:hAnsiTheme="minorHAnsi" w:cs="Tahoma"/>
          <w:sz w:val="28"/>
          <w:szCs w:val="24"/>
        </w:rPr>
      </w:pPr>
      <w:bookmarkStart w:id="70" w:name="h.z337ya" w:colFirst="0" w:colLast="0"/>
      <w:bookmarkEnd w:id="70"/>
      <w:r>
        <w:rPr>
          <w:rFonts w:asciiTheme="minorHAnsi" w:eastAsia="Tahoma" w:hAnsiTheme="minorHAnsi" w:cs="Tahoma"/>
          <w:sz w:val="28"/>
          <w:szCs w:val="24"/>
        </w:rPr>
        <w:t>Invoice &amp; Payment</w:t>
      </w:r>
    </w:p>
    <w:p w:rsidR="005B487A" w:rsidRDefault="005B487A" w:rsidP="005B487A">
      <w:pPr>
        <w:ind w:left="432"/>
        <w:rPr>
          <w:rFonts w:asciiTheme="minorHAnsi" w:hAnsiTheme="minorHAnsi"/>
          <w:sz w:val="22"/>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4C42FB" w:rsidRPr="00F62522" w:rsidTr="0099516F">
        <w:trPr>
          <w:trHeight w:val="480"/>
        </w:trPr>
        <w:tc>
          <w:tcPr>
            <w:tcW w:w="1312" w:type="dxa"/>
            <w:shd w:val="clear" w:color="auto" w:fill="8DB3E2"/>
            <w:vAlign w:val="center"/>
          </w:tcPr>
          <w:p w:rsidR="004C42FB" w:rsidRPr="00811257" w:rsidRDefault="004C42FB" w:rsidP="0099516F">
            <w:pPr>
              <w:jc w:val="center"/>
              <w:rPr>
                <w:rFonts w:asciiTheme="minorHAnsi" w:hAnsiTheme="minorHAnsi"/>
                <w:sz w:val="22"/>
              </w:rPr>
            </w:pPr>
            <w:r w:rsidRPr="00811257">
              <w:rPr>
                <w:rFonts w:asciiTheme="minorHAnsi" w:eastAsia="Tahoma" w:hAnsiTheme="minorHAnsi" w:cs="Tahoma"/>
                <w:b/>
                <w:szCs w:val="18"/>
              </w:rPr>
              <w:t>Requirement</w:t>
            </w:r>
          </w:p>
          <w:p w:rsidR="004C42FB" w:rsidRPr="00811257" w:rsidRDefault="004C42FB" w:rsidP="0099516F">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4C42FB" w:rsidRPr="00811257" w:rsidRDefault="004C42FB" w:rsidP="0099516F">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4C42FB" w:rsidRPr="00811257" w:rsidRDefault="004C42FB" w:rsidP="0099516F">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4C42FB" w:rsidRPr="00F62522" w:rsidRDefault="004C42FB" w:rsidP="0099516F">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4C42FB" w:rsidRPr="00811257" w:rsidTr="0099516F">
        <w:trPr>
          <w:trHeight w:val="680"/>
        </w:trPr>
        <w:tc>
          <w:tcPr>
            <w:tcW w:w="1312" w:type="dxa"/>
            <w:vAlign w:val="center"/>
          </w:tcPr>
          <w:p w:rsidR="004C42FB" w:rsidRPr="00805BDC" w:rsidRDefault="004C42FB" w:rsidP="00143B01">
            <w:pPr>
              <w:pStyle w:val="ListParagraph"/>
              <w:numPr>
                <w:ilvl w:val="0"/>
                <w:numId w:val="14"/>
              </w:numPr>
              <w:rPr>
                <w:rFonts w:asciiTheme="minorHAnsi" w:hAnsiTheme="minorHAnsi"/>
              </w:rPr>
            </w:pPr>
          </w:p>
        </w:tc>
        <w:tc>
          <w:tcPr>
            <w:tcW w:w="6487" w:type="dxa"/>
            <w:vAlign w:val="center"/>
          </w:tcPr>
          <w:p w:rsidR="004C42FB" w:rsidRPr="00E55D4B" w:rsidRDefault="004C42FB" w:rsidP="00143B01">
            <w:pPr>
              <w:widowControl/>
              <w:numPr>
                <w:ilvl w:val="0"/>
                <w:numId w:val="10"/>
              </w:numPr>
              <w:spacing w:after="200" w:line="240" w:lineRule="auto"/>
              <w:ind w:hanging="360"/>
              <w:contextualSpacing/>
              <w:jc w:val="both"/>
              <w:rPr>
                <w:rFonts w:asciiTheme="minorHAnsi" w:hAnsiTheme="minorHAnsi"/>
                <w:sz w:val="22"/>
              </w:rPr>
            </w:pPr>
            <w:r>
              <w:rPr>
                <w:rFonts w:asciiTheme="minorHAnsi" w:eastAsia="Tahoma" w:hAnsiTheme="minorHAnsi" w:cs="Tahoma"/>
                <w:sz w:val="22"/>
              </w:rPr>
              <w:t xml:space="preserve">The </w:t>
            </w:r>
            <w:r w:rsidR="00E55D4B">
              <w:rPr>
                <w:rFonts w:asciiTheme="minorHAnsi" w:eastAsia="Tahoma" w:hAnsiTheme="minorHAnsi" w:cs="Tahoma"/>
                <w:sz w:val="22"/>
              </w:rPr>
              <w:t xml:space="preserve">User will get an invoice for the services </w:t>
            </w:r>
            <w:proofErr w:type="gramStart"/>
            <w:r w:rsidR="00E55D4B">
              <w:rPr>
                <w:rFonts w:asciiTheme="minorHAnsi" w:eastAsia="Tahoma" w:hAnsiTheme="minorHAnsi" w:cs="Tahoma"/>
                <w:sz w:val="22"/>
              </w:rPr>
              <w:t>rendered,</w:t>
            </w:r>
            <w:proofErr w:type="gramEnd"/>
            <w:r w:rsidR="00E55D4B">
              <w:rPr>
                <w:rFonts w:asciiTheme="minorHAnsi" w:eastAsia="Tahoma" w:hAnsiTheme="minorHAnsi" w:cs="Tahoma"/>
                <w:sz w:val="22"/>
              </w:rPr>
              <w:t xml:space="preserve"> </w:t>
            </w:r>
            <w:r w:rsidR="001F7DF1">
              <w:rPr>
                <w:rFonts w:asciiTheme="minorHAnsi" w:eastAsia="Tahoma" w:hAnsiTheme="minorHAnsi" w:cs="Tahoma"/>
                <w:sz w:val="22"/>
              </w:rPr>
              <w:t>it</w:t>
            </w:r>
            <w:r w:rsidR="00E55D4B">
              <w:rPr>
                <w:rFonts w:asciiTheme="minorHAnsi" w:eastAsia="Tahoma" w:hAnsiTheme="minorHAnsi" w:cs="Tahoma"/>
                <w:sz w:val="22"/>
              </w:rPr>
              <w:t xml:space="preserve"> will contain the service providers name and details.</w:t>
            </w:r>
          </w:p>
          <w:p w:rsidR="00E55D4B" w:rsidRPr="00BC258C" w:rsidRDefault="00E55D4B" w:rsidP="00143B01">
            <w:pPr>
              <w:widowControl/>
              <w:numPr>
                <w:ilvl w:val="0"/>
                <w:numId w:val="10"/>
              </w:numPr>
              <w:spacing w:after="200" w:line="240" w:lineRule="auto"/>
              <w:ind w:hanging="360"/>
              <w:contextualSpacing/>
              <w:jc w:val="both"/>
              <w:rPr>
                <w:rFonts w:asciiTheme="minorHAnsi" w:hAnsiTheme="minorHAnsi"/>
                <w:sz w:val="22"/>
              </w:rPr>
            </w:pPr>
            <w:commentRangeStart w:id="71"/>
            <w:r>
              <w:rPr>
                <w:rFonts w:asciiTheme="minorHAnsi" w:eastAsia="Tahoma" w:hAnsiTheme="minorHAnsi" w:cs="Tahoma"/>
                <w:sz w:val="22"/>
              </w:rPr>
              <w:t xml:space="preserve">Once the issue is closed an instant SMS and mail are triggered to the </w:t>
            </w:r>
            <w:r w:rsidR="0099516F">
              <w:rPr>
                <w:rFonts w:asciiTheme="minorHAnsi" w:eastAsia="Tahoma" w:hAnsiTheme="minorHAnsi" w:cs="Tahoma"/>
                <w:sz w:val="22"/>
              </w:rPr>
              <w:t>customer’s</w:t>
            </w:r>
            <w:r>
              <w:rPr>
                <w:rFonts w:asciiTheme="minorHAnsi" w:eastAsia="Tahoma" w:hAnsiTheme="minorHAnsi" w:cs="Tahoma"/>
                <w:sz w:val="22"/>
              </w:rPr>
              <w:t xml:space="preserve"> mail id.</w:t>
            </w:r>
            <w:commentRangeEnd w:id="71"/>
            <w:r w:rsidR="0010668B">
              <w:rPr>
                <w:rStyle w:val="CommentReference"/>
              </w:rPr>
              <w:commentReference w:id="71"/>
            </w:r>
          </w:p>
        </w:tc>
        <w:tc>
          <w:tcPr>
            <w:tcW w:w="992" w:type="dxa"/>
            <w:vAlign w:val="center"/>
          </w:tcPr>
          <w:p w:rsidR="004C42FB" w:rsidRPr="00811257" w:rsidRDefault="004C42FB" w:rsidP="0099516F">
            <w:pPr>
              <w:widowControl/>
              <w:spacing w:after="200" w:line="276" w:lineRule="auto"/>
              <w:jc w:val="center"/>
              <w:rPr>
                <w:rFonts w:asciiTheme="minorHAnsi" w:hAnsiTheme="minorHAnsi"/>
                <w:sz w:val="22"/>
              </w:rPr>
            </w:pPr>
            <w:r w:rsidRPr="00811257">
              <w:rPr>
                <w:rFonts w:asciiTheme="minorHAnsi" w:eastAsia="Tahoma" w:hAnsiTheme="minorHAnsi" w:cs="Tahoma"/>
                <w:sz w:val="22"/>
              </w:rPr>
              <w:t>High</w:t>
            </w:r>
          </w:p>
        </w:tc>
        <w:tc>
          <w:tcPr>
            <w:tcW w:w="3575" w:type="dxa"/>
            <w:vAlign w:val="center"/>
          </w:tcPr>
          <w:p w:rsidR="004C42FB" w:rsidRPr="00811257" w:rsidRDefault="004C42FB" w:rsidP="0099516F">
            <w:pPr>
              <w:widowControl/>
              <w:spacing w:after="200" w:line="240" w:lineRule="auto"/>
              <w:ind w:left="360"/>
              <w:contextualSpacing/>
              <w:jc w:val="both"/>
              <w:rPr>
                <w:rFonts w:asciiTheme="minorHAnsi" w:hAnsiTheme="minorHAnsi"/>
                <w:sz w:val="22"/>
              </w:rPr>
            </w:pPr>
          </w:p>
        </w:tc>
      </w:tr>
    </w:tbl>
    <w:p w:rsidR="0017781C" w:rsidRDefault="0017781C" w:rsidP="005B487A">
      <w:pPr>
        <w:ind w:left="432"/>
        <w:rPr>
          <w:rFonts w:asciiTheme="minorHAnsi" w:hAnsiTheme="minorHAnsi"/>
          <w:sz w:val="22"/>
        </w:rPr>
      </w:pPr>
    </w:p>
    <w:p w:rsidR="002158BD" w:rsidRDefault="002158BD" w:rsidP="002158BD">
      <w:pPr>
        <w:pStyle w:val="Paragraph"/>
        <w:rPr>
          <w:rFonts w:asciiTheme="minorHAnsi" w:hAnsiTheme="minorHAnsi"/>
          <w:sz w:val="22"/>
        </w:rPr>
      </w:pPr>
    </w:p>
    <w:p w:rsidR="002158BD" w:rsidRPr="00811257" w:rsidRDefault="002158BD" w:rsidP="002158BD">
      <w:pPr>
        <w:pStyle w:val="Paragraph"/>
        <w:rPr>
          <w:rFonts w:asciiTheme="minorHAnsi" w:hAnsiTheme="minorHAnsi"/>
          <w:sz w:val="22"/>
        </w:rPr>
      </w:pPr>
    </w:p>
    <w:p w:rsidR="00DE1D72" w:rsidRPr="0017781C" w:rsidRDefault="004E282E" w:rsidP="00DE1D72">
      <w:pPr>
        <w:pStyle w:val="Heading3"/>
        <w:rPr>
          <w:rFonts w:asciiTheme="minorHAnsi" w:eastAsia="Tahoma" w:hAnsiTheme="minorHAnsi" w:cs="Tahoma"/>
          <w:sz w:val="28"/>
          <w:szCs w:val="24"/>
        </w:rPr>
      </w:pPr>
      <w:r>
        <w:rPr>
          <w:rFonts w:asciiTheme="minorHAnsi" w:eastAsia="Tahoma" w:hAnsiTheme="minorHAnsi" w:cs="Tahoma"/>
          <w:sz w:val="28"/>
          <w:szCs w:val="24"/>
        </w:rPr>
        <w:t>SMS &amp; Mail Trigger points</w:t>
      </w:r>
    </w:p>
    <w:p w:rsidR="00DE1D72" w:rsidRDefault="00DE1D72" w:rsidP="005B487A">
      <w:pPr>
        <w:ind w:left="432"/>
        <w:rPr>
          <w:rFonts w:asciiTheme="minorHAnsi" w:hAnsiTheme="minorHAnsi"/>
          <w:sz w:val="22"/>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DE1D72" w:rsidRPr="00F62522" w:rsidTr="00B73E82">
        <w:trPr>
          <w:trHeight w:val="480"/>
        </w:trPr>
        <w:tc>
          <w:tcPr>
            <w:tcW w:w="1312" w:type="dxa"/>
            <w:shd w:val="clear" w:color="auto" w:fill="8DB3E2"/>
            <w:vAlign w:val="center"/>
          </w:tcPr>
          <w:p w:rsidR="00DE1D72" w:rsidRPr="00811257" w:rsidRDefault="00DE1D72" w:rsidP="00B73E82">
            <w:pPr>
              <w:jc w:val="center"/>
              <w:rPr>
                <w:rFonts w:asciiTheme="minorHAnsi" w:hAnsiTheme="minorHAnsi"/>
                <w:sz w:val="22"/>
              </w:rPr>
            </w:pPr>
            <w:r w:rsidRPr="00811257">
              <w:rPr>
                <w:rFonts w:asciiTheme="minorHAnsi" w:eastAsia="Tahoma" w:hAnsiTheme="minorHAnsi" w:cs="Tahoma"/>
                <w:b/>
                <w:szCs w:val="18"/>
              </w:rPr>
              <w:t>Requirement</w:t>
            </w:r>
          </w:p>
          <w:p w:rsidR="00DE1D72" w:rsidRPr="00811257" w:rsidRDefault="00DE1D72" w:rsidP="00B73E82">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DE1D72" w:rsidRPr="00811257" w:rsidRDefault="00DE1D72" w:rsidP="00B73E82">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DE1D72" w:rsidRPr="00811257" w:rsidRDefault="00DE1D72" w:rsidP="00B73E82">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DE1D72" w:rsidRPr="00F62522" w:rsidRDefault="00DE1D72" w:rsidP="00B73E82">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DE1D72" w:rsidRPr="00811257" w:rsidTr="00B73E82">
        <w:trPr>
          <w:trHeight w:val="680"/>
        </w:trPr>
        <w:tc>
          <w:tcPr>
            <w:tcW w:w="1312" w:type="dxa"/>
            <w:vAlign w:val="center"/>
          </w:tcPr>
          <w:p w:rsidR="00DE1D72" w:rsidRPr="00805BDC" w:rsidRDefault="00DE1D72" w:rsidP="00143B01">
            <w:pPr>
              <w:pStyle w:val="ListParagraph"/>
              <w:numPr>
                <w:ilvl w:val="0"/>
                <w:numId w:val="14"/>
              </w:numPr>
              <w:rPr>
                <w:rFonts w:asciiTheme="minorHAnsi" w:hAnsiTheme="minorHAnsi"/>
              </w:rPr>
            </w:pPr>
          </w:p>
        </w:tc>
        <w:tc>
          <w:tcPr>
            <w:tcW w:w="6487" w:type="dxa"/>
            <w:vAlign w:val="center"/>
          </w:tcPr>
          <w:p w:rsidR="00DE1D72" w:rsidRDefault="00DE1D72" w:rsidP="00143B01">
            <w:pPr>
              <w:widowControl/>
              <w:numPr>
                <w:ilvl w:val="0"/>
                <w:numId w:val="10"/>
              </w:numPr>
              <w:spacing w:after="200" w:line="240" w:lineRule="auto"/>
              <w:ind w:hanging="360"/>
              <w:contextualSpacing/>
              <w:jc w:val="both"/>
              <w:rPr>
                <w:rFonts w:asciiTheme="minorHAnsi" w:eastAsia="Tahoma" w:hAnsiTheme="minorHAnsi" w:cs="Tahoma"/>
                <w:sz w:val="22"/>
              </w:rPr>
            </w:pPr>
            <w:commentRangeStart w:id="72"/>
            <w:r>
              <w:rPr>
                <w:rFonts w:asciiTheme="minorHAnsi" w:eastAsia="Tahoma" w:hAnsiTheme="minorHAnsi" w:cs="Tahoma"/>
                <w:sz w:val="22"/>
              </w:rPr>
              <w:t>The</w:t>
            </w:r>
            <w:r w:rsidR="00DA29DC">
              <w:rPr>
                <w:rFonts w:asciiTheme="minorHAnsi" w:eastAsia="Tahoma" w:hAnsiTheme="minorHAnsi" w:cs="Tahoma"/>
                <w:sz w:val="22"/>
              </w:rPr>
              <w:t xml:space="preserve"> SMS and mails are triggered at these stages in the service request lifecycle</w:t>
            </w:r>
            <w:commentRangeEnd w:id="72"/>
            <w:r w:rsidR="00772820">
              <w:rPr>
                <w:rStyle w:val="CommentReference"/>
              </w:rPr>
              <w:commentReference w:id="72"/>
            </w:r>
          </w:p>
          <w:p w:rsidR="00DA29DC" w:rsidRDefault="00DA29DC" w:rsidP="00143B01">
            <w:pPr>
              <w:pStyle w:val="ListParagraph"/>
              <w:numPr>
                <w:ilvl w:val="0"/>
                <w:numId w:val="30"/>
              </w:numPr>
              <w:spacing w:line="240" w:lineRule="auto"/>
              <w:contextualSpacing/>
              <w:jc w:val="both"/>
              <w:rPr>
                <w:rFonts w:asciiTheme="minorHAnsi" w:eastAsia="Tahoma" w:hAnsiTheme="minorHAnsi" w:cs="Tahoma"/>
              </w:rPr>
            </w:pPr>
            <w:commentRangeStart w:id="73"/>
            <w:r>
              <w:rPr>
                <w:rFonts w:asciiTheme="minorHAnsi" w:eastAsia="Tahoma" w:hAnsiTheme="minorHAnsi" w:cs="Tahoma"/>
              </w:rPr>
              <w:t>When the service request is raised by the customer, an SMS and mail are triggered with the details</w:t>
            </w:r>
            <w:commentRangeEnd w:id="73"/>
            <w:r w:rsidR="00772820">
              <w:rPr>
                <w:rStyle w:val="CommentReference"/>
                <w:rFonts w:ascii="Times New Roman" w:eastAsia="Times New Roman" w:hAnsi="Times New Roman"/>
              </w:rPr>
              <w:commentReference w:id="73"/>
            </w:r>
          </w:p>
          <w:p w:rsidR="00DA29DC" w:rsidRDefault="00DA29DC" w:rsidP="00143B01">
            <w:pPr>
              <w:pStyle w:val="ListParagraph"/>
              <w:numPr>
                <w:ilvl w:val="0"/>
                <w:numId w:val="30"/>
              </w:numPr>
              <w:spacing w:line="240" w:lineRule="auto"/>
              <w:contextualSpacing/>
              <w:jc w:val="both"/>
              <w:rPr>
                <w:rFonts w:asciiTheme="minorHAnsi" w:eastAsia="Tahoma" w:hAnsiTheme="minorHAnsi" w:cs="Tahoma"/>
              </w:rPr>
            </w:pPr>
            <w:commentRangeStart w:id="74"/>
            <w:r>
              <w:rPr>
                <w:rFonts w:asciiTheme="minorHAnsi" w:eastAsia="Tahoma" w:hAnsiTheme="minorHAnsi" w:cs="Tahoma"/>
              </w:rPr>
              <w:t>When the service request is accepted by a service provider, an SMS and mail are triggered in the same conversation</w:t>
            </w:r>
            <w:commentRangeEnd w:id="74"/>
            <w:r w:rsidR="00546B95">
              <w:rPr>
                <w:rStyle w:val="CommentReference"/>
                <w:rFonts w:ascii="Times New Roman" w:eastAsia="Times New Roman" w:hAnsi="Times New Roman"/>
              </w:rPr>
              <w:commentReference w:id="74"/>
            </w:r>
          </w:p>
          <w:p w:rsidR="00DA29DC" w:rsidRPr="00DA29DC" w:rsidRDefault="00DA29DC" w:rsidP="00143B01">
            <w:pPr>
              <w:pStyle w:val="ListParagraph"/>
              <w:numPr>
                <w:ilvl w:val="0"/>
                <w:numId w:val="30"/>
              </w:numPr>
              <w:spacing w:line="240" w:lineRule="auto"/>
              <w:contextualSpacing/>
              <w:jc w:val="both"/>
              <w:rPr>
                <w:rFonts w:asciiTheme="minorHAnsi" w:eastAsia="Tahoma" w:hAnsiTheme="minorHAnsi" w:cs="Tahoma"/>
              </w:rPr>
            </w:pPr>
            <w:commentRangeStart w:id="75"/>
            <w:r>
              <w:rPr>
                <w:rFonts w:asciiTheme="minorHAnsi" w:eastAsia="Tahoma" w:hAnsiTheme="minorHAnsi" w:cs="Tahoma"/>
              </w:rPr>
              <w:lastRenderedPageBreak/>
              <w:t xml:space="preserve">When an Invoice is generated, invoice is attached in the </w:t>
            </w:r>
            <w:proofErr w:type="gramStart"/>
            <w:r>
              <w:rPr>
                <w:rFonts w:asciiTheme="minorHAnsi" w:eastAsia="Tahoma" w:hAnsiTheme="minorHAnsi" w:cs="Tahoma"/>
              </w:rPr>
              <w:t>mail,</w:t>
            </w:r>
            <w:proofErr w:type="gramEnd"/>
            <w:r>
              <w:rPr>
                <w:rFonts w:asciiTheme="minorHAnsi" w:eastAsia="Tahoma" w:hAnsiTheme="minorHAnsi" w:cs="Tahoma"/>
              </w:rPr>
              <w:t xml:space="preserve"> SMS will have the amount of the Invoice.</w:t>
            </w:r>
            <w:commentRangeEnd w:id="75"/>
            <w:r w:rsidR="00546B95">
              <w:rPr>
                <w:rStyle w:val="CommentReference"/>
                <w:rFonts w:ascii="Times New Roman" w:eastAsia="Times New Roman" w:hAnsi="Times New Roman"/>
              </w:rPr>
              <w:commentReference w:id="75"/>
            </w:r>
          </w:p>
        </w:tc>
        <w:tc>
          <w:tcPr>
            <w:tcW w:w="992" w:type="dxa"/>
            <w:vAlign w:val="center"/>
          </w:tcPr>
          <w:p w:rsidR="00DE1D72" w:rsidRPr="00811257" w:rsidRDefault="00DE1D72" w:rsidP="00B73E82">
            <w:pPr>
              <w:widowControl/>
              <w:spacing w:after="200" w:line="276" w:lineRule="auto"/>
              <w:jc w:val="center"/>
              <w:rPr>
                <w:rFonts w:asciiTheme="minorHAnsi" w:hAnsiTheme="minorHAnsi"/>
                <w:sz w:val="22"/>
              </w:rPr>
            </w:pPr>
            <w:r w:rsidRPr="00811257">
              <w:rPr>
                <w:rFonts w:asciiTheme="minorHAnsi" w:eastAsia="Tahoma" w:hAnsiTheme="minorHAnsi" w:cs="Tahoma"/>
                <w:sz w:val="22"/>
              </w:rPr>
              <w:lastRenderedPageBreak/>
              <w:t>High</w:t>
            </w:r>
          </w:p>
        </w:tc>
        <w:tc>
          <w:tcPr>
            <w:tcW w:w="3575" w:type="dxa"/>
            <w:vAlign w:val="center"/>
          </w:tcPr>
          <w:p w:rsidR="00DE1D72" w:rsidRPr="00811257" w:rsidRDefault="00DE1D72" w:rsidP="00B73E82">
            <w:pPr>
              <w:widowControl/>
              <w:spacing w:after="200" w:line="240" w:lineRule="auto"/>
              <w:ind w:left="360"/>
              <w:contextualSpacing/>
              <w:jc w:val="both"/>
              <w:rPr>
                <w:rFonts w:asciiTheme="minorHAnsi" w:hAnsiTheme="minorHAnsi"/>
                <w:sz w:val="22"/>
              </w:rPr>
            </w:pPr>
          </w:p>
        </w:tc>
      </w:tr>
    </w:tbl>
    <w:p w:rsidR="00DE1D72" w:rsidRDefault="00DE1D72" w:rsidP="005B487A">
      <w:pPr>
        <w:ind w:left="432"/>
        <w:rPr>
          <w:rFonts w:asciiTheme="minorHAnsi" w:hAnsiTheme="minorHAnsi"/>
          <w:sz w:val="22"/>
        </w:rPr>
      </w:pPr>
    </w:p>
    <w:p w:rsidR="001436FD" w:rsidRDefault="001436FD" w:rsidP="001436FD">
      <w:pPr>
        <w:pStyle w:val="Heading3"/>
        <w:rPr>
          <w:rFonts w:asciiTheme="minorHAnsi" w:eastAsia="Tahoma" w:hAnsiTheme="minorHAnsi" w:cs="Tahoma"/>
          <w:sz w:val="28"/>
          <w:szCs w:val="24"/>
        </w:rPr>
      </w:pPr>
      <w:r>
        <w:rPr>
          <w:rFonts w:asciiTheme="minorHAnsi" w:eastAsia="Tahoma" w:hAnsiTheme="minorHAnsi" w:cs="Tahoma"/>
          <w:sz w:val="28"/>
          <w:szCs w:val="24"/>
        </w:rPr>
        <w:t>SMS &amp; Mail Templates</w:t>
      </w:r>
    </w:p>
    <w:p w:rsidR="001436FD" w:rsidRPr="00677223" w:rsidRDefault="001436FD" w:rsidP="001436FD">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1436FD" w:rsidRPr="00F62522" w:rsidTr="004C3EE6">
        <w:trPr>
          <w:trHeight w:val="480"/>
        </w:trPr>
        <w:tc>
          <w:tcPr>
            <w:tcW w:w="1312" w:type="dxa"/>
            <w:shd w:val="clear" w:color="auto" w:fill="8DB3E2"/>
            <w:vAlign w:val="center"/>
          </w:tcPr>
          <w:p w:rsidR="001436FD" w:rsidRPr="00811257" w:rsidRDefault="001436FD" w:rsidP="004C3EE6">
            <w:pPr>
              <w:jc w:val="center"/>
              <w:rPr>
                <w:rFonts w:asciiTheme="minorHAnsi" w:hAnsiTheme="minorHAnsi"/>
                <w:sz w:val="22"/>
              </w:rPr>
            </w:pPr>
            <w:r w:rsidRPr="00811257">
              <w:rPr>
                <w:rFonts w:asciiTheme="minorHAnsi" w:eastAsia="Tahoma" w:hAnsiTheme="minorHAnsi" w:cs="Tahoma"/>
                <w:b/>
                <w:szCs w:val="18"/>
              </w:rPr>
              <w:t>Requirement</w:t>
            </w:r>
          </w:p>
          <w:p w:rsidR="001436FD" w:rsidRPr="00811257" w:rsidRDefault="001436FD" w:rsidP="004C3EE6">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1436FD" w:rsidRPr="00811257" w:rsidRDefault="001436FD" w:rsidP="004C3EE6">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1436FD" w:rsidRPr="00811257" w:rsidRDefault="001436FD" w:rsidP="004C3EE6">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1436FD" w:rsidRPr="00F62522" w:rsidRDefault="001436FD" w:rsidP="004C3EE6">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1436FD" w:rsidRPr="00811257" w:rsidTr="004C3EE6">
        <w:trPr>
          <w:trHeight w:val="680"/>
        </w:trPr>
        <w:tc>
          <w:tcPr>
            <w:tcW w:w="1312" w:type="dxa"/>
            <w:vAlign w:val="center"/>
          </w:tcPr>
          <w:p w:rsidR="001436FD" w:rsidRPr="00805BDC" w:rsidRDefault="001436FD" w:rsidP="00143B01">
            <w:pPr>
              <w:pStyle w:val="ListParagraph"/>
              <w:numPr>
                <w:ilvl w:val="0"/>
                <w:numId w:val="14"/>
              </w:numPr>
              <w:rPr>
                <w:rFonts w:asciiTheme="minorHAnsi" w:hAnsiTheme="minorHAnsi"/>
              </w:rPr>
            </w:pPr>
          </w:p>
        </w:tc>
        <w:tc>
          <w:tcPr>
            <w:tcW w:w="6487" w:type="dxa"/>
            <w:vAlign w:val="center"/>
          </w:tcPr>
          <w:p w:rsidR="001436FD" w:rsidRDefault="001436FD" w:rsidP="00143B01">
            <w:pPr>
              <w:widowControl/>
              <w:numPr>
                <w:ilvl w:val="0"/>
                <w:numId w:val="10"/>
              </w:numPr>
              <w:spacing w:after="200" w:line="240" w:lineRule="auto"/>
              <w:ind w:hanging="360"/>
              <w:contextualSpacing/>
              <w:jc w:val="both"/>
              <w:rPr>
                <w:rFonts w:asciiTheme="minorHAnsi" w:eastAsia="Tahoma" w:hAnsiTheme="minorHAnsi" w:cs="Tahoma"/>
                <w:sz w:val="22"/>
              </w:rPr>
            </w:pPr>
            <w:commentRangeStart w:id="76"/>
            <w:r>
              <w:rPr>
                <w:rFonts w:asciiTheme="minorHAnsi" w:eastAsia="Tahoma" w:hAnsiTheme="minorHAnsi" w:cs="Tahoma"/>
                <w:sz w:val="22"/>
              </w:rPr>
              <w:t xml:space="preserve">The SMS will look like  - Hi, </w:t>
            </w:r>
            <w:proofErr w:type="spellStart"/>
            <w:r>
              <w:rPr>
                <w:rFonts w:asciiTheme="minorHAnsi" w:eastAsia="Tahoma" w:hAnsiTheme="minorHAnsi" w:cs="Tahoma"/>
                <w:sz w:val="22"/>
              </w:rPr>
              <w:t>Mr</w:t>
            </w:r>
            <w:proofErr w:type="spellEnd"/>
            <w:r>
              <w:rPr>
                <w:rFonts w:asciiTheme="minorHAnsi" w:eastAsia="Tahoma" w:hAnsiTheme="minorHAnsi" w:cs="Tahoma"/>
                <w:sz w:val="22"/>
              </w:rPr>
              <w:t>/</w:t>
            </w:r>
            <w:proofErr w:type="spellStart"/>
            <w:r>
              <w:rPr>
                <w:rFonts w:asciiTheme="minorHAnsi" w:eastAsia="Tahoma" w:hAnsiTheme="minorHAnsi" w:cs="Tahoma"/>
                <w:sz w:val="22"/>
              </w:rPr>
              <w:t>Ms</w:t>
            </w:r>
            <w:proofErr w:type="spellEnd"/>
            <w:r>
              <w:rPr>
                <w:rFonts w:asciiTheme="minorHAnsi" w:eastAsia="Tahoma" w:hAnsiTheme="minorHAnsi" w:cs="Tahoma"/>
                <w:sz w:val="22"/>
              </w:rPr>
              <w:t xml:space="preserve"> XXXXXXXX, your invoice for the amount </w:t>
            </w:r>
            <w:proofErr w:type="spellStart"/>
            <w:r>
              <w:rPr>
                <w:rFonts w:asciiTheme="minorHAnsi" w:eastAsia="Tahoma" w:hAnsiTheme="minorHAnsi" w:cs="Tahoma"/>
                <w:sz w:val="22"/>
              </w:rPr>
              <w:t>Rs</w:t>
            </w:r>
            <w:proofErr w:type="spellEnd"/>
            <w:r>
              <w:rPr>
                <w:rFonts w:asciiTheme="minorHAnsi" w:eastAsia="Tahoma" w:hAnsiTheme="minorHAnsi" w:cs="Tahoma"/>
                <w:sz w:val="22"/>
              </w:rPr>
              <w:t>. XXXX for (service) XXXX with the provider XXXXXXXX has been generated and sent to your mail id.</w:t>
            </w:r>
            <w:commentRangeEnd w:id="76"/>
            <w:r w:rsidR="00772820">
              <w:rPr>
                <w:rStyle w:val="CommentReference"/>
              </w:rPr>
              <w:commentReference w:id="76"/>
            </w:r>
          </w:p>
          <w:p w:rsidR="001436FD" w:rsidRPr="00677223" w:rsidRDefault="001436FD" w:rsidP="00143B01">
            <w:pPr>
              <w:widowControl/>
              <w:numPr>
                <w:ilvl w:val="0"/>
                <w:numId w:val="10"/>
              </w:numPr>
              <w:spacing w:after="200" w:line="240" w:lineRule="auto"/>
              <w:ind w:hanging="360"/>
              <w:contextualSpacing/>
              <w:jc w:val="both"/>
              <w:rPr>
                <w:rFonts w:asciiTheme="minorHAnsi" w:eastAsia="Tahoma" w:hAnsiTheme="minorHAnsi" w:cs="Tahoma"/>
              </w:rPr>
            </w:pPr>
            <w:r>
              <w:rPr>
                <w:rFonts w:asciiTheme="minorHAnsi" w:eastAsia="Tahoma" w:hAnsiTheme="minorHAnsi" w:cs="Tahoma"/>
                <w:sz w:val="22"/>
              </w:rPr>
              <w:t>Mail will have the above information along with promotional content and an attached document of the invoice in pdf format.</w:t>
            </w:r>
          </w:p>
        </w:tc>
        <w:tc>
          <w:tcPr>
            <w:tcW w:w="992" w:type="dxa"/>
            <w:vAlign w:val="center"/>
          </w:tcPr>
          <w:p w:rsidR="001436FD" w:rsidRPr="00811257" w:rsidRDefault="001436FD" w:rsidP="004C3EE6">
            <w:pPr>
              <w:widowControl/>
              <w:spacing w:after="200" w:line="276" w:lineRule="auto"/>
              <w:jc w:val="center"/>
              <w:rPr>
                <w:rFonts w:asciiTheme="minorHAnsi" w:hAnsiTheme="minorHAnsi"/>
                <w:sz w:val="22"/>
              </w:rPr>
            </w:pPr>
            <w:r w:rsidRPr="00811257">
              <w:rPr>
                <w:rFonts w:asciiTheme="minorHAnsi" w:eastAsia="Tahoma" w:hAnsiTheme="minorHAnsi" w:cs="Tahoma"/>
                <w:sz w:val="22"/>
              </w:rPr>
              <w:t>High</w:t>
            </w:r>
          </w:p>
        </w:tc>
        <w:tc>
          <w:tcPr>
            <w:tcW w:w="3575" w:type="dxa"/>
            <w:vAlign w:val="center"/>
          </w:tcPr>
          <w:p w:rsidR="001436FD" w:rsidRPr="00811257" w:rsidRDefault="001436FD" w:rsidP="004C3EE6">
            <w:pPr>
              <w:widowControl/>
              <w:spacing w:after="200" w:line="240" w:lineRule="auto"/>
              <w:ind w:left="360"/>
              <w:contextualSpacing/>
              <w:jc w:val="both"/>
              <w:rPr>
                <w:rFonts w:asciiTheme="minorHAnsi" w:hAnsiTheme="minorHAnsi"/>
                <w:sz w:val="22"/>
              </w:rPr>
            </w:pPr>
          </w:p>
        </w:tc>
      </w:tr>
    </w:tbl>
    <w:p w:rsidR="001436FD" w:rsidRDefault="001436FD" w:rsidP="001436FD">
      <w:pPr>
        <w:ind w:left="432"/>
        <w:rPr>
          <w:rFonts w:asciiTheme="minorHAnsi" w:hAnsiTheme="minorHAnsi"/>
          <w:sz w:val="22"/>
        </w:rPr>
      </w:pPr>
    </w:p>
    <w:p w:rsidR="001436FD" w:rsidRDefault="00864677" w:rsidP="00864677">
      <w:pPr>
        <w:pStyle w:val="Heading3"/>
        <w:numPr>
          <w:ilvl w:val="0"/>
          <w:numId w:val="0"/>
        </w:numPr>
      </w:pPr>
      <w:r>
        <w:t>Phase 2</w:t>
      </w:r>
    </w:p>
    <w:p w:rsidR="001436FD" w:rsidRDefault="001436FD" w:rsidP="001436FD">
      <w:pPr>
        <w:ind w:left="432"/>
        <w:rPr>
          <w:rFonts w:asciiTheme="minorHAnsi" w:hAnsiTheme="minorHAnsi"/>
          <w:sz w:val="22"/>
        </w:rPr>
      </w:pPr>
    </w:p>
    <w:p w:rsidR="00864677" w:rsidRDefault="00864677" w:rsidP="00864677">
      <w:pPr>
        <w:pStyle w:val="Heading3"/>
        <w:rPr>
          <w:rFonts w:asciiTheme="minorHAnsi" w:eastAsia="Tahoma" w:hAnsiTheme="minorHAnsi" w:cs="Tahoma"/>
          <w:sz w:val="28"/>
          <w:szCs w:val="24"/>
        </w:rPr>
      </w:pPr>
      <w:r>
        <w:rPr>
          <w:rFonts w:asciiTheme="minorHAnsi" w:eastAsia="Tahoma" w:hAnsiTheme="minorHAnsi" w:cs="Tahoma"/>
          <w:sz w:val="28"/>
          <w:szCs w:val="24"/>
        </w:rPr>
        <w:t>Family Members</w:t>
      </w:r>
    </w:p>
    <w:p w:rsidR="00864677" w:rsidRPr="002158BD" w:rsidRDefault="00864677" w:rsidP="00864677">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864677" w:rsidRPr="00F62522" w:rsidTr="00864677">
        <w:trPr>
          <w:trHeight w:val="480"/>
        </w:trPr>
        <w:tc>
          <w:tcPr>
            <w:tcW w:w="1312" w:type="dxa"/>
            <w:shd w:val="clear" w:color="auto" w:fill="8DB3E2"/>
            <w:vAlign w:val="center"/>
          </w:tcPr>
          <w:p w:rsidR="00864677" w:rsidRPr="00811257" w:rsidRDefault="00864677" w:rsidP="00864677">
            <w:pPr>
              <w:jc w:val="center"/>
              <w:rPr>
                <w:rFonts w:asciiTheme="minorHAnsi" w:hAnsiTheme="minorHAnsi"/>
                <w:sz w:val="22"/>
              </w:rPr>
            </w:pPr>
            <w:r w:rsidRPr="00811257">
              <w:rPr>
                <w:rFonts w:asciiTheme="minorHAnsi" w:eastAsia="Tahoma" w:hAnsiTheme="minorHAnsi" w:cs="Tahoma"/>
                <w:b/>
                <w:szCs w:val="18"/>
              </w:rPr>
              <w:t>Requirement</w:t>
            </w:r>
          </w:p>
          <w:p w:rsidR="00864677" w:rsidRPr="00811257" w:rsidRDefault="00864677" w:rsidP="00864677">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864677" w:rsidRPr="00811257" w:rsidRDefault="00864677" w:rsidP="00864677">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864677" w:rsidRPr="00811257" w:rsidRDefault="00864677" w:rsidP="00864677">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864677" w:rsidRPr="00F62522" w:rsidRDefault="00864677" w:rsidP="00864677">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864677" w:rsidRPr="00811257" w:rsidTr="00864677">
        <w:trPr>
          <w:trHeight w:val="580"/>
        </w:trPr>
        <w:tc>
          <w:tcPr>
            <w:tcW w:w="1312" w:type="dxa"/>
            <w:vAlign w:val="center"/>
          </w:tcPr>
          <w:p w:rsidR="00864677" w:rsidRPr="00805BDC" w:rsidRDefault="00864677" w:rsidP="00864677">
            <w:pPr>
              <w:pStyle w:val="ListParagraph"/>
              <w:numPr>
                <w:ilvl w:val="0"/>
                <w:numId w:val="14"/>
              </w:numPr>
              <w:rPr>
                <w:rFonts w:asciiTheme="minorHAnsi" w:eastAsia="Tahoma" w:hAnsiTheme="minorHAnsi" w:cs="Tahoma"/>
              </w:rPr>
            </w:pPr>
          </w:p>
        </w:tc>
        <w:tc>
          <w:tcPr>
            <w:tcW w:w="6487" w:type="dxa"/>
            <w:vAlign w:val="center"/>
          </w:tcPr>
          <w:p w:rsidR="00864677" w:rsidRPr="002C304B"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commentRangeStart w:id="77"/>
            <w:r>
              <w:rPr>
                <w:rFonts w:asciiTheme="minorHAnsi" w:eastAsia="Tahoma" w:hAnsiTheme="minorHAnsi" w:cs="Tahoma"/>
                <w:sz w:val="24"/>
                <w:szCs w:val="22"/>
              </w:rPr>
              <w:t>The user can type in the details and add another member by tapping on the Add Family Member</w:t>
            </w:r>
          </w:p>
          <w:p w:rsidR="00864677"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rPr>
              <w:t xml:space="preserve">The person to add other family members becomes the master of the group, and only he/she can add or remove family members. </w:t>
            </w:r>
          </w:p>
          <w:p w:rsidR="00864677" w:rsidRPr="00107930"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rPr>
              <w:t>The added family members are slaves to the master and cannot add or remove any more family members.</w:t>
            </w:r>
            <w:commentRangeEnd w:id="77"/>
            <w:r w:rsidR="00F0581F">
              <w:rPr>
                <w:rStyle w:val="CommentReference"/>
              </w:rPr>
              <w:commentReference w:id="77"/>
            </w:r>
          </w:p>
        </w:tc>
        <w:tc>
          <w:tcPr>
            <w:tcW w:w="992" w:type="dxa"/>
            <w:vAlign w:val="center"/>
          </w:tcPr>
          <w:p w:rsidR="00864677" w:rsidRPr="00811257" w:rsidRDefault="00864677" w:rsidP="00864677">
            <w:pPr>
              <w:widowControl/>
              <w:spacing w:after="200" w:line="276" w:lineRule="auto"/>
              <w:jc w:val="center"/>
              <w:rPr>
                <w:rFonts w:asciiTheme="minorHAnsi" w:eastAsia="Tahoma" w:hAnsiTheme="minorHAnsi" w:cs="Tahoma"/>
                <w:sz w:val="22"/>
              </w:rPr>
            </w:pPr>
          </w:p>
        </w:tc>
        <w:tc>
          <w:tcPr>
            <w:tcW w:w="3575" w:type="dxa"/>
            <w:vAlign w:val="center"/>
          </w:tcPr>
          <w:p w:rsidR="00864677" w:rsidRPr="00811257" w:rsidRDefault="00864677" w:rsidP="00864677">
            <w:pPr>
              <w:widowControl/>
              <w:spacing w:after="200" w:line="240" w:lineRule="auto"/>
              <w:ind w:left="360"/>
              <w:contextualSpacing/>
              <w:jc w:val="both"/>
              <w:rPr>
                <w:rFonts w:asciiTheme="minorHAnsi" w:hAnsiTheme="minorHAnsi"/>
                <w:sz w:val="24"/>
                <w:szCs w:val="22"/>
              </w:rPr>
            </w:pPr>
          </w:p>
        </w:tc>
      </w:tr>
    </w:tbl>
    <w:p w:rsidR="00864677" w:rsidRDefault="00864677" w:rsidP="001436FD">
      <w:pPr>
        <w:ind w:left="432"/>
        <w:rPr>
          <w:rFonts w:asciiTheme="minorHAnsi" w:hAnsiTheme="minorHAnsi"/>
          <w:sz w:val="22"/>
        </w:rPr>
      </w:pPr>
    </w:p>
    <w:p w:rsidR="00864677" w:rsidRDefault="00864677" w:rsidP="001436FD">
      <w:pPr>
        <w:ind w:left="432"/>
        <w:rPr>
          <w:rFonts w:asciiTheme="minorHAnsi" w:hAnsiTheme="minorHAnsi"/>
          <w:sz w:val="22"/>
        </w:rPr>
      </w:pPr>
    </w:p>
    <w:p w:rsidR="00864677" w:rsidRDefault="00864677" w:rsidP="00864677">
      <w:pPr>
        <w:pStyle w:val="Heading3"/>
        <w:rPr>
          <w:rFonts w:asciiTheme="minorHAnsi" w:eastAsia="Tahoma" w:hAnsiTheme="minorHAnsi" w:cs="Tahoma"/>
          <w:sz w:val="28"/>
          <w:szCs w:val="24"/>
        </w:rPr>
      </w:pPr>
      <w:r>
        <w:rPr>
          <w:rFonts w:asciiTheme="minorHAnsi" w:eastAsia="Tahoma" w:hAnsiTheme="minorHAnsi" w:cs="Tahoma"/>
          <w:sz w:val="28"/>
          <w:szCs w:val="24"/>
        </w:rPr>
        <w:lastRenderedPageBreak/>
        <w:t>Vehicle Details</w:t>
      </w:r>
    </w:p>
    <w:p w:rsidR="00864677" w:rsidRDefault="00864677" w:rsidP="00864677">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864677" w:rsidRPr="00F62522" w:rsidTr="00864677">
        <w:trPr>
          <w:trHeight w:val="480"/>
        </w:trPr>
        <w:tc>
          <w:tcPr>
            <w:tcW w:w="1312" w:type="dxa"/>
            <w:shd w:val="clear" w:color="auto" w:fill="8DB3E2"/>
            <w:vAlign w:val="center"/>
          </w:tcPr>
          <w:p w:rsidR="00864677" w:rsidRPr="00811257" w:rsidRDefault="00864677" w:rsidP="00864677">
            <w:pPr>
              <w:jc w:val="center"/>
              <w:rPr>
                <w:rFonts w:asciiTheme="minorHAnsi" w:hAnsiTheme="minorHAnsi"/>
                <w:sz w:val="22"/>
              </w:rPr>
            </w:pPr>
            <w:r w:rsidRPr="00811257">
              <w:rPr>
                <w:rFonts w:asciiTheme="minorHAnsi" w:eastAsia="Tahoma" w:hAnsiTheme="minorHAnsi" w:cs="Tahoma"/>
                <w:b/>
                <w:szCs w:val="18"/>
              </w:rPr>
              <w:t>Requirement</w:t>
            </w:r>
          </w:p>
          <w:p w:rsidR="00864677" w:rsidRPr="00811257" w:rsidRDefault="00864677" w:rsidP="00864677">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864677" w:rsidRPr="00811257" w:rsidRDefault="00864677" w:rsidP="00864677">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864677" w:rsidRPr="00811257" w:rsidRDefault="00864677" w:rsidP="00864677">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864677" w:rsidRPr="00F62522" w:rsidRDefault="00864677" w:rsidP="00864677">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864677" w:rsidRPr="00811257" w:rsidTr="00864677">
        <w:trPr>
          <w:trHeight w:val="580"/>
        </w:trPr>
        <w:tc>
          <w:tcPr>
            <w:tcW w:w="1312" w:type="dxa"/>
            <w:vAlign w:val="center"/>
          </w:tcPr>
          <w:p w:rsidR="00864677" w:rsidRPr="00805BDC" w:rsidRDefault="00864677" w:rsidP="00864677">
            <w:pPr>
              <w:pStyle w:val="ListParagraph"/>
              <w:numPr>
                <w:ilvl w:val="0"/>
                <w:numId w:val="14"/>
              </w:numPr>
              <w:rPr>
                <w:rFonts w:asciiTheme="minorHAnsi" w:eastAsia="Tahoma" w:hAnsiTheme="minorHAnsi" w:cs="Tahoma"/>
              </w:rPr>
            </w:pPr>
          </w:p>
        </w:tc>
        <w:tc>
          <w:tcPr>
            <w:tcW w:w="6487" w:type="dxa"/>
            <w:vAlign w:val="center"/>
          </w:tcPr>
          <w:p w:rsidR="00864677" w:rsidRPr="00A8108E"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commentRangeStart w:id="78"/>
            <w:r>
              <w:rPr>
                <w:rFonts w:asciiTheme="minorHAnsi" w:eastAsia="Tahoma" w:hAnsiTheme="minorHAnsi" w:cs="Tahoma"/>
                <w:sz w:val="24"/>
                <w:szCs w:val="22"/>
              </w:rPr>
              <w:t>A user can add up to 3 vehicles that he own and any additional vehicle to be added after will be for a premium.</w:t>
            </w:r>
          </w:p>
          <w:p w:rsidR="00864677" w:rsidRPr="00BC3CC4"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 xml:space="preserve">The details of the vehicle are </w:t>
            </w:r>
            <w:proofErr w:type="spellStart"/>
            <w:r>
              <w:rPr>
                <w:rFonts w:asciiTheme="minorHAnsi" w:eastAsia="Tahoma" w:hAnsiTheme="minorHAnsi" w:cs="Tahoma"/>
                <w:sz w:val="24"/>
                <w:szCs w:val="22"/>
              </w:rPr>
              <w:t>autofilled</w:t>
            </w:r>
            <w:proofErr w:type="spellEnd"/>
            <w:r>
              <w:rPr>
                <w:rFonts w:asciiTheme="minorHAnsi" w:eastAsia="Tahoma" w:hAnsiTheme="minorHAnsi" w:cs="Tahoma"/>
                <w:sz w:val="24"/>
                <w:szCs w:val="22"/>
              </w:rPr>
              <w:t xml:space="preserve"> as the user types in each field. </w:t>
            </w:r>
          </w:p>
          <w:p w:rsidR="00864677" w:rsidRPr="00F85055"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 xml:space="preserve">The year </w:t>
            </w:r>
            <w:r w:rsidR="00F85055">
              <w:rPr>
                <w:rFonts w:asciiTheme="minorHAnsi" w:eastAsia="Tahoma" w:hAnsiTheme="minorHAnsi" w:cs="Tahoma"/>
                <w:sz w:val="24"/>
                <w:szCs w:val="22"/>
              </w:rPr>
              <w:t xml:space="preserve">of </w:t>
            </w:r>
            <w:r>
              <w:rPr>
                <w:rFonts w:asciiTheme="minorHAnsi" w:eastAsia="Tahoma" w:hAnsiTheme="minorHAnsi" w:cs="Tahoma"/>
                <w:sz w:val="24"/>
                <w:szCs w:val="22"/>
              </w:rPr>
              <w:t xml:space="preserve">manufacture would </w:t>
            </w:r>
            <w:r w:rsidR="00F85055">
              <w:rPr>
                <w:rFonts w:asciiTheme="minorHAnsi" w:eastAsia="Tahoma" w:hAnsiTheme="minorHAnsi" w:cs="Tahoma"/>
                <w:sz w:val="24"/>
                <w:szCs w:val="22"/>
              </w:rPr>
              <w:t xml:space="preserve">be a dropdown. </w:t>
            </w:r>
          </w:p>
          <w:p w:rsidR="00F85055" w:rsidRPr="00800813" w:rsidRDefault="00F85055" w:rsidP="00864677">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The user will also have an option to select 2-wheeler brands and 4 wheeler brands.</w:t>
            </w:r>
            <w:commentRangeEnd w:id="78"/>
            <w:r w:rsidR="00CC63C9">
              <w:rPr>
                <w:rStyle w:val="CommentReference"/>
              </w:rPr>
              <w:commentReference w:id="78"/>
            </w:r>
          </w:p>
        </w:tc>
        <w:tc>
          <w:tcPr>
            <w:tcW w:w="992" w:type="dxa"/>
            <w:vAlign w:val="center"/>
          </w:tcPr>
          <w:p w:rsidR="00864677" w:rsidRPr="00811257" w:rsidRDefault="00864677" w:rsidP="00864677">
            <w:pPr>
              <w:widowControl/>
              <w:spacing w:after="200" w:line="276" w:lineRule="auto"/>
              <w:jc w:val="center"/>
              <w:rPr>
                <w:rFonts w:asciiTheme="minorHAnsi" w:eastAsia="Tahoma" w:hAnsiTheme="minorHAnsi" w:cs="Tahoma"/>
                <w:sz w:val="22"/>
              </w:rPr>
            </w:pPr>
          </w:p>
        </w:tc>
        <w:tc>
          <w:tcPr>
            <w:tcW w:w="3575" w:type="dxa"/>
            <w:vAlign w:val="center"/>
          </w:tcPr>
          <w:p w:rsidR="00864677" w:rsidRPr="00811257" w:rsidRDefault="00864677" w:rsidP="00864677">
            <w:pPr>
              <w:widowControl/>
              <w:spacing w:after="200" w:line="240" w:lineRule="auto"/>
              <w:ind w:left="360"/>
              <w:contextualSpacing/>
              <w:jc w:val="both"/>
              <w:rPr>
                <w:rFonts w:asciiTheme="minorHAnsi" w:hAnsiTheme="minorHAnsi"/>
                <w:sz w:val="24"/>
                <w:szCs w:val="22"/>
              </w:rPr>
            </w:pPr>
          </w:p>
        </w:tc>
      </w:tr>
    </w:tbl>
    <w:p w:rsidR="00864677" w:rsidRPr="00811257" w:rsidRDefault="00864677" w:rsidP="001436FD">
      <w:pPr>
        <w:ind w:left="432"/>
        <w:rPr>
          <w:rFonts w:asciiTheme="minorHAnsi" w:hAnsiTheme="minorHAnsi"/>
          <w:sz w:val="22"/>
        </w:rPr>
      </w:pPr>
    </w:p>
    <w:p w:rsidR="00864677" w:rsidRDefault="00864677" w:rsidP="00864677">
      <w:pPr>
        <w:pStyle w:val="Heading3"/>
        <w:rPr>
          <w:rFonts w:asciiTheme="minorHAnsi" w:eastAsia="Tahoma" w:hAnsiTheme="minorHAnsi" w:cs="Tahoma"/>
          <w:sz w:val="28"/>
          <w:szCs w:val="24"/>
        </w:rPr>
      </w:pPr>
      <w:r>
        <w:rPr>
          <w:rFonts w:asciiTheme="minorHAnsi" w:eastAsia="Tahoma" w:hAnsiTheme="minorHAnsi" w:cs="Tahoma"/>
          <w:sz w:val="28"/>
          <w:szCs w:val="24"/>
        </w:rPr>
        <w:t>Member Badges</w:t>
      </w:r>
    </w:p>
    <w:p w:rsidR="00864677" w:rsidRDefault="00864677" w:rsidP="00864677">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864677" w:rsidRPr="00F62522" w:rsidTr="00864677">
        <w:trPr>
          <w:trHeight w:val="480"/>
        </w:trPr>
        <w:tc>
          <w:tcPr>
            <w:tcW w:w="1312" w:type="dxa"/>
            <w:shd w:val="clear" w:color="auto" w:fill="8DB3E2"/>
            <w:vAlign w:val="center"/>
          </w:tcPr>
          <w:p w:rsidR="00864677" w:rsidRPr="00811257" w:rsidRDefault="00864677" w:rsidP="00864677">
            <w:pPr>
              <w:jc w:val="center"/>
              <w:rPr>
                <w:rFonts w:asciiTheme="minorHAnsi" w:hAnsiTheme="minorHAnsi"/>
                <w:sz w:val="22"/>
              </w:rPr>
            </w:pPr>
            <w:r w:rsidRPr="00811257">
              <w:rPr>
                <w:rFonts w:asciiTheme="minorHAnsi" w:eastAsia="Tahoma" w:hAnsiTheme="minorHAnsi" w:cs="Tahoma"/>
                <w:b/>
                <w:szCs w:val="18"/>
              </w:rPr>
              <w:t>Requirement</w:t>
            </w:r>
          </w:p>
          <w:p w:rsidR="00864677" w:rsidRPr="00811257" w:rsidRDefault="00864677" w:rsidP="00864677">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864677" w:rsidRPr="00811257" w:rsidRDefault="00864677" w:rsidP="00864677">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864677" w:rsidRPr="00811257" w:rsidRDefault="00864677" w:rsidP="00864677">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864677" w:rsidRPr="00F62522" w:rsidRDefault="00864677" w:rsidP="00864677">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864677" w:rsidRPr="00811257" w:rsidTr="00864677">
        <w:trPr>
          <w:trHeight w:val="580"/>
        </w:trPr>
        <w:tc>
          <w:tcPr>
            <w:tcW w:w="1312" w:type="dxa"/>
            <w:vAlign w:val="center"/>
          </w:tcPr>
          <w:p w:rsidR="00864677" w:rsidRPr="00C35E01" w:rsidRDefault="00864677" w:rsidP="00864677">
            <w:pPr>
              <w:pStyle w:val="ListParagraph"/>
              <w:numPr>
                <w:ilvl w:val="0"/>
                <w:numId w:val="14"/>
              </w:numPr>
              <w:rPr>
                <w:rFonts w:asciiTheme="minorHAnsi" w:eastAsia="Tahoma" w:hAnsiTheme="minorHAnsi" w:cs="Tahoma"/>
              </w:rPr>
            </w:pPr>
          </w:p>
        </w:tc>
        <w:tc>
          <w:tcPr>
            <w:tcW w:w="6487" w:type="dxa"/>
            <w:vAlign w:val="center"/>
          </w:tcPr>
          <w:p w:rsidR="00864677" w:rsidRPr="00077760"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commentRangeStart w:id="79"/>
            <w:r>
              <w:rPr>
                <w:rFonts w:asciiTheme="minorHAnsi" w:eastAsia="Tahoma" w:hAnsiTheme="minorHAnsi" w:cs="Tahoma"/>
                <w:sz w:val="24"/>
                <w:szCs w:val="22"/>
              </w:rPr>
              <w:t>Each time a member accepts a community request, and completes it he gets a score and based on that score his profile has a badge. These badges show how helpful that member is and these badge details can be shared on the social media.</w:t>
            </w:r>
          </w:p>
          <w:p w:rsidR="00864677" w:rsidRPr="00077760"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 xml:space="preserve">Each badge has sublevels in them too, to go to the next badge one has to complete these sublevels </w:t>
            </w:r>
          </w:p>
          <w:p w:rsidR="00864677" w:rsidRPr="00077760"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 xml:space="preserve">For example the first badge could be </w:t>
            </w:r>
            <w:proofErr w:type="spellStart"/>
            <w:r>
              <w:rPr>
                <w:rFonts w:asciiTheme="minorHAnsi" w:eastAsia="Tahoma" w:hAnsiTheme="minorHAnsi" w:cs="Tahoma"/>
                <w:sz w:val="24"/>
                <w:szCs w:val="22"/>
              </w:rPr>
              <w:t>FirstTimer</w:t>
            </w:r>
            <w:proofErr w:type="spellEnd"/>
            <w:r>
              <w:rPr>
                <w:rFonts w:asciiTheme="minorHAnsi" w:eastAsia="Tahoma" w:hAnsiTheme="minorHAnsi" w:cs="Tahoma"/>
                <w:sz w:val="24"/>
                <w:szCs w:val="22"/>
              </w:rPr>
              <w:t>, level 1 to 10</w:t>
            </w:r>
          </w:p>
          <w:p w:rsidR="00864677" w:rsidRPr="00313FF3"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 xml:space="preserve">Then the badge changes after 10 </w:t>
            </w:r>
            <w:proofErr w:type="gramStart"/>
            <w:r>
              <w:rPr>
                <w:rFonts w:asciiTheme="minorHAnsi" w:eastAsia="Tahoma" w:hAnsiTheme="minorHAnsi" w:cs="Tahoma"/>
                <w:sz w:val="24"/>
                <w:szCs w:val="22"/>
              </w:rPr>
              <w:t>time</w:t>
            </w:r>
            <w:proofErr w:type="gramEnd"/>
            <w:r>
              <w:rPr>
                <w:rFonts w:asciiTheme="minorHAnsi" w:eastAsia="Tahoma" w:hAnsiTheme="minorHAnsi" w:cs="Tahoma"/>
                <w:sz w:val="24"/>
                <w:szCs w:val="22"/>
              </w:rPr>
              <w:t xml:space="preserve"> to Good </w:t>
            </w:r>
            <w:proofErr w:type="spellStart"/>
            <w:r>
              <w:rPr>
                <w:rFonts w:asciiTheme="minorHAnsi" w:eastAsia="Tahoma" w:hAnsiTheme="minorHAnsi" w:cs="Tahoma"/>
                <w:sz w:val="24"/>
                <w:szCs w:val="22"/>
              </w:rPr>
              <w:t>Samiritan</w:t>
            </w:r>
            <w:proofErr w:type="spellEnd"/>
            <w:r>
              <w:rPr>
                <w:rFonts w:asciiTheme="minorHAnsi" w:eastAsia="Tahoma" w:hAnsiTheme="minorHAnsi" w:cs="Tahoma"/>
                <w:sz w:val="24"/>
                <w:szCs w:val="22"/>
              </w:rPr>
              <w:t xml:space="preserve"> level 1 to 10 each time a person levels up, he can share it on social media.</w:t>
            </w:r>
          </w:p>
          <w:p w:rsidR="00864677" w:rsidRPr="00077760" w:rsidRDefault="00864677" w:rsidP="00864677">
            <w:pPr>
              <w:widowControl/>
              <w:numPr>
                <w:ilvl w:val="0"/>
                <w:numId w:val="11"/>
              </w:numPr>
              <w:spacing w:line="240" w:lineRule="auto"/>
              <w:ind w:hanging="360"/>
              <w:contextualSpacing/>
              <w:jc w:val="both"/>
              <w:rPr>
                <w:rFonts w:asciiTheme="minorHAnsi" w:eastAsia="Tahoma" w:hAnsiTheme="minorHAnsi" w:cs="Tahoma"/>
                <w:sz w:val="24"/>
              </w:rPr>
            </w:pPr>
            <w:r>
              <w:rPr>
                <w:rFonts w:asciiTheme="minorHAnsi" w:eastAsia="Tahoma" w:hAnsiTheme="minorHAnsi" w:cs="Tahoma"/>
                <w:sz w:val="24"/>
                <w:szCs w:val="22"/>
              </w:rPr>
              <w:t xml:space="preserve">This needs social media integration, designing badges, a counter for the number of times requests accepted and </w:t>
            </w:r>
            <w:r>
              <w:rPr>
                <w:rFonts w:asciiTheme="minorHAnsi" w:eastAsia="Tahoma" w:hAnsiTheme="minorHAnsi" w:cs="Tahoma"/>
                <w:sz w:val="24"/>
                <w:szCs w:val="22"/>
              </w:rPr>
              <w:lastRenderedPageBreak/>
              <w:t>completed.</w:t>
            </w:r>
            <w:commentRangeEnd w:id="79"/>
            <w:r w:rsidR="005360D4">
              <w:rPr>
                <w:rStyle w:val="CommentReference"/>
              </w:rPr>
              <w:commentReference w:id="79"/>
            </w:r>
          </w:p>
        </w:tc>
        <w:tc>
          <w:tcPr>
            <w:tcW w:w="992" w:type="dxa"/>
            <w:vAlign w:val="center"/>
          </w:tcPr>
          <w:p w:rsidR="00864677" w:rsidRPr="00811257" w:rsidRDefault="00864677" w:rsidP="00864677">
            <w:pPr>
              <w:widowControl/>
              <w:spacing w:after="200" w:line="276" w:lineRule="auto"/>
              <w:jc w:val="center"/>
              <w:rPr>
                <w:rFonts w:asciiTheme="minorHAnsi" w:eastAsia="Tahoma" w:hAnsiTheme="minorHAnsi" w:cs="Tahoma"/>
                <w:sz w:val="22"/>
              </w:rPr>
            </w:pPr>
          </w:p>
        </w:tc>
        <w:tc>
          <w:tcPr>
            <w:tcW w:w="3575" w:type="dxa"/>
            <w:vAlign w:val="center"/>
          </w:tcPr>
          <w:p w:rsidR="00864677" w:rsidRDefault="00864677" w:rsidP="00864677">
            <w:pPr>
              <w:widowControl/>
              <w:spacing w:after="200" w:line="240" w:lineRule="auto"/>
              <w:ind w:left="360"/>
              <w:contextualSpacing/>
              <w:jc w:val="both"/>
              <w:rPr>
                <w:rFonts w:asciiTheme="minorHAnsi" w:hAnsiTheme="minorHAnsi"/>
                <w:sz w:val="24"/>
                <w:szCs w:val="22"/>
              </w:rPr>
            </w:pPr>
            <w:r>
              <w:rPr>
                <w:rFonts w:asciiTheme="minorHAnsi" w:hAnsiTheme="minorHAnsi"/>
                <w:sz w:val="24"/>
                <w:szCs w:val="22"/>
              </w:rPr>
              <w:t xml:space="preserve">Gamification of helping others. </w:t>
            </w:r>
          </w:p>
          <w:p w:rsidR="00864677" w:rsidRPr="00811257" w:rsidRDefault="00864677" w:rsidP="00864677">
            <w:pPr>
              <w:widowControl/>
              <w:spacing w:after="200" w:line="240" w:lineRule="auto"/>
              <w:ind w:left="360"/>
              <w:contextualSpacing/>
              <w:jc w:val="both"/>
              <w:rPr>
                <w:rFonts w:asciiTheme="minorHAnsi" w:hAnsiTheme="minorHAnsi"/>
                <w:sz w:val="24"/>
                <w:szCs w:val="22"/>
              </w:rPr>
            </w:pPr>
            <w:r>
              <w:rPr>
                <w:rFonts w:asciiTheme="minorHAnsi" w:hAnsiTheme="minorHAnsi"/>
                <w:sz w:val="24"/>
                <w:szCs w:val="22"/>
              </w:rPr>
              <w:t>This could be the USP of our app community point of view.</w:t>
            </w:r>
          </w:p>
        </w:tc>
      </w:tr>
    </w:tbl>
    <w:p w:rsidR="00432581" w:rsidRDefault="00432581" w:rsidP="005B487A">
      <w:pPr>
        <w:ind w:left="432"/>
        <w:rPr>
          <w:rFonts w:asciiTheme="minorHAnsi" w:hAnsiTheme="minorHAnsi"/>
          <w:sz w:val="22"/>
        </w:rPr>
      </w:pPr>
    </w:p>
    <w:p w:rsidR="00864677" w:rsidRDefault="00864677" w:rsidP="005B487A">
      <w:pPr>
        <w:ind w:left="432"/>
        <w:rPr>
          <w:rFonts w:asciiTheme="minorHAnsi" w:hAnsiTheme="minorHAnsi"/>
          <w:sz w:val="22"/>
        </w:rPr>
      </w:pPr>
    </w:p>
    <w:p w:rsidR="006072D7" w:rsidRDefault="006072D7" w:rsidP="006072D7">
      <w:pPr>
        <w:pStyle w:val="Heading3"/>
        <w:rPr>
          <w:rFonts w:asciiTheme="minorHAnsi" w:eastAsia="Tahoma" w:hAnsiTheme="minorHAnsi" w:cs="Tahoma"/>
          <w:sz w:val="28"/>
          <w:szCs w:val="24"/>
        </w:rPr>
      </w:pPr>
      <w:r>
        <w:rPr>
          <w:rFonts w:asciiTheme="minorHAnsi" w:eastAsia="Tahoma" w:hAnsiTheme="minorHAnsi" w:cs="Tahoma"/>
          <w:sz w:val="28"/>
          <w:szCs w:val="24"/>
        </w:rPr>
        <w:t>Profile Menu</w:t>
      </w:r>
    </w:p>
    <w:p w:rsidR="006072D7" w:rsidRDefault="006072D7" w:rsidP="006072D7">
      <w:pPr>
        <w:pStyle w:val="Paragraph"/>
        <w:rPr>
          <w:rFonts w:eastAsia="Tahoma"/>
        </w:rPr>
      </w:pPr>
    </w:p>
    <w:tbl>
      <w:tblPr>
        <w:tblW w:w="12366"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6487"/>
        <w:gridCol w:w="992"/>
        <w:gridCol w:w="3575"/>
      </w:tblGrid>
      <w:tr w:rsidR="006072D7" w:rsidRPr="00F62522" w:rsidTr="00FA5088">
        <w:trPr>
          <w:trHeight w:val="480"/>
        </w:trPr>
        <w:tc>
          <w:tcPr>
            <w:tcW w:w="1312" w:type="dxa"/>
            <w:shd w:val="clear" w:color="auto" w:fill="8DB3E2"/>
            <w:vAlign w:val="center"/>
          </w:tcPr>
          <w:p w:rsidR="006072D7" w:rsidRPr="00811257" w:rsidRDefault="006072D7" w:rsidP="00FA5088">
            <w:pPr>
              <w:jc w:val="center"/>
              <w:rPr>
                <w:rFonts w:asciiTheme="minorHAnsi" w:hAnsiTheme="minorHAnsi"/>
                <w:sz w:val="22"/>
              </w:rPr>
            </w:pPr>
            <w:r w:rsidRPr="00811257">
              <w:rPr>
                <w:rFonts w:asciiTheme="minorHAnsi" w:eastAsia="Tahoma" w:hAnsiTheme="minorHAnsi" w:cs="Tahoma"/>
                <w:b/>
                <w:szCs w:val="18"/>
              </w:rPr>
              <w:t>Requirement</w:t>
            </w:r>
          </w:p>
          <w:p w:rsidR="006072D7" w:rsidRPr="00811257" w:rsidRDefault="006072D7" w:rsidP="00FA5088">
            <w:pPr>
              <w:jc w:val="center"/>
              <w:rPr>
                <w:rFonts w:asciiTheme="minorHAnsi" w:hAnsiTheme="minorHAnsi"/>
                <w:sz w:val="22"/>
              </w:rPr>
            </w:pPr>
            <w:r w:rsidRPr="00811257">
              <w:rPr>
                <w:rFonts w:asciiTheme="minorHAnsi" w:eastAsia="Tahoma" w:hAnsiTheme="minorHAnsi" w:cs="Tahoma"/>
                <w:b/>
                <w:szCs w:val="18"/>
              </w:rPr>
              <w:t>ID</w:t>
            </w:r>
          </w:p>
        </w:tc>
        <w:tc>
          <w:tcPr>
            <w:tcW w:w="6487" w:type="dxa"/>
            <w:shd w:val="clear" w:color="auto" w:fill="8DB3E2"/>
            <w:vAlign w:val="center"/>
          </w:tcPr>
          <w:p w:rsidR="006072D7" w:rsidRPr="00811257" w:rsidRDefault="006072D7" w:rsidP="00FA5088">
            <w:pPr>
              <w:jc w:val="center"/>
              <w:rPr>
                <w:rFonts w:asciiTheme="minorHAnsi" w:hAnsiTheme="minorHAnsi"/>
                <w:sz w:val="22"/>
              </w:rPr>
            </w:pPr>
            <w:r w:rsidRPr="00811257">
              <w:rPr>
                <w:rFonts w:asciiTheme="minorHAnsi" w:eastAsia="Tahoma" w:hAnsiTheme="minorHAnsi" w:cs="Tahoma"/>
                <w:b/>
                <w:szCs w:val="18"/>
              </w:rPr>
              <w:t>Req. Description</w:t>
            </w:r>
          </w:p>
        </w:tc>
        <w:tc>
          <w:tcPr>
            <w:tcW w:w="992" w:type="dxa"/>
            <w:shd w:val="clear" w:color="auto" w:fill="8DB3E2"/>
            <w:vAlign w:val="center"/>
          </w:tcPr>
          <w:p w:rsidR="006072D7" w:rsidRPr="00811257" w:rsidRDefault="006072D7" w:rsidP="00FA5088">
            <w:pPr>
              <w:ind w:right="-18"/>
              <w:jc w:val="center"/>
              <w:rPr>
                <w:rFonts w:asciiTheme="minorHAnsi" w:hAnsiTheme="minorHAnsi"/>
                <w:sz w:val="22"/>
              </w:rPr>
            </w:pPr>
            <w:r w:rsidRPr="00811257">
              <w:rPr>
                <w:rFonts w:asciiTheme="minorHAnsi" w:eastAsia="Tahoma" w:hAnsiTheme="minorHAnsi" w:cs="Tahoma"/>
                <w:b/>
                <w:szCs w:val="18"/>
              </w:rPr>
              <w:t>Priority</w:t>
            </w:r>
          </w:p>
        </w:tc>
        <w:tc>
          <w:tcPr>
            <w:tcW w:w="3575" w:type="dxa"/>
            <w:shd w:val="clear" w:color="auto" w:fill="8DB3E2"/>
            <w:vAlign w:val="center"/>
          </w:tcPr>
          <w:p w:rsidR="006072D7" w:rsidRPr="00F62522" w:rsidRDefault="006072D7" w:rsidP="00FA5088">
            <w:pPr>
              <w:ind w:left="360" w:right="-18"/>
              <w:jc w:val="center"/>
              <w:rPr>
                <w:rFonts w:asciiTheme="minorHAnsi" w:hAnsiTheme="minorHAnsi"/>
                <w:sz w:val="22"/>
              </w:rPr>
            </w:pPr>
            <w:r w:rsidRPr="00F62522">
              <w:rPr>
                <w:rFonts w:asciiTheme="minorHAnsi" w:eastAsia="Tahoma" w:hAnsiTheme="minorHAnsi" w:cs="Tahoma"/>
                <w:b/>
                <w:szCs w:val="18"/>
              </w:rPr>
              <w:t>Comments</w:t>
            </w:r>
          </w:p>
        </w:tc>
      </w:tr>
      <w:tr w:rsidR="006072D7" w:rsidRPr="00811257" w:rsidTr="00FA5088">
        <w:trPr>
          <w:trHeight w:val="580"/>
        </w:trPr>
        <w:tc>
          <w:tcPr>
            <w:tcW w:w="1312" w:type="dxa"/>
            <w:vAlign w:val="center"/>
          </w:tcPr>
          <w:p w:rsidR="006072D7" w:rsidRPr="00805BDC" w:rsidRDefault="006072D7" w:rsidP="00FA5088">
            <w:pPr>
              <w:pStyle w:val="ListParagraph"/>
              <w:numPr>
                <w:ilvl w:val="0"/>
                <w:numId w:val="14"/>
              </w:numPr>
              <w:rPr>
                <w:rFonts w:asciiTheme="minorHAnsi" w:eastAsia="Tahoma" w:hAnsiTheme="minorHAnsi" w:cs="Tahoma"/>
              </w:rPr>
            </w:pPr>
          </w:p>
        </w:tc>
        <w:tc>
          <w:tcPr>
            <w:tcW w:w="6487" w:type="dxa"/>
            <w:vAlign w:val="center"/>
          </w:tcPr>
          <w:p w:rsidR="006072D7" w:rsidRPr="002348CB" w:rsidRDefault="006072D7" w:rsidP="00FA5088">
            <w:pPr>
              <w:widowControl/>
              <w:numPr>
                <w:ilvl w:val="0"/>
                <w:numId w:val="11"/>
              </w:numPr>
              <w:spacing w:line="240" w:lineRule="auto"/>
              <w:ind w:hanging="360"/>
              <w:contextualSpacing/>
              <w:jc w:val="both"/>
              <w:rPr>
                <w:rFonts w:asciiTheme="minorHAnsi" w:eastAsia="Tahoma" w:hAnsiTheme="minorHAnsi" w:cs="Tahoma"/>
                <w:sz w:val="24"/>
              </w:rPr>
            </w:pPr>
            <w:commentRangeStart w:id="80"/>
            <w:r>
              <w:rPr>
                <w:rFonts w:asciiTheme="minorHAnsi" w:eastAsia="Tahoma" w:hAnsiTheme="minorHAnsi" w:cs="Tahoma"/>
                <w:sz w:val="24"/>
                <w:szCs w:val="22"/>
              </w:rPr>
              <w:t xml:space="preserve">The user can go to any of the screens, </w:t>
            </w:r>
          </w:p>
          <w:p w:rsidR="006072D7" w:rsidRDefault="006072D7" w:rsidP="00FA5088">
            <w:pPr>
              <w:pStyle w:val="ListParagraph"/>
              <w:numPr>
                <w:ilvl w:val="0"/>
                <w:numId w:val="33"/>
              </w:numPr>
              <w:spacing w:line="240" w:lineRule="auto"/>
              <w:contextualSpacing/>
              <w:jc w:val="both"/>
              <w:rPr>
                <w:rFonts w:asciiTheme="minorHAnsi" w:eastAsia="Tahoma" w:hAnsiTheme="minorHAnsi" w:cs="Tahoma"/>
                <w:sz w:val="24"/>
              </w:rPr>
            </w:pPr>
            <w:r>
              <w:rPr>
                <w:rFonts w:asciiTheme="minorHAnsi" w:eastAsia="Tahoma" w:hAnsiTheme="minorHAnsi" w:cs="Tahoma"/>
                <w:sz w:val="24"/>
              </w:rPr>
              <w:t>E</w:t>
            </w:r>
            <w:r w:rsidRPr="002348CB">
              <w:rPr>
                <w:rFonts w:asciiTheme="minorHAnsi" w:eastAsia="Tahoma" w:hAnsiTheme="minorHAnsi" w:cs="Tahoma"/>
                <w:sz w:val="24"/>
              </w:rPr>
              <w:t xml:space="preserve">dit his personal and family details, </w:t>
            </w:r>
          </w:p>
          <w:p w:rsidR="006072D7" w:rsidRDefault="006072D7" w:rsidP="00FA5088">
            <w:pPr>
              <w:pStyle w:val="ListParagraph"/>
              <w:numPr>
                <w:ilvl w:val="0"/>
                <w:numId w:val="33"/>
              </w:numPr>
              <w:spacing w:line="240" w:lineRule="auto"/>
              <w:contextualSpacing/>
              <w:jc w:val="both"/>
              <w:rPr>
                <w:rFonts w:asciiTheme="minorHAnsi" w:eastAsia="Tahoma" w:hAnsiTheme="minorHAnsi" w:cs="Tahoma"/>
                <w:sz w:val="24"/>
              </w:rPr>
            </w:pPr>
            <w:r>
              <w:rPr>
                <w:rFonts w:asciiTheme="minorHAnsi" w:eastAsia="Tahoma" w:hAnsiTheme="minorHAnsi" w:cs="Tahoma"/>
                <w:sz w:val="24"/>
              </w:rPr>
              <w:t xml:space="preserve">Add a new vehicle </w:t>
            </w:r>
          </w:p>
          <w:p w:rsidR="006072D7" w:rsidRDefault="006072D7" w:rsidP="00FA5088">
            <w:pPr>
              <w:pStyle w:val="ListParagraph"/>
              <w:numPr>
                <w:ilvl w:val="0"/>
                <w:numId w:val="33"/>
              </w:numPr>
              <w:spacing w:line="240" w:lineRule="auto"/>
              <w:contextualSpacing/>
              <w:jc w:val="both"/>
              <w:rPr>
                <w:rFonts w:asciiTheme="minorHAnsi" w:eastAsia="Tahoma" w:hAnsiTheme="minorHAnsi" w:cs="Tahoma"/>
                <w:sz w:val="24"/>
              </w:rPr>
            </w:pPr>
            <w:r>
              <w:rPr>
                <w:rFonts w:asciiTheme="minorHAnsi" w:eastAsia="Tahoma" w:hAnsiTheme="minorHAnsi" w:cs="Tahoma"/>
                <w:sz w:val="24"/>
              </w:rPr>
              <w:t>C</w:t>
            </w:r>
            <w:r w:rsidRPr="002348CB">
              <w:rPr>
                <w:rFonts w:asciiTheme="minorHAnsi" w:eastAsia="Tahoma" w:hAnsiTheme="minorHAnsi" w:cs="Tahoma"/>
                <w:sz w:val="24"/>
              </w:rPr>
              <w:t xml:space="preserve">ontact support from the profile menu. </w:t>
            </w:r>
          </w:p>
          <w:p w:rsidR="006072D7" w:rsidRDefault="006072D7" w:rsidP="00FA5088">
            <w:pPr>
              <w:pStyle w:val="ListParagraph"/>
              <w:numPr>
                <w:ilvl w:val="0"/>
                <w:numId w:val="33"/>
              </w:numPr>
              <w:spacing w:line="240" w:lineRule="auto"/>
              <w:contextualSpacing/>
              <w:jc w:val="both"/>
              <w:rPr>
                <w:rFonts w:asciiTheme="minorHAnsi" w:eastAsia="Tahoma" w:hAnsiTheme="minorHAnsi" w:cs="Tahoma"/>
                <w:sz w:val="24"/>
              </w:rPr>
            </w:pPr>
            <w:r>
              <w:rPr>
                <w:rFonts w:asciiTheme="minorHAnsi" w:eastAsia="Tahoma" w:hAnsiTheme="minorHAnsi" w:cs="Tahoma"/>
                <w:sz w:val="24"/>
              </w:rPr>
              <w:t>V</w:t>
            </w:r>
            <w:r w:rsidRPr="002348CB">
              <w:rPr>
                <w:rFonts w:asciiTheme="minorHAnsi" w:eastAsia="Tahoma" w:hAnsiTheme="minorHAnsi" w:cs="Tahoma"/>
                <w:sz w:val="24"/>
              </w:rPr>
              <w:t>iew his curr</w:t>
            </w:r>
            <w:r>
              <w:rPr>
                <w:rFonts w:asciiTheme="minorHAnsi" w:eastAsia="Tahoma" w:hAnsiTheme="minorHAnsi" w:cs="Tahoma"/>
                <w:sz w:val="24"/>
              </w:rPr>
              <w:t>ent badge and share it on the social media and invite other friends</w:t>
            </w:r>
          </w:p>
          <w:p w:rsidR="006072D7" w:rsidRDefault="006072D7" w:rsidP="00FA5088">
            <w:pPr>
              <w:pStyle w:val="ListParagraph"/>
              <w:numPr>
                <w:ilvl w:val="0"/>
                <w:numId w:val="33"/>
              </w:numPr>
              <w:spacing w:line="240" w:lineRule="auto"/>
              <w:contextualSpacing/>
              <w:jc w:val="both"/>
              <w:rPr>
                <w:rFonts w:asciiTheme="minorHAnsi" w:eastAsia="Tahoma" w:hAnsiTheme="minorHAnsi" w:cs="Tahoma"/>
                <w:sz w:val="24"/>
              </w:rPr>
            </w:pPr>
            <w:r>
              <w:rPr>
                <w:rFonts w:asciiTheme="minorHAnsi" w:eastAsia="Tahoma" w:hAnsiTheme="minorHAnsi" w:cs="Tahoma"/>
                <w:sz w:val="24"/>
              </w:rPr>
              <w:t xml:space="preserve">Share the app through Bluetooth, or send download link through </w:t>
            </w:r>
            <w:proofErr w:type="spellStart"/>
            <w:r>
              <w:rPr>
                <w:rFonts w:asciiTheme="minorHAnsi" w:eastAsia="Tahoma" w:hAnsiTheme="minorHAnsi" w:cs="Tahoma"/>
                <w:sz w:val="24"/>
              </w:rPr>
              <w:t>Whatsapp</w:t>
            </w:r>
            <w:proofErr w:type="spellEnd"/>
            <w:r>
              <w:rPr>
                <w:rFonts w:asciiTheme="minorHAnsi" w:eastAsia="Tahoma" w:hAnsiTheme="minorHAnsi" w:cs="Tahoma"/>
                <w:sz w:val="24"/>
              </w:rPr>
              <w:t xml:space="preserve"> and Facebook or SMS</w:t>
            </w:r>
          </w:p>
          <w:p w:rsidR="006072D7" w:rsidRPr="002348CB" w:rsidRDefault="006072D7" w:rsidP="00FA5088">
            <w:pPr>
              <w:pStyle w:val="ListParagraph"/>
              <w:numPr>
                <w:ilvl w:val="0"/>
                <w:numId w:val="33"/>
              </w:numPr>
              <w:spacing w:line="240" w:lineRule="auto"/>
              <w:contextualSpacing/>
              <w:jc w:val="both"/>
              <w:rPr>
                <w:rFonts w:asciiTheme="minorHAnsi" w:eastAsia="Tahoma" w:hAnsiTheme="minorHAnsi" w:cs="Tahoma"/>
                <w:sz w:val="24"/>
              </w:rPr>
            </w:pPr>
            <w:r>
              <w:rPr>
                <w:rFonts w:asciiTheme="minorHAnsi" w:eastAsia="Tahoma" w:hAnsiTheme="minorHAnsi" w:cs="Tahoma"/>
                <w:sz w:val="24"/>
              </w:rPr>
              <w:t>Can send feedback and rate the app on the play store.</w:t>
            </w:r>
            <w:commentRangeEnd w:id="80"/>
            <w:r w:rsidR="00EC4D57">
              <w:rPr>
                <w:rStyle w:val="CommentReference"/>
                <w:rFonts w:ascii="Times New Roman" w:eastAsia="Times New Roman" w:hAnsi="Times New Roman"/>
              </w:rPr>
              <w:commentReference w:id="80"/>
            </w:r>
          </w:p>
        </w:tc>
        <w:tc>
          <w:tcPr>
            <w:tcW w:w="992" w:type="dxa"/>
            <w:vAlign w:val="center"/>
          </w:tcPr>
          <w:p w:rsidR="006072D7" w:rsidRPr="00811257" w:rsidRDefault="006072D7" w:rsidP="00FA5088">
            <w:pPr>
              <w:widowControl/>
              <w:spacing w:after="200" w:line="276" w:lineRule="auto"/>
              <w:jc w:val="center"/>
              <w:rPr>
                <w:rFonts w:asciiTheme="minorHAnsi" w:eastAsia="Tahoma" w:hAnsiTheme="minorHAnsi" w:cs="Tahoma"/>
                <w:sz w:val="22"/>
              </w:rPr>
            </w:pPr>
          </w:p>
        </w:tc>
        <w:tc>
          <w:tcPr>
            <w:tcW w:w="3575" w:type="dxa"/>
            <w:vAlign w:val="center"/>
          </w:tcPr>
          <w:p w:rsidR="006072D7" w:rsidRPr="00811257" w:rsidRDefault="006072D7" w:rsidP="00FA5088">
            <w:pPr>
              <w:widowControl/>
              <w:spacing w:after="200" w:line="240" w:lineRule="auto"/>
              <w:ind w:left="360"/>
              <w:contextualSpacing/>
              <w:jc w:val="both"/>
              <w:rPr>
                <w:rFonts w:asciiTheme="minorHAnsi" w:hAnsiTheme="minorHAnsi"/>
                <w:sz w:val="24"/>
                <w:szCs w:val="22"/>
              </w:rPr>
            </w:pPr>
          </w:p>
        </w:tc>
      </w:tr>
    </w:tbl>
    <w:p w:rsidR="006072D7" w:rsidRPr="00022CF1" w:rsidRDefault="006072D7" w:rsidP="006072D7">
      <w:pPr>
        <w:pStyle w:val="Paragraph"/>
        <w:rPr>
          <w:rFonts w:eastAsia="Tahoma"/>
        </w:rPr>
      </w:pPr>
    </w:p>
    <w:p w:rsidR="006072D7" w:rsidRDefault="006072D7" w:rsidP="005B487A">
      <w:pPr>
        <w:ind w:left="432"/>
        <w:rPr>
          <w:rFonts w:asciiTheme="minorHAnsi" w:hAnsiTheme="minorHAnsi"/>
          <w:sz w:val="22"/>
        </w:rPr>
      </w:pPr>
    </w:p>
    <w:p w:rsidR="00864677" w:rsidRDefault="00864677" w:rsidP="005B487A">
      <w:pPr>
        <w:ind w:left="432"/>
        <w:rPr>
          <w:rFonts w:asciiTheme="minorHAnsi" w:hAnsiTheme="minorHAnsi"/>
          <w:sz w:val="22"/>
        </w:rPr>
      </w:pPr>
    </w:p>
    <w:p w:rsidR="00432581" w:rsidRDefault="00432581" w:rsidP="005B487A">
      <w:pPr>
        <w:ind w:left="432"/>
        <w:rPr>
          <w:rFonts w:asciiTheme="minorHAnsi" w:hAnsiTheme="minorHAnsi"/>
          <w:sz w:val="22"/>
        </w:rPr>
      </w:pPr>
    </w:p>
    <w:p w:rsidR="00615991" w:rsidRPr="00615991" w:rsidRDefault="00BE4E3C" w:rsidP="00615991">
      <w:pPr>
        <w:pStyle w:val="Heading2"/>
        <w:spacing w:before="0" w:after="0"/>
        <w:rPr>
          <w:rFonts w:asciiTheme="minorHAnsi" w:hAnsiTheme="minorHAnsi"/>
          <w:sz w:val="32"/>
        </w:rPr>
      </w:pPr>
      <w:bookmarkStart w:id="81" w:name="_Toc445994656"/>
      <w:r w:rsidRPr="00615991">
        <w:rPr>
          <w:rFonts w:asciiTheme="minorHAnsi" w:hAnsiTheme="minorHAnsi"/>
          <w:sz w:val="32"/>
        </w:rPr>
        <w:t>Service Partner App functionalities</w:t>
      </w:r>
      <w:bookmarkEnd w:id="81"/>
    </w:p>
    <w:p w:rsidR="00615991" w:rsidRDefault="00615991" w:rsidP="00615991">
      <w:pPr>
        <w:pStyle w:val="Heading3"/>
        <w:rPr>
          <w:rFonts w:asciiTheme="minorHAnsi" w:eastAsia="Tahoma" w:hAnsiTheme="minorHAnsi" w:cs="Tahoma"/>
          <w:sz w:val="28"/>
          <w:szCs w:val="24"/>
        </w:rPr>
      </w:pPr>
      <w:bookmarkStart w:id="82" w:name="_Toc445994657"/>
      <w:r w:rsidRPr="00615991">
        <w:rPr>
          <w:rFonts w:asciiTheme="minorHAnsi" w:eastAsia="Tahoma" w:hAnsiTheme="minorHAnsi" w:cs="Tahoma"/>
          <w:sz w:val="28"/>
          <w:szCs w:val="24"/>
        </w:rPr>
        <w:t>Download &amp; Install</w:t>
      </w:r>
      <w:bookmarkEnd w:id="82"/>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033460" w:rsidRPr="00811257" w:rsidTr="00A92FFC">
        <w:trPr>
          <w:trHeight w:val="480"/>
        </w:trPr>
        <w:tc>
          <w:tcPr>
            <w:tcW w:w="1339" w:type="dxa"/>
            <w:shd w:val="clear" w:color="auto" w:fill="8DB3E2"/>
            <w:vAlign w:val="center"/>
          </w:tcPr>
          <w:p w:rsidR="00033460" w:rsidRPr="00811257" w:rsidRDefault="00033460" w:rsidP="00A92FFC">
            <w:pPr>
              <w:jc w:val="center"/>
              <w:rPr>
                <w:rFonts w:asciiTheme="minorHAnsi" w:hAnsiTheme="minorHAnsi"/>
                <w:sz w:val="22"/>
              </w:rPr>
            </w:pPr>
            <w:r w:rsidRPr="00811257">
              <w:rPr>
                <w:rFonts w:asciiTheme="minorHAnsi" w:eastAsia="Tahoma" w:hAnsiTheme="minorHAnsi" w:cs="Tahoma"/>
                <w:b/>
                <w:szCs w:val="18"/>
              </w:rPr>
              <w:t>Requirement</w:t>
            </w:r>
          </w:p>
          <w:p w:rsidR="00033460" w:rsidRPr="00811257" w:rsidRDefault="00033460" w:rsidP="00A92FFC">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033460" w:rsidRPr="00811257" w:rsidRDefault="00033460" w:rsidP="00A92FFC">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033460" w:rsidRPr="00811257" w:rsidRDefault="00033460" w:rsidP="00A92FFC">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033460" w:rsidRPr="00811257" w:rsidRDefault="00033460" w:rsidP="00A92FFC">
            <w:pPr>
              <w:ind w:right="-18"/>
              <w:jc w:val="center"/>
              <w:rPr>
                <w:rFonts w:asciiTheme="minorHAnsi" w:hAnsiTheme="minorHAnsi"/>
                <w:sz w:val="22"/>
              </w:rPr>
            </w:pPr>
            <w:r w:rsidRPr="00811257">
              <w:rPr>
                <w:rFonts w:asciiTheme="minorHAnsi" w:eastAsia="Tahoma" w:hAnsiTheme="minorHAnsi" w:cs="Tahoma"/>
                <w:b/>
                <w:szCs w:val="18"/>
              </w:rPr>
              <w:t>Comments</w:t>
            </w:r>
          </w:p>
        </w:tc>
      </w:tr>
      <w:tr w:rsidR="00033460" w:rsidRPr="00811257" w:rsidTr="00A92FFC">
        <w:trPr>
          <w:trHeight w:val="560"/>
        </w:trPr>
        <w:tc>
          <w:tcPr>
            <w:tcW w:w="1339" w:type="dxa"/>
            <w:vAlign w:val="center"/>
          </w:tcPr>
          <w:p w:rsidR="00033460" w:rsidRPr="00C35E01" w:rsidRDefault="00033460" w:rsidP="00143B01">
            <w:pPr>
              <w:pStyle w:val="ListParagraph"/>
              <w:numPr>
                <w:ilvl w:val="0"/>
                <w:numId w:val="13"/>
              </w:numPr>
              <w:rPr>
                <w:rFonts w:asciiTheme="minorHAnsi" w:hAnsiTheme="minorHAnsi"/>
              </w:rPr>
            </w:pPr>
          </w:p>
        </w:tc>
        <w:tc>
          <w:tcPr>
            <w:tcW w:w="5800" w:type="dxa"/>
            <w:vAlign w:val="center"/>
          </w:tcPr>
          <w:p w:rsidR="00033460" w:rsidRDefault="00033460" w:rsidP="00143B01">
            <w:pPr>
              <w:pStyle w:val="ListParagraph"/>
              <w:numPr>
                <w:ilvl w:val="0"/>
                <w:numId w:val="12"/>
              </w:numPr>
              <w:spacing w:after="120" w:line="259" w:lineRule="auto"/>
              <w:contextualSpacing/>
              <w:jc w:val="both"/>
            </w:pPr>
            <w:r>
              <w:t xml:space="preserve">A </w:t>
            </w:r>
            <w:r w:rsidR="00B63A6D">
              <w:t xml:space="preserve">free </w:t>
            </w:r>
            <w:r>
              <w:t xml:space="preserve">Google Play </w:t>
            </w:r>
            <w:r w:rsidR="00B63A6D">
              <w:t>Store app for better reach to users</w:t>
            </w:r>
          </w:p>
          <w:p w:rsidR="00B63A6D" w:rsidRDefault="00B63A6D" w:rsidP="00143B01">
            <w:pPr>
              <w:pStyle w:val="ListParagraph"/>
              <w:numPr>
                <w:ilvl w:val="0"/>
                <w:numId w:val="12"/>
              </w:numPr>
              <w:spacing w:after="120" w:line="259" w:lineRule="auto"/>
              <w:contextualSpacing/>
              <w:jc w:val="both"/>
            </w:pPr>
            <w:r>
              <w:t xml:space="preserve">App size should be on the lower side </w:t>
            </w:r>
          </w:p>
          <w:p w:rsidR="00B63A6D" w:rsidRDefault="00B63A6D" w:rsidP="00143B01">
            <w:pPr>
              <w:pStyle w:val="ListParagraph"/>
              <w:numPr>
                <w:ilvl w:val="0"/>
                <w:numId w:val="12"/>
              </w:numPr>
              <w:spacing w:after="120" w:line="259" w:lineRule="auto"/>
              <w:contextualSpacing/>
              <w:jc w:val="both"/>
            </w:pPr>
            <w:r>
              <w:lastRenderedPageBreak/>
              <w:t xml:space="preserve">A move to </w:t>
            </w:r>
            <w:proofErr w:type="spellStart"/>
            <w:r>
              <w:t>sd</w:t>
            </w:r>
            <w:proofErr w:type="spellEnd"/>
            <w:r>
              <w:t xml:space="preserve"> card would be required in case the app size exceeds 10 MB</w:t>
            </w:r>
          </w:p>
          <w:p w:rsidR="00E432BE" w:rsidRPr="005437CA" w:rsidRDefault="00B63A6D" w:rsidP="00143B01">
            <w:pPr>
              <w:pStyle w:val="ListParagraph"/>
              <w:numPr>
                <w:ilvl w:val="0"/>
                <w:numId w:val="12"/>
              </w:numPr>
              <w:spacing w:after="120" w:line="259" w:lineRule="auto"/>
              <w:contextualSpacing/>
              <w:jc w:val="both"/>
            </w:pPr>
            <w:r>
              <w:t>On installation terms and conditions of usage have to be accepted</w:t>
            </w:r>
            <w:r w:rsidR="0048711F">
              <w:t xml:space="preserve">, </w:t>
            </w:r>
            <w:hyperlink w:anchor="_Annexure_A_–" w:history="1">
              <w:r w:rsidR="00C52153">
                <w:rPr>
                  <w:rStyle w:val="Hyperlink"/>
                </w:rPr>
                <w:t>A</w:t>
              </w:r>
              <w:r w:rsidR="0048711F" w:rsidRPr="00C52153">
                <w:rPr>
                  <w:rStyle w:val="Hyperlink"/>
                </w:rPr>
                <w:t>nnexure A</w:t>
              </w:r>
            </w:hyperlink>
            <w:r w:rsidR="0048711F">
              <w:t xml:space="preserve"> for detailed T&amp;C</w:t>
            </w:r>
          </w:p>
        </w:tc>
        <w:tc>
          <w:tcPr>
            <w:tcW w:w="906" w:type="dxa"/>
            <w:vAlign w:val="center"/>
          </w:tcPr>
          <w:p w:rsidR="00033460" w:rsidRPr="00811257" w:rsidRDefault="00033460" w:rsidP="00A92FFC">
            <w:pPr>
              <w:widowControl/>
              <w:spacing w:after="200" w:line="276" w:lineRule="auto"/>
              <w:jc w:val="center"/>
              <w:rPr>
                <w:rFonts w:asciiTheme="minorHAnsi" w:hAnsiTheme="minorHAnsi"/>
                <w:sz w:val="22"/>
              </w:rPr>
            </w:pPr>
          </w:p>
        </w:tc>
        <w:tc>
          <w:tcPr>
            <w:tcW w:w="4350" w:type="dxa"/>
            <w:vAlign w:val="center"/>
          </w:tcPr>
          <w:p w:rsidR="00033460" w:rsidRPr="00811257" w:rsidRDefault="00033460" w:rsidP="00A92FFC">
            <w:pPr>
              <w:keepNext/>
              <w:widowControl/>
              <w:spacing w:before="120" w:after="60" w:line="240" w:lineRule="auto"/>
              <w:contextualSpacing/>
              <w:jc w:val="both"/>
              <w:rPr>
                <w:rFonts w:asciiTheme="minorHAnsi" w:hAnsiTheme="minorHAnsi"/>
                <w:sz w:val="22"/>
              </w:rPr>
            </w:pPr>
          </w:p>
        </w:tc>
      </w:tr>
    </w:tbl>
    <w:p w:rsidR="00052AE4" w:rsidRDefault="00052AE4" w:rsidP="00052AE4">
      <w:pPr>
        <w:pStyle w:val="Caption"/>
        <w:rPr>
          <w:rFonts w:eastAsia="Tahoma"/>
        </w:rPr>
      </w:pPr>
    </w:p>
    <w:p w:rsidR="00052AE4" w:rsidRPr="00052AE4" w:rsidRDefault="00052AE4" w:rsidP="00052AE4">
      <w:pPr>
        <w:rPr>
          <w:rFonts w:eastAsia="Tahoma"/>
        </w:rPr>
      </w:pPr>
    </w:p>
    <w:p w:rsidR="00190BF0" w:rsidRDefault="00190BF0" w:rsidP="00190BF0">
      <w:pPr>
        <w:pStyle w:val="Heading3"/>
        <w:rPr>
          <w:rFonts w:asciiTheme="minorHAnsi" w:eastAsia="Tahoma" w:hAnsiTheme="minorHAnsi" w:cs="Tahoma"/>
          <w:sz w:val="28"/>
          <w:szCs w:val="24"/>
        </w:rPr>
      </w:pPr>
      <w:bookmarkStart w:id="83" w:name="_Toc445994658"/>
      <w:r>
        <w:rPr>
          <w:rFonts w:asciiTheme="minorHAnsi" w:eastAsia="Tahoma" w:hAnsiTheme="minorHAnsi" w:cs="Tahoma"/>
          <w:sz w:val="28"/>
          <w:szCs w:val="24"/>
        </w:rPr>
        <w:t>Registration</w:t>
      </w:r>
      <w:bookmarkEnd w:id="83"/>
    </w:p>
    <w:p w:rsidR="007F30EE" w:rsidRDefault="007F30EE" w:rsidP="007F30EE">
      <w:pPr>
        <w:pStyle w:val="Paragraph"/>
        <w:rPr>
          <w:rFonts w:eastAsia="Tahoma"/>
        </w:rPr>
      </w:pPr>
    </w:p>
    <w:p w:rsidR="009F67FD" w:rsidRDefault="009F67FD" w:rsidP="007F30EE">
      <w:pPr>
        <w:pStyle w:val="Paragraph"/>
        <w:rPr>
          <w:rFonts w:eastAsia="Tahoma"/>
        </w:rPr>
      </w:pPr>
      <w:r>
        <w:rPr>
          <w:rFonts w:eastAsia="Tahoma"/>
          <w:noProof/>
        </w:rPr>
        <w:drawing>
          <wp:anchor distT="0" distB="0" distL="114300" distR="114300" simplePos="0" relativeHeight="251648512" behindDoc="0" locked="0" layoutInCell="1" allowOverlap="1">
            <wp:simplePos x="0" y="0"/>
            <wp:positionH relativeFrom="column">
              <wp:posOffset>381635</wp:posOffset>
            </wp:positionH>
            <wp:positionV relativeFrom="paragraph">
              <wp:posOffset>163195</wp:posOffset>
            </wp:positionV>
            <wp:extent cx="1345565" cy="2560320"/>
            <wp:effectExtent l="0" t="0" r="0" b="0"/>
            <wp:wrapTight wrapText="bothSides">
              <wp:wrapPolygon edited="0">
                <wp:start x="0" y="0"/>
                <wp:lineTo x="0" y="21375"/>
                <wp:lineTo x="21406" y="21375"/>
                <wp:lineTo x="214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1.jpg"/>
                    <pic:cNvPicPr/>
                  </pic:nvPicPr>
                  <pic:blipFill>
                    <a:blip r:embed="rId24">
                      <a:extLst>
                        <a:ext uri="{28A0092B-C50C-407E-A947-70E740481C1C}">
                          <a14:useLocalDpi xmlns:a14="http://schemas.microsoft.com/office/drawing/2010/main" val="0"/>
                        </a:ext>
                      </a:extLst>
                    </a:blip>
                    <a:stretch>
                      <a:fillRect/>
                    </a:stretch>
                  </pic:blipFill>
                  <pic:spPr>
                    <a:xfrm>
                      <a:off x="0" y="0"/>
                      <a:ext cx="1345565" cy="2560320"/>
                    </a:xfrm>
                    <a:prstGeom prst="rect">
                      <a:avLst/>
                    </a:prstGeom>
                  </pic:spPr>
                </pic:pic>
              </a:graphicData>
            </a:graphic>
          </wp:anchor>
        </w:drawing>
      </w:r>
      <w:r>
        <w:rPr>
          <w:rFonts w:eastAsia="Tahoma"/>
          <w:noProof/>
        </w:rPr>
        <w:drawing>
          <wp:anchor distT="0" distB="0" distL="114300" distR="114300" simplePos="0" relativeHeight="251652608" behindDoc="0" locked="0" layoutInCell="1" allowOverlap="1">
            <wp:simplePos x="0" y="0"/>
            <wp:positionH relativeFrom="column">
              <wp:posOffset>3098515</wp:posOffset>
            </wp:positionH>
            <wp:positionV relativeFrom="paragraph">
              <wp:posOffset>162285</wp:posOffset>
            </wp:positionV>
            <wp:extent cx="1346083" cy="2560320"/>
            <wp:effectExtent l="0" t="0" r="0" b="0"/>
            <wp:wrapTight wrapText="bothSides">
              <wp:wrapPolygon edited="0">
                <wp:start x="0" y="0"/>
                <wp:lineTo x="0" y="21375"/>
                <wp:lineTo x="21406" y="21375"/>
                <wp:lineTo x="2140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2.jpg"/>
                    <pic:cNvPicPr/>
                  </pic:nvPicPr>
                  <pic:blipFill>
                    <a:blip r:embed="rId25">
                      <a:extLst>
                        <a:ext uri="{28A0092B-C50C-407E-A947-70E740481C1C}">
                          <a14:useLocalDpi xmlns:a14="http://schemas.microsoft.com/office/drawing/2010/main" val="0"/>
                        </a:ext>
                      </a:extLst>
                    </a:blip>
                    <a:stretch>
                      <a:fillRect/>
                    </a:stretch>
                  </pic:blipFill>
                  <pic:spPr>
                    <a:xfrm>
                      <a:off x="0" y="0"/>
                      <a:ext cx="1346083" cy="2560320"/>
                    </a:xfrm>
                    <a:prstGeom prst="rect">
                      <a:avLst/>
                    </a:prstGeom>
                  </pic:spPr>
                </pic:pic>
              </a:graphicData>
            </a:graphic>
          </wp:anchor>
        </w:drawing>
      </w:r>
    </w:p>
    <w:p w:rsidR="009F67FD" w:rsidRPr="007F30EE" w:rsidRDefault="009F67FD" w:rsidP="007F30EE">
      <w:pPr>
        <w:pStyle w:val="Paragraph"/>
        <w:rPr>
          <w:rFonts w:eastAsia="Tahoma"/>
        </w:rPr>
      </w:pPr>
    </w:p>
    <w:p w:rsidR="00716CD0" w:rsidRDefault="00716CD0"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9F67FD" w:rsidP="00716CD0">
      <w:pPr>
        <w:pStyle w:val="Paragraph"/>
        <w:rPr>
          <w:rFonts w:eastAsia="Tahoma"/>
        </w:rPr>
      </w:pPr>
    </w:p>
    <w:p w:rsidR="009F67FD" w:rsidRDefault="00C67360" w:rsidP="00716CD0">
      <w:pPr>
        <w:pStyle w:val="Paragraph"/>
        <w:rPr>
          <w:rFonts w:eastAsia="Tahoma"/>
        </w:rPr>
      </w:pPr>
      <w:r>
        <w:rPr>
          <w:rFonts w:asciiTheme="minorHAnsi" w:hAnsiTheme="minorHAnsi"/>
          <w:noProof/>
          <w:sz w:val="22"/>
        </w:rPr>
        <w:drawing>
          <wp:anchor distT="0" distB="0" distL="114300" distR="114300" simplePos="0" relativeHeight="251667968" behindDoc="0" locked="0" layoutInCell="1" allowOverlap="1">
            <wp:simplePos x="0" y="0"/>
            <wp:positionH relativeFrom="column">
              <wp:posOffset>6049010</wp:posOffset>
            </wp:positionH>
            <wp:positionV relativeFrom="paragraph">
              <wp:posOffset>133350</wp:posOffset>
            </wp:positionV>
            <wp:extent cx="1364615" cy="2560320"/>
            <wp:effectExtent l="0" t="0" r="0" b="0"/>
            <wp:wrapTight wrapText="bothSides">
              <wp:wrapPolygon edited="0">
                <wp:start x="0" y="0"/>
                <wp:lineTo x="0" y="21375"/>
                <wp:lineTo x="21409" y="21375"/>
                <wp:lineTo x="214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5.jpg"/>
                    <pic:cNvPicPr/>
                  </pic:nvPicPr>
                  <pic:blipFill>
                    <a:blip r:embed="rId26">
                      <a:extLst>
                        <a:ext uri="{28A0092B-C50C-407E-A947-70E740481C1C}">
                          <a14:useLocalDpi xmlns:a14="http://schemas.microsoft.com/office/drawing/2010/main" val="0"/>
                        </a:ext>
                      </a:extLst>
                    </a:blip>
                    <a:stretch>
                      <a:fillRect/>
                    </a:stretch>
                  </pic:blipFill>
                  <pic:spPr>
                    <a:xfrm>
                      <a:off x="0" y="0"/>
                      <a:ext cx="1364615" cy="2560320"/>
                    </a:xfrm>
                    <a:prstGeom prst="rect">
                      <a:avLst/>
                    </a:prstGeom>
                  </pic:spPr>
                </pic:pic>
              </a:graphicData>
            </a:graphic>
          </wp:anchor>
        </w:drawing>
      </w:r>
      <w:r w:rsidR="00C97B76">
        <w:rPr>
          <w:rFonts w:asciiTheme="minorHAnsi" w:hAnsiTheme="minorHAnsi"/>
          <w:noProof/>
          <w:sz w:val="22"/>
        </w:rPr>
        <w:drawing>
          <wp:anchor distT="0" distB="0" distL="114300" distR="114300" simplePos="0" relativeHeight="251661824" behindDoc="0" locked="0" layoutInCell="1" allowOverlap="1">
            <wp:simplePos x="0" y="0"/>
            <wp:positionH relativeFrom="column">
              <wp:posOffset>4171950</wp:posOffset>
            </wp:positionH>
            <wp:positionV relativeFrom="paragraph">
              <wp:posOffset>125095</wp:posOffset>
            </wp:positionV>
            <wp:extent cx="1382395" cy="2557145"/>
            <wp:effectExtent l="0" t="0" r="0" b="0"/>
            <wp:wrapTight wrapText="bothSides">
              <wp:wrapPolygon edited="0">
                <wp:start x="0" y="0"/>
                <wp:lineTo x="0" y="21402"/>
                <wp:lineTo x="21431" y="21402"/>
                <wp:lineTo x="214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4.jpg"/>
                    <pic:cNvPicPr/>
                  </pic:nvPicPr>
                  <pic:blipFill>
                    <a:blip r:embed="rId27">
                      <a:extLst>
                        <a:ext uri="{28A0092B-C50C-407E-A947-70E740481C1C}">
                          <a14:useLocalDpi xmlns:a14="http://schemas.microsoft.com/office/drawing/2010/main" val="0"/>
                        </a:ext>
                      </a:extLst>
                    </a:blip>
                    <a:stretch>
                      <a:fillRect/>
                    </a:stretch>
                  </pic:blipFill>
                  <pic:spPr>
                    <a:xfrm>
                      <a:off x="0" y="0"/>
                      <a:ext cx="1382395" cy="2557145"/>
                    </a:xfrm>
                    <a:prstGeom prst="rect">
                      <a:avLst/>
                    </a:prstGeom>
                  </pic:spPr>
                </pic:pic>
              </a:graphicData>
            </a:graphic>
          </wp:anchor>
        </w:drawing>
      </w:r>
      <w:r w:rsidR="00B542EC">
        <w:rPr>
          <w:rFonts w:eastAsia="Tahoma"/>
          <w:noProof/>
        </w:rPr>
        <w:drawing>
          <wp:anchor distT="0" distB="0" distL="114300" distR="114300" simplePos="0" relativeHeight="251654656" behindDoc="0" locked="0" layoutInCell="1" allowOverlap="1">
            <wp:simplePos x="0" y="0"/>
            <wp:positionH relativeFrom="column">
              <wp:posOffset>2228850</wp:posOffset>
            </wp:positionH>
            <wp:positionV relativeFrom="paragraph">
              <wp:posOffset>120015</wp:posOffset>
            </wp:positionV>
            <wp:extent cx="1366687" cy="2560320"/>
            <wp:effectExtent l="0" t="0" r="0" b="0"/>
            <wp:wrapTight wrapText="bothSides">
              <wp:wrapPolygon edited="0">
                <wp:start x="0" y="0"/>
                <wp:lineTo x="0" y="21375"/>
                <wp:lineTo x="21379" y="21375"/>
                <wp:lineTo x="2137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3a.JPG"/>
                    <pic:cNvPicPr/>
                  </pic:nvPicPr>
                  <pic:blipFill>
                    <a:blip r:embed="rId28">
                      <a:extLst>
                        <a:ext uri="{28A0092B-C50C-407E-A947-70E740481C1C}">
                          <a14:useLocalDpi xmlns:a14="http://schemas.microsoft.com/office/drawing/2010/main" val="0"/>
                        </a:ext>
                      </a:extLst>
                    </a:blip>
                    <a:stretch>
                      <a:fillRect/>
                    </a:stretch>
                  </pic:blipFill>
                  <pic:spPr>
                    <a:xfrm>
                      <a:off x="0" y="0"/>
                      <a:ext cx="1366687" cy="2560320"/>
                    </a:xfrm>
                    <a:prstGeom prst="rect">
                      <a:avLst/>
                    </a:prstGeom>
                  </pic:spPr>
                </pic:pic>
              </a:graphicData>
            </a:graphic>
          </wp:anchor>
        </w:drawing>
      </w:r>
      <w:r w:rsidR="00B542EC">
        <w:rPr>
          <w:rFonts w:eastAsia="Tahoma"/>
          <w:noProof/>
        </w:rPr>
        <w:drawing>
          <wp:anchor distT="0" distB="0" distL="114300" distR="114300" simplePos="0" relativeHeight="251646464" behindDoc="0" locked="0" layoutInCell="1" allowOverlap="1">
            <wp:simplePos x="0" y="0"/>
            <wp:positionH relativeFrom="column">
              <wp:posOffset>333375</wp:posOffset>
            </wp:positionH>
            <wp:positionV relativeFrom="paragraph">
              <wp:posOffset>120650</wp:posOffset>
            </wp:positionV>
            <wp:extent cx="1369060" cy="2560320"/>
            <wp:effectExtent l="0" t="0" r="0" b="0"/>
            <wp:wrapTight wrapText="bothSides">
              <wp:wrapPolygon edited="0">
                <wp:start x="0" y="0"/>
                <wp:lineTo x="0" y="21375"/>
                <wp:lineTo x="21340" y="21375"/>
                <wp:lineTo x="213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3.jpg"/>
                    <pic:cNvPicPr/>
                  </pic:nvPicPr>
                  <pic:blipFill>
                    <a:blip r:embed="rId29">
                      <a:extLst>
                        <a:ext uri="{28A0092B-C50C-407E-A947-70E740481C1C}">
                          <a14:useLocalDpi xmlns:a14="http://schemas.microsoft.com/office/drawing/2010/main" val="0"/>
                        </a:ext>
                      </a:extLst>
                    </a:blip>
                    <a:stretch>
                      <a:fillRect/>
                    </a:stretch>
                  </pic:blipFill>
                  <pic:spPr>
                    <a:xfrm>
                      <a:off x="0" y="0"/>
                      <a:ext cx="1369060" cy="2560320"/>
                    </a:xfrm>
                    <a:prstGeom prst="rect">
                      <a:avLst/>
                    </a:prstGeom>
                  </pic:spPr>
                </pic:pic>
              </a:graphicData>
            </a:graphic>
          </wp:anchor>
        </w:drawing>
      </w:r>
    </w:p>
    <w:p w:rsidR="009F67FD" w:rsidRDefault="009F67FD" w:rsidP="00716CD0">
      <w:pPr>
        <w:pStyle w:val="Paragraph"/>
        <w:rPr>
          <w:rFonts w:eastAsia="Tahoma"/>
        </w:rPr>
      </w:pPr>
    </w:p>
    <w:p w:rsidR="009F67FD" w:rsidRPr="00716CD0" w:rsidRDefault="009F67FD" w:rsidP="00716CD0">
      <w:pPr>
        <w:pStyle w:val="Paragraph"/>
        <w:rPr>
          <w:rFonts w:eastAsia="Tahoma"/>
        </w:rPr>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190BF0" w:rsidRPr="00811257" w:rsidTr="00A92FFC">
        <w:trPr>
          <w:trHeight w:val="480"/>
        </w:trPr>
        <w:tc>
          <w:tcPr>
            <w:tcW w:w="1339" w:type="dxa"/>
            <w:shd w:val="clear" w:color="auto" w:fill="8DB3E2"/>
            <w:vAlign w:val="center"/>
          </w:tcPr>
          <w:p w:rsidR="00190BF0" w:rsidRPr="00811257" w:rsidRDefault="00190BF0" w:rsidP="00A92FFC">
            <w:pPr>
              <w:jc w:val="center"/>
              <w:rPr>
                <w:rFonts w:asciiTheme="minorHAnsi" w:hAnsiTheme="minorHAnsi"/>
                <w:sz w:val="22"/>
              </w:rPr>
            </w:pPr>
            <w:r w:rsidRPr="00811257">
              <w:rPr>
                <w:rFonts w:asciiTheme="minorHAnsi" w:eastAsia="Tahoma" w:hAnsiTheme="minorHAnsi" w:cs="Tahoma"/>
                <w:b/>
                <w:szCs w:val="18"/>
              </w:rPr>
              <w:lastRenderedPageBreak/>
              <w:t>Requirement</w:t>
            </w:r>
          </w:p>
          <w:p w:rsidR="00190BF0" w:rsidRPr="00811257" w:rsidRDefault="00190BF0" w:rsidP="00A92FFC">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190BF0" w:rsidRPr="00811257" w:rsidRDefault="00190BF0" w:rsidP="00A92FFC">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190BF0" w:rsidRPr="00811257" w:rsidRDefault="00190BF0" w:rsidP="00A92FFC">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190BF0" w:rsidRPr="00811257" w:rsidRDefault="00190BF0" w:rsidP="00A92FFC">
            <w:pPr>
              <w:ind w:right="-18"/>
              <w:jc w:val="center"/>
              <w:rPr>
                <w:rFonts w:asciiTheme="minorHAnsi" w:hAnsiTheme="minorHAnsi"/>
                <w:sz w:val="22"/>
              </w:rPr>
            </w:pPr>
            <w:r w:rsidRPr="00811257">
              <w:rPr>
                <w:rFonts w:asciiTheme="minorHAnsi" w:eastAsia="Tahoma" w:hAnsiTheme="minorHAnsi" w:cs="Tahoma"/>
                <w:b/>
                <w:szCs w:val="18"/>
              </w:rPr>
              <w:t>Comments</w:t>
            </w:r>
          </w:p>
        </w:tc>
      </w:tr>
      <w:tr w:rsidR="00190BF0" w:rsidRPr="00811257" w:rsidTr="00A92FFC">
        <w:trPr>
          <w:trHeight w:val="560"/>
        </w:trPr>
        <w:tc>
          <w:tcPr>
            <w:tcW w:w="1339" w:type="dxa"/>
            <w:vAlign w:val="center"/>
          </w:tcPr>
          <w:p w:rsidR="00190BF0" w:rsidRPr="00C35E01" w:rsidRDefault="00190BF0" w:rsidP="00143B01">
            <w:pPr>
              <w:pStyle w:val="ListParagraph"/>
              <w:numPr>
                <w:ilvl w:val="0"/>
                <w:numId w:val="13"/>
              </w:numPr>
              <w:rPr>
                <w:rFonts w:asciiTheme="minorHAnsi" w:hAnsiTheme="minorHAnsi"/>
              </w:rPr>
            </w:pPr>
          </w:p>
        </w:tc>
        <w:tc>
          <w:tcPr>
            <w:tcW w:w="5800" w:type="dxa"/>
            <w:vAlign w:val="center"/>
          </w:tcPr>
          <w:p w:rsidR="004C3EE6" w:rsidRDefault="004C3EE6" w:rsidP="00143B01">
            <w:pPr>
              <w:pStyle w:val="ListParagraph"/>
              <w:numPr>
                <w:ilvl w:val="0"/>
                <w:numId w:val="12"/>
              </w:numPr>
              <w:spacing w:after="120" w:line="259" w:lineRule="auto"/>
              <w:contextualSpacing/>
              <w:jc w:val="both"/>
            </w:pPr>
            <w:r>
              <w:t>There won’t be any bifurcation for owner and employee in the app login page.</w:t>
            </w:r>
          </w:p>
          <w:p w:rsidR="004C3EE6" w:rsidRDefault="004C3EE6" w:rsidP="00143B01">
            <w:pPr>
              <w:pStyle w:val="ListParagraph"/>
              <w:numPr>
                <w:ilvl w:val="0"/>
                <w:numId w:val="12"/>
              </w:numPr>
              <w:spacing w:after="120" w:line="259" w:lineRule="auto"/>
              <w:contextualSpacing/>
              <w:jc w:val="both"/>
            </w:pPr>
            <w:r>
              <w:t xml:space="preserve">OTP will be used to authenticate the device for a new registration. </w:t>
            </w:r>
          </w:p>
          <w:p w:rsidR="004C3EE6" w:rsidRDefault="004C3EE6" w:rsidP="00143B01">
            <w:pPr>
              <w:pStyle w:val="ListParagraph"/>
              <w:numPr>
                <w:ilvl w:val="0"/>
                <w:numId w:val="12"/>
              </w:numPr>
              <w:spacing w:after="120" w:line="259" w:lineRule="auto"/>
              <w:contextualSpacing/>
              <w:jc w:val="both"/>
            </w:pPr>
            <w:r w:rsidRPr="00A977C1">
              <w:rPr>
                <w:highlight w:val="yellow"/>
              </w:rPr>
              <w:t>After this step</w:t>
            </w:r>
            <w:r>
              <w:t xml:space="preserve"> the service provider will get an option to select the role he works for, for e.g. Owner, </w:t>
            </w:r>
            <w:r w:rsidR="009875E3">
              <w:t>Technician, Mechanic</w:t>
            </w:r>
            <w:r w:rsidR="009F05FD">
              <w:t>, consultant</w:t>
            </w:r>
            <w:r w:rsidR="006B30C1">
              <w:t>.</w:t>
            </w:r>
          </w:p>
          <w:p w:rsidR="004C3EE6" w:rsidRDefault="004C3EE6" w:rsidP="00143B01">
            <w:pPr>
              <w:pStyle w:val="ListParagraph"/>
              <w:numPr>
                <w:ilvl w:val="0"/>
                <w:numId w:val="12"/>
              </w:numPr>
              <w:spacing w:after="120" w:line="259" w:lineRule="auto"/>
              <w:contextualSpacing/>
              <w:jc w:val="both"/>
            </w:pPr>
            <w:r w:rsidRPr="00A977C1">
              <w:rPr>
                <w:highlight w:val="yellow"/>
              </w:rPr>
              <w:t>Once the owner</w:t>
            </w:r>
            <w:r>
              <w:t xml:space="preserve"> registers (after the OTP step) he will add the employees by providing the name and mobile numbers, these numbers will be registered and linked with the organization, they will also receive an SMS containing the download link.</w:t>
            </w:r>
          </w:p>
          <w:p w:rsidR="00190BF0" w:rsidRDefault="00190BF0" w:rsidP="00143B01">
            <w:pPr>
              <w:pStyle w:val="ListParagraph"/>
              <w:numPr>
                <w:ilvl w:val="0"/>
                <w:numId w:val="12"/>
              </w:numPr>
              <w:spacing w:after="120" w:line="259" w:lineRule="auto"/>
              <w:contextualSpacing/>
              <w:jc w:val="both"/>
            </w:pPr>
            <w:r>
              <w:t>Registration process starts with entering the details of the Organization and himself, the list includes</w:t>
            </w:r>
          </w:p>
          <w:p w:rsidR="00190BF0" w:rsidRDefault="00190BF0" w:rsidP="00143B01">
            <w:pPr>
              <w:pStyle w:val="ListParagraph"/>
              <w:numPr>
                <w:ilvl w:val="0"/>
                <w:numId w:val="19"/>
              </w:numPr>
              <w:spacing w:after="120" w:line="259" w:lineRule="auto"/>
              <w:contextualSpacing/>
              <w:jc w:val="both"/>
            </w:pPr>
            <w:r>
              <w:t>Type of Organization</w:t>
            </w:r>
          </w:p>
          <w:p w:rsidR="00190BF0" w:rsidRDefault="00190BF0" w:rsidP="00143B01">
            <w:pPr>
              <w:pStyle w:val="ListParagraph"/>
              <w:numPr>
                <w:ilvl w:val="0"/>
                <w:numId w:val="19"/>
              </w:numPr>
              <w:spacing w:after="120" w:line="259" w:lineRule="auto"/>
              <w:contextualSpacing/>
              <w:jc w:val="both"/>
            </w:pPr>
            <w:r>
              <w:t>Additional Services</w:t>
            </w:r>
          </w:p>
          <w:p w:rsidR="00190BF0" w:rsidRDefault="00190BF0" w:rsidP="00143B01">
            <w:pPr>
              <w:pStyle w:val="ListParagraph"/>
              <w:numPr>
                <w:ilvl w:val="0"/>
                <w:numId w:val="19"/>
              </w:numPr>
              <w:spacing w:after="120" w:line="259" w:lineRule="auto"/>
              <w:contextualSpacing/>
              <w:jc w:val="both"/>
            </w:pPr>
            <w:r>
              <w:t>Name of Organization</w:t>
            </w:r>
          </w:p>
          <w:p w:rsidR="00190BF0" w:rsidRDefault="00190BF0" w:rsidP="00143B01">
            <w:pPr>
              <w:pStyle w:val="ListParagraph"/>
              <w:numPr>
                <w:ilvl w:val="0"/>
                <w:numId w:val="19"/>
              </w:numPr>
              <w:spacing w:after="120" w:line="259" w:lineRule="auto"/>
              <w:contextualSpacing/>
              <w:jc w:val="both"/>
            </w:pPr>
            <w:r>
              <w:t>Phone number (landline)</w:t>
            </w:r>
            <w:r w:rsidR="001F42CB">
              <w:t xml:space="preserve"> of organization</w:t>
            </w:r>
          </w:p>
          <w:p w:rsidR="00190BF0" w:rsidRDefault="00190BF0" w:rsidP="00143B01">
            <w:pPr>
              <w:pStyle w:val="ListParagraph"/>
              <w:numPr>
                <w:ilvl w:val="0"/>
                <w:numId w:val="19"/>
              </w:numPr>
              <w:spacing w:after="120" w:line="259" w:lineRule="auto"/>
              <w:contextualSpacing/>
              <w:jc w:val="both"/>
            </w:pPr>
            <w:r>
              <w:t xml:space="preserve">Website </w:t>
            </w:r>
          </w:p>
          <w:p w:rsidR="00190BF0" w:rsidRDefault="00190BF0" w:rsidP="00143B01">
            <w:pPr>
              <w:pStyle w:val="ListParagraph"/>
              <w:numPr>
                <w:ilvl w:val="0"/>
                <w:numId w:val="19"/>
              </w:numPr>
              <w:spacing w:after="120" w:line="259" w:lineRule="auto"/>
              <w:contextualSpacing/>
              <w:jc w:val="both"/>
            </w:pPr>
            <w:r>
              <w:t>Name of the Person</w:t>
            </w:r>
          </w:p>
          <w:p w:rsidR="00190BF0" w:rsidRDefault="00190BF0" w:rsidP="00143B01">
            <w:pPr>
              <w:pStyle w:val="ListParagraph"/>
              <w:numPr>
                <w:ilvl w:val="0"/>
                <w:numId w:val="19"/>
              </w:numPr>
              <w:spacing w:after="120" w:line="259" w:lineRule="auto"/>
              <w:contextualSpacing/>
              <w:jc w:val="both"/>
            </w:pPr>
            <w:r>
              <w:t>Mobile Number</w:t>
            </w:r>
            <w:r w:rsidR="001F42CB">
              <w:t xml:space="preserve"> of the person</w:t>
            </w:r>
          </w:p>
          <w:p w:rsidR="00190BF0" w:rsidRDefault="00190BF0" w:rsidP="00143B01">
            <w:pPr>
              <w:pStyle w:val="ListParagraph"/>
              <w:numPr>
                <w:ilvl w:val="0"/>
                <w:numId w:val="19"/>
              </w:numPr>
              <w:spacing w:after="120" w:line="259" w:lineRule="auto"/>
              <w:contextualSpacing/>
              <w:jc w:val="both"/>
            </w:pPr>
            <w:r>
              <w:t>Email id</w:t>
            </w:r>
          </w:p>
          <w:p w:rsidR="00190BF0" w:rsidRDefault="00190BF0" w:rsidP="00143B01">
            <w:pPr>
              <w:pStyle w:val="ListParagraph"/>
              <w:numPr>
                <w:ilvl w:val="0"/>
                <w:numId w:val="19"/>
              </w:numPr>
              <w:spacing w:after="120" w:line="259" w:lineRule="auto"/>
              <w:contextualSpacing/>
              <w:jc w:val="both"/>
            </w:pPr>
            <w:r>
              <w:t>Location (</w:t>
            </w:r>
            <w:proofErr w:type="spellStart"/>
            <w:r>
              <w:t>Lat</w:t>
            </w:r>
            <w:proofErr w:type="spellEnd"/>
            <w:r>
              <w:t xml:space="preserve"> Long)</w:t>
            </w:r>
          </w:p>
          <w:p w:rsidR="00190BF0" w:rsidRDefault="00190BF0" w:rsidP="00143B01">
            <w:pPr>
              <w:pStyle w:val="ListParagraph"/>
              <w:numPr>
                <w:ilvl w:val="0"/>
                <w:numId w:val="19"/>
              </w:numPr>
              <w:spacing w:after="120" w:line="259" w:lineRule="auto"/>
              <w:contextualSpacing/>
              <w:jc w:val="both"/>
            </w:pPr>
            <w:r>
              <w:t xml:space="preserve">Photos of Business location, Person </w:t>
            </w:r>
          </w:p>
          <w:p w:rsidR="00190BF0" w:rsidRDefault="00190BF0" w:rsidP="00143B01">
            <w:pPr>
              <w:pStyle w:val="ListParagraph"/>
              <w:numPr>
                <w:ilvl w:val="0"/>
                <w:numId w:val="19"/>
              </w:numPr>
              <w:spacing w:after="120" w:line="259" w:lineRule="auto"/>
              <w:contextualSpacing/>
              <w:jc w:val="both"/>
            </w:pPr>
            <w:r>
              <w:t>Org work timings</w:t>
            </w:r>
          </w:p>
          <w:p w:rsidR="00E22650" w:rsidRDefault="00E22650" w:rsidP="00143B01">
            <w:pPr>
              <w:pStyle w:val="ListParagraph"/>
              <w:numPr>
                <w:ilvl w:val="0"/>
                <w:numId w:val="19"/>
              </w:numPr>
              <w:spacing w:after="120" w:line="259" w:lineRule="auto"/>
              <w:contextualSpacing/>
              <w:jc w:val="both"/>
            </w:pPr>
            <w:r>
              <w:t>Organization city</w:t>
            </w:r>
            <w:r w:rsidR="001D1232">
              <w:t xml:space="preserve"> of operation</w:t>
            </w:r>
          </w:p>
          <w:p w:rsidR="00E039C5" w:rsidRDefault="00E039C5" w:rsidP="00143B01">
            <w:pPr>
              <w:pStyle w:val="ListParagraph"/>
              <w:numPr>
                <w:ilvl w:val="0"/>
                <w:numId w:val="19"/>
              </w:numPr>
              <w:spacing w:after="120" w:line="259" w:lineRule="auto"/>
              <w:contextualSpacing/>
              <w:jc w:val="both"/>
            </w:pPr>
            <w:r>
              <w:t>Max Distance the organization can operate</w:t>
            </w:r>
          </w:p>
          <w:p w:rsidR="00DC7018" w:rsidRDefault="00DC7018" w:rsidP="00143B01">
            <w:pPr>
              <w:pStyle w:val="ListParagraph"/>
              <w:numPr>
                <w:ilvl w:val="0"/>
                <w:numId w:val="19"/>
              </w:numPr>
              <w:spacing w:after="120" w:line="259" w:lineRule="auto"/>
              <w:contextualSpacing/>
              <w:jc w:val="both"/>
            </w:pPr>
            <w:r>
              <w:t>Interest in night operations</w:t>
            </w:r>
          </w:p>
          <w:p w:rsidR="00DC7018" w:rsidRDefault="00DC7018" w:rsidP="00143B01">
            <w:pPr>
              <w:pStyle w:val="ListParagraph"/>
              <w:numPr>
                <w:ilvl w:val="0"/>
                <w:numId w:val="12"/>
              </w:numPr>
              <w:spacing w:after="120" w:line="259" w:lineRule="auto"/>
              <w:contextualSpacing/>
              <w:jc w:val="both"/>
            </w:pPr>
            <w:r>
              <w:t xml:space="preserve">Adding employees along with name </w:t>
            </w:r>
            <w:r w:rsidR="008F27EF">
              <w:t xml:space="preserve">and </w:t>
            </w:r>
            <w:r>
              <w:t xml:space="preserve">mobile </w:t>
            </w:r>
            <w:r>
              <w:lastRenderedPageBreak/>
              <w:t>number</w:t>
            </w:r>
            <w:r w:rsidR="008F27EF">
              <w:t>.</w:t>
            </w:r>
          </w:p>
          <w:p w:rsidR="009A42AF" w:rsidRDefault="00E76AAF" w:rsidP="00143B01">
            <w:pPr>
              <w:pStyle w:val="ListParagraph"/>
              <w:numPr>
                <w:ilvl w:val="0"/>
                <w:numId w:val="20"/>
              </w:numPr>
              <w:spacing w:after="120" w:line="259" w:lineRule="auto"/>
              <w:contextualSpacing/>
              <w:jc w:val="both"/>
            </w:pPr>
            <w:r w:rsidRPr="00A977C1">
              <w:rPr>
                <w:highlight w:val="yellow"/>
              </w:rPr>
              <w:t>Late</w:t>
            </w:r>
            <w:r w:rsidR="006115A0" w:rsidRPr="00A977C1">
              <w:rPr>
                <w:highlight w:val="yellow"/>
              </w:rPr>
              <w:t>r these mobile</w:t>
            </w:r>
            <w:r w:rsidR="006115A0">
              <w:t xml:space="preserve"> numbers are used </w:t>
            </w:r>
            <w:r>
              <w:t>to</w:t>
            </w:r>
            <w:r w:rsidR="006115A0">
              <w:t xml:space="preserve"> group </w:t>
            </w:r>
            <w:r w:rsidR="000E4953">
              <w:t xml:space="preserve">the </w:t>
            </w:r>
            <w:r>
              <w:t xml:space="preserve">statistics of the organization like </w:t>
            </w:r>
            <w:r w:rsidR="009A42AF">
              <w:t xml:space="preserve">rating, </w:t>
            </w:r>
            <w:r>
              <w:t>earnings, requests serviced, requests accepted, rejected</w:t>
            </w:r>
            <w:r w:rsidR="000E4953">
              <w:t>.</w:t>
            </w:r>
          </w:p>
        </w:tc>
        <w:tc>
          <w:tcPr>
            <w:tcW w:w="906" w:type="dxa"/>
            <w:vAlign w:val="center"/>
          </w:tcPr>
          <w:p w:rsidR="00190BF0" w:rsidRPr="00811257" w:rsidRDefault="00190BF0" w:rsidP="00A92FFC">
            <w:pPr>
              <w:widowControl/>
              <w:spacing w:after="200" w:line="276" w:lineRule="auto"/>
              <w:jc w:val="center"/>
              <w:rPr>
                <w:rFonts w:asciiTheme="minorHAnsi" w:hAnsiTheme="minorHAnsi"/>
                <w:sz w:val="22"/>
              </w:rPr>
            </w:pPr>
          </w:p>
        </w:tc>
        <w:tc>
          <w:tcPr>
            <w:tcW w:w="4350" w:type="dxa"/>
            <w:vAlign w:val="center"/>
          </w:tcPr>
          <w:p w:rsidR="00190BF0" w:rsidRPr="00811257" w:rsidRDefault="00190BF0" w:rsidP="00A92FFC">
            <w:pPr>
              <w:keepNext/>
              <w:widowControl/>
              <w:spacing w:before="120" w:after="60" w:line="240" w:lineRule="auto"/>
              <w:contextualSpacing/>
              <w:jc w:val="both"/>
              <w:rPr>
                <w:rFonts w:asciiTheme="minorHAnsi" w:hAnsiTheme="minorHAnsi"/>
                <w:sz w:val="22"/>
              </w:rPr>
            </w:pPr>
          </w:p>
        </w:tc>
      </w:tr>
    </w:tbl>
    <w:p w:rsidR="00033460" w:rsidRDefault="00951009" w:rsidP="00033460">
      <w:pPr>
        <w:pStyle w:val="Paragraph"/>
      </w:pPr>
      <w:r>
        <w:rPr>
          <w:rFonts w:eastAsia="Tahoma"/>
          <w:noProof/>
        </w:rPr>
        <w:lastRenderedPageBreak/>
        <w:drawing>
          <wp:anchor distT="0" distB="0" distL="114300" distR="114300" simplePos="0" relativeHeight="251650560" behindDoc="0" locked="0" layoutInCell="1" allowOverlap="1">
            <wp:simplePos x="0" y="0"/>
            <wp:positionH relativeFrom="column">
              <wp:posOffset>4641850</wp:posOffset>
            </wp:positionH>
            <wp:positionV relativeFrom="paragraph">
              <wp:posOffset>146050</wp:posOffset>
            </wp:positionV>
            <wp:extent cx="1346083" cy="2560320"/>
            <wp:effectExtent l="0" t="0" r="0" b="0"/>
            <wp:wrapTight wrapText="bothSides">
              <wp:wrapPolygon edited="0">
                <wp:start x="0" y="0"/>
                <wp:lineTo x="0" y="21375"/>
                <wp:lineTo x="21406" y="21375"/>
                <wp:lineTo x="214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6.jpg"/>
                    <pic:cNvPicPr/>
                  </pic:nvPicPr>
                  <pic:blipFill>
                    <a:blip r:embed="rId30">
                      <a:extLst>
                        <a:ext uri="{28A0092B-C50C-407E-A947-70E740481C1C}">
                          <a14:useLocalDpi xmlns:a14="http://schemas.microsoft.com/office/drawing/2010/main" val="0"/>
                        </a:ext>
                      </a:extLst>
                    </a:blip>
                    <a:stretch>
                      <a:fillRect/>
                    </a:stretch>
                  </pic:blipFill>
                  <pic:spPr>
                    <a:xfrm>
                      <a:off x="0" y="0"/>
                      <a:ext cx="1346083" cy="2560320"/>
                    </a:xfrm>
                    <a:prstGeom prst="rect">
                      <a:avLst/>
                    </a:prstGeom>
                  </pic:spPr>
                </pic:pic>
              </a:graphicData>
            </a:graphic>
          </wp:anchor>
        </w:drawing>
      </w:r>
      <w:r>
        <w:rPr>
          <w:rFonts w:asciiTheme="minorHAnsi" w:hAnsiTheme="minorHAnsi"/>
          <w:noProof/>
          <w:sz w:val="22"/>
        </w:rPr>
        <w:drawing>
          <wp:anchor distT="0" distB="0" distL="114300" distR="114300" simplePos="0" relativeHeight="251670016" behindDoc="0" locked="0" layoutInCell="1" allowOverlap="1">
            <wp:simplePos x="0" y="0"/>
            <wp:positionH relativeFrom="column">
              <wp:posOffset>2124075</wp:posOffset>
            </wp:positionH>
            <wp:positionV relativeFrom="paragraph">
              <wp:posOffset>222250</wp:posOffset>
            </wp:positionV>
            <wp:extent cx="1374781" cy="2560320"/>
            <wp:effectExtent l="0" t="0" r="0" b="0"/>
            <wp:wrapTight wrapText="bothSides">
              <wp:wrapPolygon edited="0">
                <wp:start x="0" y="0"/>
                <wp:lineTo x="0" y="21375"/>
                <wp:lineTo x="21251" y="21375"/>
                <wp:lineTo x="212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5a.jpg"/>
                    <pic:cNvPicPr/>
                  </pic:nvPicPr>
                  <pic:blipFill>
                    <a:blip r:embed="rId31">
                      <a:extLst>
                        <a:ext uri="{28A0092B-C50C-407E-A947-70E740481C1C}">
                          <a14:useLocalDpi xmlns:a14="http://schemas.microsoft.com/office/drawing/2010/main" val="0"/>
                        </a:ext>
                      </a:extLst>
                    </a:blip>
                    <a:stretch>
                      <a:fillRect/>
                    </a:stretch>
                  </pic:blipFill>
                  <pic:spPr>
                    <a:xfrm>
                      <a:off x="0" y="0"/>
                      <a:ext cx="1374781" cy="2560320"/>
                    </a:xfrm>
                    <a:prstGeom prst="rect">
                      <a:avLst/>
                    </a:prstGeom>
                  </pic:spPr>
                </pic:pic>
              </a:graphicData>
            </a:graphic>
          </wp:anchor>
        </w:drawing>
      </w:r>
    </w:p>
    <w:p w:rsidR="00133D94" w:rsidRDefault="00133D94" w:rsidP="00133D94">
      <w:pPr>
        <w:pStyle w:val="Heading3"/>
        <w:rPr>
          <w:rFonts w:asciiTheme="minorHAnsi" w:eastAsia="Tahoma" w:hAnsiTheme="minorHAnsi" w:cs="Tahoma"/>
          <w:sz w:val="28"/>
          <w:szCs w:val="24"/>
        </w:rPr>
      </w:pPr>
      <w:bookmarkStart w:id="84" w:name="_Toc445994659"/>
      <w:r>
        <w:rPr>
          <w:rFonts w:asciiTheme="minorHAnsi" w:eastAsia="Tahoma" w:hAnsiTheme="minorHAnsi" w:cs="Tahoma"/>
          <w:sz w:val="28"/>
          <w:szCs w:val="24"/>
        </w:rPr>
        <w:t>Approval</w:t>
      </w:r>
      <w:bookmarkEnd w:id="84"/>
    </w:p>
    <w:p w:rsidR="00F22876" w:rsidRPr="00951009" w:rsidRDefault="00F22876" w:rsidP="00F22876">
      <w:pPr>
        <w:pStyle w:val="Paragraph"/>
        <w:rPr>
          <w:rFonts w:eastAsia="Tahoma"/>
          <w:b/>
        </w:rPr>
      </w:pPr>
    </w:p>
    <w:p w:rsidR="00F22876" w:rsidRDefault="00F22876" w:rsidP="00F22876">
      <w:pPr>
        <w:pStyle w:val="Paragraph"/>
        <w:rPr>
          <w:rFonts w:eastAsia="Tahoma"/>
        </w:rPr>
      </w:pPr>
    </w:p>
    <w:p w:rsidR="00F22876" w:rsidRPr="00F22876" w:rsidRDefault="00F22876" w:rsidP="00F22876">
      <w:pPr>
        <w:pStyle w:val="Paragraph"/>
        <w:rPr>
          <w:rFonts w:eastAsia="Tahoma"/>
        </w:rPr>
      </w:pPr>
    </w:p>
    <w:p w:rsidR="00133D94" w:rsidRDefault="00133D94" w:rsidP="00033460">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133D94" w:rsidRPr="00811257" w:rsidTr="00A92FFC">
        <w:trPr>
          <w:trHeight w:val="480"/>
        </w:trPr>
        <w:tc>
          <w:tcPr>
            <w:tcW w:w="1339" w:type="dxa"/>
            <w:shd w:val="clear" w:color="auto" w:fill="8DB3E2"/>
            <w:vAlign w:val="center"/>
          </w:tcPr>
          <w:p w:rsidR="00133D94" w:rsidRPr="00811257" w:rsidRDefault="00133D94" w:rsidP="00A92FFC">
            <w:pPr>
              <w:jc w:val="center"/>
              <w:rPr>
                <w:rFonts w:asciiTheme="minorHAnsi" w:hAnsiTheme="minorHAnsi"/>
                <w:sz w:val="22"/>
              </w:rPr>
            </w:pPr>
            <w:r w:rsidRPr="00811257">
              <w:rPr>
                <w:rFonts w:asciiTheme="minorHAnsi" w:eastAsia="Tahoma" w:hAnsiTheme="minorHAnsi" w:cs="Tahoma"/>
                <w:b/>
                <w:szCs w:val="18"/>
              </w:rPr>
              <w:t>Requirement</w:t>
            </w:r>
          </w:p>
          <w:p w:rsidR="00133D94" w:rsidRPr="00811257" w:rsidRDefault="00133D94" w:rsidP="00A92FFC">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133D94" w:rsidRPr="00811257" w:rsidRDefault="00133D94" w:rsidP="00A92FFC">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133D94" w:rsidRPr="00811257" w:rsidRDefault="00133D94" w:rsidP="00A92FFC">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133D94" w:rsidRPr="00811257" w:rsidRDefault="00133D94" w:rsidP="00A92FFC">
            <w:pPr>
              <w:ind w:right="-18"/>
              <w:jc w:val="center"/>
              <w:rPr>
                <w:rFonts w:asciiTheme="minorHAnsi" w:hAnsiTheme="minorHAnsi"/>
                <w:sz w:val="22"/>
              </w:rPr>
            </w:pPr>
            <w:r w:rsidRPr="00811257">
              <w:rPr>
                <w:rFonts w:asciiTheme="minorHAnsi" w:eastAsia="Tahoma" w:hAnsiTheme="minorHAnsi" w:cs="Tahoma"/>
                <w:b/>
                <w:szCs w:val="18"/>
              </w:rPr>
              <w:t>Comments</w:t>
            </w:r>
          </w:p>
        </w:tc>
      </w:tr>
      <w:tr w:rsidR="00133D94" w:rsidRPr="00811257" w:rsidTr="00A92FFC">
        <w:trPr>
          <w:trHeight w:val="560"/>
        </w:trPr>
        <w:tc>
          <w:tcPr>
            <w:tcW w:w="1339" w:type="dxa"/>
            <w:vAlign w:val="center"/>
          </w:tcPr>
          <w:p w:rsidR="00133D94" w:rsidRPr="00C35E01" w:rsidRDefault="00133D94" w:rsidP="00143B01">
            <w:pPr>
              <w:pStyle w:val="ListParagraph"/>
              <w:numPr>
                <w:ilvl w:val="0"/>
                <w:numId w:val="13"/>
              </w:numPr>
              <w:rPr>
                <w:rFonts w:asciiTheme="minorHAnsi" w:hAnsiTheme="minorHAnsi"/>
              </w:rPr>
            </w:pPr>
          </w:p>
        </w:tc>
        <w:tc>
          <w:tcPr>
            <w:tcW w:w="5800" w:type="dxa"/>
            <w:vAlign w:val="center"/>
          </w:tcPr>
          <w:p w:rsidR="00A36833" w:rsidRDefault="00133D94" w:rsidP="00143B01">
            <w:pPr>
              <w:pStyle w:val="ListParagraph"/>
              <w:numPr>
                <w:ilvl w:val="0"/>
                <w:numId w:val="12"/>
              </w:numPr>
              <w:spacing w:after="120" w:line="259" w:lineRule="auto"/>
              <w:contextualSpacing/>
              <w:jc w:val="both"/>
            </w:pPr>
            <w:r>
              <w:t>Once</w:t>
            </w:r>
            <w:r w:rsidR="009A42AF">
              <w:t xml:space="preserve"> a registration request is raised by an organization, the organization will receive a call from RSA executive to confirm and review the details</w:t>
            </w:r>
            <w:r>
              <w:t xml:space="preserve">. </w:t>
            </w:r>
          </w:p>
          <w:p w:rsidR="00A36833" w:rsidRDefault="009A42AF" w:rsidP="00143B01">
            <w:pPr>
              <w:pStyle w:val="ListParagraph"/>
              <w:numPr>
                <w:ilvl w:val="0"/>
                <w:numId w:val="12"/>
              </w:numPr>
              <w:spacing w:after="120" w:line="259" w:lineRule="auto"/>
              <w:contextualSpacing/>
              <w:jc w:val="both"/>
            </w:pPr>
            <w:r w:rsidRPr="00A977C1">
              <w:rPr>
                <w:highlight w:val="yellow"/>
              </w:rPr>
              <w:t xml:space="preserve">Then an </w:t>
            </w:r>
            <w:proofErr w:type="spellStart"/>
            <w:r w:rsidRPr="00A977C1">
              <w:rPr>
                <w:highlight w:val="yellow"/>
              </w:rPr>
              <w:t>executive</w:t>
            </w:r>
            <w:r w:rsidR="00A51E5E">
              <w:t>can</w:t>
            </w:r>
            <w:proofErr w:type="spellEnd"/>
            <w:r>
              <w:t xml:space="preserve"> visit the business location to approve that the business exists</w:t>
            </w:r>
          </w:p>
          <w:p w:rsidR="00A724B6" w:rsidRDefault="00A724B6" w:rsidP="00143B01">
            <w:pPr>
              <w:pStyle w:val="ListParagraph"/>
              <w:numPr>
                <w:ilvl w:val="0"/>
                <w:numId w:val="12"/>
              </w:numPr>
              <w:spacing w:after="120" w:line="259" w:lineRule="auto"/>
              <w:contextualSpacing/>
              <w:jc w:val="both"/>
            </w:pPr>
            <w:r w:rsidRPr="00A977C1">
              <w:rPr>
                <w:highlight w:val="yellow"/>
              </w:rPr>
              <w:t xml:space="preserve">The </w:t>
            </w:r>
            <w:proofErr w:type="gramStart"/>
            <w:r w:rsidRPr="00A977C1">
              <w:rPr>
                <w:highlight w:val="yellow"/>
              </w:rPr>
              <w:t>list of</w:t>
            </w:r>
            <w:r>
              <w:t xml:space="preserve"> the documents accepted have</w:t>
            </w:r>
            <w:proofErr w:type="gramEnd"/>
            <w:r>
              <w:t xml:space="preserve"> to be mentioned in this page.</w:t>
            </w:r>
          </w:p>
          <w:p w:rsidR="008F27EF" w:rsidRDefault="00A36833" w:rsidP="00143B01">
            <w:pPr>
              <w:pStyle w:val="ListParagraph"/>
              <w:numPr>
                <w:ilvl w:val="0"/>
                <w:numId w:val="12"/>
              </w:numPr>
              <w:spacing w:after="120" w:line="259" w:lineRule="auto"/>
              <w:contextualSpacing/>
              <w:jc w:val="both"/>
            </w:pPr>
            <w:r>
              <w:t>Collect</w:t>
            </w:r>
            <w:r w:rsidR="00F66E18">
              <w:t xml:space="preserve"> Identity proofs</w:t>
            </w:r>
            <w:r>
              <w:t xml:space="preserve"> like </w:t>
            </w:r>
          </w:p>
          <w:p w:rsidR="00A36833" w:rsidRDefault="00A36833" w:rsidP="00143B01">
            <w:pPr>
              <w:pStyle w:val="ListParagraph"/>
              <w:numPr>
                <w:ilvl w:val="0"/>
                <w:numId w:val="21"/>
              </w:numPr>
              <w:spacing w:after="120" w:line="259" w:lineRule="auto"/>
              <w:contextualSpacing/>
              <w:jc w:val="both"/>
            </w:pPr>
            <w:r>
              <w:lastRenderedPageBreak/>
              <w:t>PAN card, Driver License, Shop Act or Address Proof</w:t>
            </w:r>
          </w:p>
          <w:p w:rsidR="008F27EF" w:rsidRDefault="00A36833" w:rsidP="00143B01">
            <w:pPr>
              <w:pStyle w:val="ListParagraph"/>
              <w:numPr>
                <w:ilvl w:val="0"/>
                <w:numId w:val="12"/>
              </w:numPr>
              <w:spacing w:after="120" w:line="259" w:lineRule="auto"/>
              <w:contextualSpacing/>
              <w:jc w:val="both"/>
            </w:pPr>
            <w:r>
              <w:t>Explain</w:t>
            </w:r>
            <w:r w:rsidR="00F66E18">
              <w:t xml:space="preserve"> the terms of </w:t>
            </w:r>
            <w:r>
              <w:t xml:space="preserve">joining RSA, </w:t>
            </w:r>
          </w:p>
          <w:p w:rsidR="008F27EF" w:rsidRDefault="00A36833" w:rsidP="00143B01">
            <w:pPr>
              <w:pStyle w:val="ListParagraph"/>
              <w:numPr>
                <w:ilvl w:val="0"/>
                <w:numId w:val="22"/>
              </w:numPr>
              <w:spacing w:after="120" w:line="259" w:lineRule="auto"/>
              <w:contextualSpacing/>
              <w:jc w:val="both"/>
            </w:pPr>
            <w:r>
              <w:t xml:space="preserve">the legalities, </w:t>
            </w:r>
          </w:p>
          <w:p w:rsidR="008F27EF" w:rsidRDefault="00A36833" w:rsidP="00143B01">
            <w:pPr>
              <w:pStyle w:val="ListParagraph"/>
              <w:numPr>
                <w:ilvl w:val="0"/>
                <w:numId w:val="22"/>
              </w:numPr>
              <w:spacing w:after="120" w:line="259" w:lineRule="auto"/>
              <w:contextualSpacing/>
              <w:jc w:val="both"/>
            </w:pPr>
            <w:r>
              <w:t xml:space="preserve">How revenue is generated to the service provider </w:t>
            </w:r>
          </w:p>
          <w:p w:rsidR="008F27EF" w:rsidRDefault="00A36833" w:rsidP="00143B01">
            <w:pPr>
              <w:pStyle w:val="ListParagraph"/>
              <w:numPr>
                <w:ilvl w:val="0"/>
                <w:numId w:val="22"/>
              </w:numPr>
              <w:spacing w:after="120" w:line="259" w:lineRule="auto"/>
              <w:contextualSpacing/>
              <w:jc w:val="both"/>
            </w:pPr>
            <w:r>
              <w:t>The st</w:t>
            </w:r>
            <w:r w:rsidR="000C7D77">
              <w:t>and</w:t>
            </w:r>
            <w:r>
              <w:t>ard rate card and how it works</w:t>
            </w:r>
          </w:p>
          <w:p w:rsidR="00133D94" w:rsidRDefault="00A36833" w:rsidP="00143B01">
            <w:pPr>
              <w:pStyle w:val="ListParagraph"/>
              <w:numPr>
                <w:ilvl w:val="0"/>
                <w:numId w:val="22"/>
              </w:numPr>
              <w:spacing w:after="120" w:line="259" w:lineRule="auto"/>
              <w:contextualSpacing/>
              <w:jc w:val="both"/>
            </w:pPr>
            <w:r>
              <w:t>G</w:t>
            </w:r>
            <w:r w:rsidR="000C7D77">
              <w:t>et the agreement signed.</w:t>
            </w:r>
          </w:p>
          <w:p w:rsidR="00093113" w:rsidRDefault="00093113" w:rsidP="00143B01">
            <w:pPr>
              <w:pStyle w:val="ListParagraph"/>
              <w:numPr>
                <w:ilvl w:val="0"/>
                <w:numId w:val="12"/>
              </w:numPr>
              <w:spacing w:after="120" w:line="259" w:lineRule="auto"/>
              <w:contextualSpacing/>
              <w:jc w:val="both"/>
            </w:pPr>
            <w:r>
              <w:t xml:space="preserve">Once the agreement is signed it is digitized and </w:t>
            </w:r>
            <w:r w:rsidR="00057FAB">
              <w:t>uploaded.</w:t>
            </w:r>
          </w:p>
          <w:p w:rsidR="00057FAB" w:rsidRDefault="00057FAB" w:rsidP="00143B01">
            <w:pPr>
              <w:pStyle w:val="ListParagraph"/>
              <w:numPr>
                <w:ilvl w:val="0"/>
                <w:numId w:val="12"/>
              </w:numPr>
              <w:spacing w:after="120" w:line="259" w:lineRule="auto"/>
              <w:contextualSpacing/>
              <w:jc w:val="both"/>
            </w:pPr>
            <w:r w:rsidRPr="00A977C1">
              <w:rPr>
                <w:highlight w:val="yellow"/>
              </w:rPr>
              <w:t>The user himself</w:t>
            </w:r>
            <w:r>
              <w:t xml:space="preserve"> can either upload an already clicked picture or click a picture right from the application. </w:t>
            </w:r>
          </w:p>
          <w:p w:rsidR="001362FD" w:rsidRDefault="001362FD" w:rsidP="00143B01">
            <w:pPr>
              <w:pStyle w:val="ListParagraph"/>
              <w:numPr>
                <w:ilvl w:val="0"/>
                <w:numId w:val="12"/>
              </w:numPr>
              <w:spacing w:after="120" w:line="259" w:lineRule="auto"/>
              <w:contextualSpacing/>
              <w:jc w:val="both"/>
            </w:pPr>
            <w:r>
              <w:t>The admin can view these digital copies later on if required.</w:t>
            </w:r>
          </w:p>
          <w:p w:rsidR="00041F76" w:rsidRDefault="00041F76" w:rsidP="00143B01">
            <w:pPr>
              <w:pStyle w:val="ListParagraph"/>
              <w:numPr>
                <w:ilvl w:val="0"/>
                <w:numId w:val="12"/>
              </w:numPr>
              <w:spacing w:after="120" w:line="259" w:lineRule="auto"/>
              <w:contextualSpacing/>
              <w:jc w:val="both"/>
            </w:pPr>
            <w:r w:rsidRPr="00A977C1">
              <w:rPr>
                <w:highlight w:val="yellow"/>
              </w:rPr>
              <w:t>The user/Service Partner</w:t>
            </w:r>
            <w:r>
              <w:t xml:space="preserve"> can use the app only once the business is approved. The user will get an SMS and a notification, that the business is approved and he can use the app.</w:t>
            </w:r>
          </w:p>
        </w:tc>
        <w:tc>
          <w:tcPr>
            <w:tcW w:w="906" w:type="dxa"/>
            <w:vAlign w:val="center"/>
          </w:tcPr>
          <w:p w:rsidR="00133D94" w:rsidRPr="00811257" w:rsidRDefault="00133D94" w:rsidP="00A92FFC">
            <w:pPr>
              <w:widowControl/>
              <w:spacing w:after="200" w:line="276" w:lineRule="auto"/>
              <w:jc w:val="center"/>
              <w:rPr>
                <w:rFonts w:asciiTheme="minorHAnsi" w:hAnsiTheme="minorHAnsi"/>
                <w:sz w:val="22"/>
              </w:rPr>
            </w:pPr>
          </w:p>
        </w:tc>
        <w:tc>
          <w:tcPr>
            <w:tcW w:w="4350" w:type="dxa"/>
            <w:vAlign w:val="center"/>
          </w:tcPr>
          <w:p w:rsidR="00133D94" w:rsidRPr="00811257" w:rsidRDefault="00133D94" w:rsidP="00A92FFC">
            <w:pPr>
              <w:keepNext/>
              <w:widowControl/>
              <w:spacing w:before="120" w:after="60" w:line="240" w:lineRule="auto"/>
              <w:contextualSpacing/>
              <w:jc w:val="both"/>
              <w:rPr>
                <w:rFonts w:asciiTheme="minorHAnsi" w:hAnsiTheme="minorHAnsi"/>
                <w:sz w:val="22"/>
              </w:rPr>
            </w:pPr>
          </w:p>
        </w:tc>
      </w:tr>
    </w:tbl>
    <w:p w:rsidR="00133D94" w:rsidRDefault="00133D94" w:rsidP="00033460">
      <w:pPr>
        <w:pStyle w:val="Paragraph"/>
      </w:pPr>
    </w:p>
    <w:p w:rsidR="00622DC6" w:rsidRDefault="00622DC6" w:rsidP="00622DC6">
      <w:pPr>
        <w:pStyle w:val="Heading3"/>
        <w:rPr>
          <w:rFonts w:asciiTheme="minorHAnsi" w:eastAsia="Tahoma" w:hAnsiTheme="minorHAnsi" w:cs="Tahoma"/>
          <w:sz w:val="28"/>
          <w:szCs w:val="24"/>
        </w:rPr>
      </w:pPr>
      <w:bookmarkStart w:id="85" w:name="_Toc445994660"/>
      <w:r>
        <w:rPr>
          <w:rFonts w:asciiTheme="minorHAnsi" w:eastAsia="Tahoma" w:hAnsiTheme="minorHAnsi" w:cs="Tahoma"/>
          <w:sz w:val="28"/>
          <w:szCs w:val="24"/>
        </w:rPr>
        <w:t>Rate Card</w:t>
      </w:r>
      <w:bookmarkEnd w:id="85"/>
    </w:p>
    <w:p w:rsidR="00622DC6" w:rsidRDefault="00622DC6" w:rsidP="00033460">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1C604D" w:rsidRPr="00811257" w:rsidTr="00A92FFC">
        <w:trPr>
          <w:trHeight w:val="480"/>
        </w:trPr>
        <w:tc>
          <w:tcPr>
            <w:tcW w:w="1339" w:type="dxa"/>
            <w:shd w:val="clear" w:color="auto" w:fill="8DB3E2"/>
            <w:vAlign w:val="center"/>
          </w:tcPr>
          <w:p w:rsidR="001C604D" w:rsidRPr="00811257" w:rsidRDefault="001C604D" w:rsidP="00A92FFC">
            <w:pPr>
              <w:jc w:val="center"/>
              <w:rPr>
                <w:rFonts w:asciiTheme="minorHAnsi" w:hAnsiTheme="minorHAnsi"/>
                <w:sz w:val="22"/>
              </w:rPr>
            </w:pPr>
            <w:r w:rsidRPr="00811257">
              <w:rPr>
                <w:rFonts w:asciiTheme="minorHAnsi" w:eastAsia="Tahoma" w:hAnsiTheme="minorHAnsi" w:cs="Tahoma"/>
                <w:b/>
                <w:szCs w:val="18"/>
              </w:rPr>
              <w:t>Requirement</w:t>
            </w:r>
          </w:p>
          <w:p w:rsidR="001C604D" w:rsidRPr="00811257" w:rsidRDefault="001C604D" w:rsidP="00A92FFC">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1C604D" w:rsidRPr="00811257" w:rsidRDefault="001C604D" w:rsidP="00A92FFC">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1C604D" w:rsidRPr="00811257" w:rsidRDefault="001C604D" w:rsidP="00A92FFC">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1C604D" w:rsidRPr="00811257" w:rsidRDefault="001C604D" w:rsidP="00A92FFC">
            <w:pPr>
              <w:ind w:right="-18"/>
              <w:jc w:val="center"/>
              <w:rPr>
                <w:rFonts w:asciiTheme="minorHAnsi" w:hAnsiTheme="minorHAnsi"/>
                <w:sz w:val="22"/>
              </w:rPr>
            </w:pPr>
            <w:r w:rsidRPr="00811257">
              <w:rPr>
                <w:rFonts w:asciiTheme="minorHAnsi" w:eastAsia="Tahoma" w:hAnsiTheme="minorHAnsi" w:cs="Tahoma"/>
                <w:b/>
                <w:szCs w:val="18"/>
              </w:rPr>
              <w:t>Comments</w:t>
            </w:r>
          </w:p>
        </w:tc>
      </w:tr>
      <w:tr w:rsidR="001C604D" w:rsidRPr="00811257" w:rsidTr="00A92FFC">
        <w:trPr>
          <w:trHeight w:val="560"/>
        </w:trPr>
        <w:tc>
          <w:tcPr>
            <w:tcW w:w="1339" w:type="dxa"/>
            <w:vAlign w:val="center"/>
          </w:tcPr>
          <w:p w:rsidR="001C604D" w:rsidRPr="00C35E01" w:rsidRDefault="001C604D" w:rsidP="00143B01">
            <w:pPr>
              <w:pStyle w:val="ListParagraph"/>
              <w:numPr>
                <w:ilvl w:val="0"/>
                <w:numId w:val="13"/>
              </w:numPr>
              <w:rPr>
                <w:rFonts w:asciiTheme="minorHAnsi" w:hAnsiTheme="minorHAnsi"/>
              </w:rPr>
            </w:pPr>
          </w:p>
        </w:tc>
        <w:tc>
          <w:tcPr>
            <w:tcW w:w="5800" w:type="dxa"/>
            <w:vAlign w:val="center"/>
          </w:tcPr>
          <w:p w:rsidR="001C604D" w:rsidRDefault="001C604D" w:rsidP="00143B01">
            <w:pPr>
              <w:pStyle w:val="ListParagraph"/>
              <w:numPr>
                <w:ilvl w:val="0"/>
                <w:numId w:val="12"/>
              </w:numPr>
              <w:spacing w:after="120" w:line="259" w:lineRule="auto"/>
              <w:contextualSpacing/>
              <w:jc w:val="both"/>
            </w:pPr>
            <w:r>
              <w:t xml:space="preserve">The list of predefined services will have a standard rate card that shall be followed in calculating the cost of service. </w:t>
            </w:r>
          </w:p>
          <w:p w:rsidR="00001A03" w:rsidRDefault="00001A03" w:rsidP="00143B01">
            <w:pPr>
              <w:pStyle w:val="ListParagraph"/>
              <w:numPr>
                <w:ilvl w:val="0"/>
                <w:numId w:val="23"/>
              </w:numPr>
              <w:spacing w:after="120" w:line="259" w:lineRule="auto"/>
              <w:contextualSpacing/>
              <w:jc w:val="both"/>
            </w:pPr>
            <w:r>
              <w:t xml:space="preserve">The rate card will not have </w:t>
            </w:r>
            <w:r w:rsidR="00BF21B5">
              <w:t xml:space="preserve">exact </w:t>
            </w:r>
            <w:proofErr w:type="gramStart"/>
            <w:r w:rsidR="00BF21B5">
              <w:t>values,</w:t>
            </w:r>
            <w:proofErr w:type="gramEnd"/>
            <w:r w:rsidR="00BF21B5">
              <w:t xml:space="preserve"> instead it will have the units that have to be used to achieve the final cost of the service. </w:t>
            </w:r>
          </w:p>
          <w:p w:rsidR="00BF21B5" w:rsidRDefault="00BF21B5" w:rsidP="00143B01">
            <w:pPr>
              <w:pStyle w:val="ListParagraph"/>
              <w:numPr>
                <w:ilvl w:val="0"/>
                <w:numId w:val="23"/>
              </w:numPr>
              <w:spacing w:after="120" w:line="259" w:lineRule="auto"/>
              <w:contextualSpacing/>
              <w:jc w:val="both"/>
            </w:pPr>
            <w:r>
              <w:lastRenderedPageBreak/>
              <w:t xml:space="preserve">All these calculations are done in the customer app depending on the city and distance which </w:t>
            </w:r>
            <w:r w:rsidR="007E65E4">
              <w:t>is sent</w:t>
            </w:r>
            <w:r w:rsidR="00CB419A">
              <w:t xml:space="preserve"> to the service provider along with request.</w:t>
            </w:r>
          </w:p>
          <w:p w:rsidR="001C604D" w:rsidRDefault="001C604D" w:rsidP="00143B01">
            <w:pPr>
              <w:pStyle w:val="ListParagraph"/>
              <w:numPr>
                <w:ilvl w:val="0"/>
                <w:numId w:val="12"/>
              </w:numPr>
              <w:spacing w:after="120" w:line="259" w:lineRule="auto"/>
              <w:contextualSpacing/>
              <w:jc w:val="both"/>
            </w:pPr>
            <w:r>
              <w:t>There would be a bas</w:t>
            </w:r>
            <w:r w:rsidR="00901469">
              <w:t>ic convenience charge for each visit of the service engineer that is applicable even if any actual service is provided.</w:t>
            </w:r>
          </w:p>
          <w:p w:rsidR="00A977C1" w:rsidRDefault="00F26A6F" w:rsidP="00143B01">
            <w:pPr>
              <w:pStyle w:val="ListParagraph"/>
              <w:numPr>
                <w:ilvl w:val="0"/>
                <w:numId w:val="12"/>
              </w:numPr>
              <w:spacing w:after="120" w:line="259" w:lineRule="auto"/>
              <w:contextualSpacing/>
              <w:jc w:val="both"/>
            </w:pPr>
            <w:r w:rsidRPr="00D72758">
              <w:rPr>
                <w:highlight w:val="yellow"/>
              </w:rPr>
              <w:t xml:space="preserve">The rate </w:t>
            </w:r>
            <w:r w:rsidR="00A977C1" w:rsidRPr="00D72758">
              <w:rPr>
                <w:highlight w:val="yellow"/>
              </w:rPr>
              <w:t>card</w:t>
            </w:r>
            <w:r w:rsidR="00D72758">
              <w:t xml:space="preserve"> details come to app from</w:t>
            </w:r>
            <w:r w:rsidR="00A977C1">
              <w:t xml:space="preserve"> the backend.</w:t>
            </w:r>
          </w:p>
        </w:tc>
        <w:tc>
          <w:tcPr>
            <w:tcW w:w="906" w:type="dxa"/>
            <w:vAlign w:val="center"/>
          </w:tcPr>
          <w:p w:rsidR="001C604D" w:rsidRPr="00811257" w:rsidRDefault="001C604D" w:rsidP="00A92FFC">
            <w:pPr>
              <w:widowControl/>
              <w:spacing w:after="200" w:line="276" w:lineRule="auto"/>
              <w:jc w:val="center"/>
              <w:rPr>
                <w:rFonts w:asciiTheme="minorHAnsi" w:hAnsiTheme="minorHAnsi"/>
                <w:sz w:val="22"/>
              </w:rPr>
            </w:pPr>
          </w:p>
        </w:tc>
        <w:tc>
          <w:tcPr>
            <w:tcW w:w="4350" w:type="dxa"/>
            <w:vAlign w:val="center"/>
          </w:tcPr>
          <w:p w:rsidR="001C604D" w:rsidRPr="00811257" w:rsidRDefault="001C604D" w:rsidP="00A92FFC">
            <w:pPr>
              <w:keepNext/>
              <w:widowControl/>
              <w:spacing w:before="120" w:after="60" w:line="240" w:lineRule="auto"/>
              <w:contextualSpacing/>
              <w:jc w:val="both"/>
              <w:rPr>
                <w:rFonts w:asciiTheme="minorHAnsi" w:hAnsiTheme="minorHAnsi"/>
                <w:sz w:val="22"/>
              </w:rPr>
            </w:pPr>
          </w:p>
        </w:tc>
      </w:tr>
    </w:tbl>
    <w:p w:rsidR="001C604D" w:rsidRDefault="001C604D" w:rsidP="00033460">
      <w:pPr>
        <w:pStyle w:val="Paragraph"/>
      </w:pPr>
    </w:p>
    <w:p w:rsidR="00F1552E" w:rsidRDefault="00F1552E" w:rsidP="00F1552E">
      <w:pPr>
        <w:pStyle w:val="Heading3"/>
        <w:rPr>
          <w:rFonts w:asciiTheme="minorHAnsi" w:eastAsia="Tahoma" w:hAnsiTheme="minorHAnsi" w:cs="Tahoma"/>
          <w:sz w:val="28"/>
          <w:szCs w:val="24"/>
        </w:rPr>
      </w:pPr>
      <w:bookmarkStart w:id="86" w:name="_Toc445994661"/>
      <w:r>
        <w:rPr>
          <w:rFonts w:asciiTheme="minorHAnsi" w:eastAsia="Tahoma" w:hAnsiTheme="minorHAnsi" w:cs="Tahoma"/>
          <w:sz w:val="28"/>
          <w:szCs w:val="24"/>
        </w:rPr>
        <w:t>Notifications for Service</w:t>
      </w:r>
      <w:bookmarkEnd w:id="86"/>
    </w:p>
    <w:p w:rsidR="00B51A1B" w:rsidRDefault="00B51A1B" w:rsidP="00B51A1B">
      <w:pPr>
        <w:pStyle w:val="Paragraph"/>
        <w:rPr>
          <w:rFonts w:eastAsia="Tahoma"/>
        </w:rPr>
      </w:pPr>
    </w:p>
    <w:p w:rsidR="00B51A1B" w:rsidRDefault="00B51A1B" w:rsidP="00B51A1B">
      <w:pPr>
        <w:pStyle w:val="Paragraph"/>
        <w:rPr>
          <w:rFonts w:eastAsia="Tahoma"/>
        </w:rPr>
      </w:pPr>
    </w:p>
    <w:p w:rsidR="00B51A1B" w:rsidRDefault="00B51A1B" w:rsidP="00B51A1B">
      <w:pPr>
        <w:pStyle w:val="Paragraph"/>
        <w:rPr>
          <w:rFonts w:eastAsia="Tahoma"/>
        </w:rPr>
      </w:pPr>
    </w:p>
    <w:p w:rsidR="00B51A1B" w:rsidRDefault="00B51A1B" w:rsidP="00B51A1B">
      <w:pPr>
        <w:pStyle w:val="Paragraph"/>
        <w:rPr>
          <w:rFonts w:eastAsia="Tahoma"/>
        </w:rPr>
      </w:pPr>
    </w:p>
    <w:p w:rsidR="00B51A1B" w:rsidRDefault="00B51A1B" w:rsidP="00B51A1B">
      <w:pPr>
        <w:pStyle w:val="Paragraph"/>
        <w:rPr>
          <w:rFonts w:eastAsia="Tahoma"/>
        </w:rPr>
      </w:pPr>
    </w:p>
    <w:p w:rsidR="00B51A1B" w:rsidRPr="00B51A1B" w:rsidRDefault="00B51A1B" w:rsidP="00B51A1B">
      <w:pPr>
        <w:pStyle w:val="Paragraph"/>
        <w:rPr>
          <w:rFonts w:eastAsia="Tahoma"/>
        </w:rPr>
      </w:pPr>
    </w:p>
    <w:p w:rsidR="00F1552E" w:rsidRDefault="00FA5088" w:rsidP="00033460">
      <w:pPr>
        <w:pStyle w:val="Paragrap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122.8pt;height:201.6pt;z-index:-251640832;mso-position-horizontal:center;mso-position-horizontal-relative:margin" wrapcoords="-60 0 -60 21563 21600 21563 21600 0 -60 0">
            <v:imagedata r:id="rId32" o:title="Capture 19"/>
            <w10:wrap type="tight" anchorx="margin"/>
          </v:shape>
        </w:pict>
      </w: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p w:rsidR="00B51A1B" w:rsidRDefault="00B51A1B" w:rsidP="00033460">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EB25E6" w:rsidRPr="00811257" w:rsidTr="00A92FFC">
        <w:trPr>
          <w:trHeight w:val="480"/>
        </w:trPr>
        <w:tc>
          <w:tcPr>
            <w:tcW w:w="1339" w:type="dxa"/>
            <w:shd w:val="clear" w:color="auto" w:fill="8DB3E2"/>
            <w:vAlign w:val="center"/>
          </w:tcPr>
          <w:p w:rsidR="00EB25E6" w:rsidRPr="00811257" w:rsidRDefault="00EB25E6" w:rsidP="00A92FFC">
            <w:pPr>
              <w:jc w:val="center"/>
              <w:rPr>
                <w:rFonts w:asciiTheme="minorHAnsi" w:hAnsiTheme="minorHAnsi"/>
                <w:sz w:val="22"/>
              </w:rPr>
            </w:pPr>
            <w:r w:rsidRPr="00811257">
              <w:rPr>
                <w:rFonts w:asciiTheme="minorHAnsi" w:eastAsia="Tahoma" w:hAnsiTheme="minorHAnsi" w:cs="Tahoma"/>
                <w:b/>
                <w:szCs w:val="18"/>
              </w:rPr>
              <w:t>Requirement</w:t>
            </w:r>
          </w:p>
          <w:p w:rsidR="00EB25E6" w:rsidRPr="00811257" w:rsidRDefault="00EB25E6" w:rsidP="00A92FFC">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EB25E6" w:rsidRPr="00811257" w:rsidRDefault="00EB25E6" w:rsidP="00A92FFC">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EB25E6" w:rsidRPr="00811257" w:rsidRDefault="00EB25E6" w:rsidP="00A92FFC">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EB25E6" w:rsidRPr="00811257" w:rsidRDefault="00EB25E6" w:rsidP="00A92FFC">
            <w:pPr>
              <w:ind w:right="-18"/>
              <w:jc w:val="center"/>
              <w:rPr>
                <w:rFonts w:asciiTheme="minorHAnsi" w:hAnsiTheme="minorHAnsi"/>
                <w:sz w:val="22"/>
              </w:rPr>
            </w:pPr>
            <w:r w:rsidRPr="00811257">
              <w:rPr>
                <w:rFonts w:asciiTheme="minorHAnsi" w:eastAsia="Tahoma" w:hAnsiTheme="minorHAnsi" w:cs="Tahoma"/>
                <w:b/>
                <w:szCs w:val="18"/>
              </w:rPr>
              <w:t>Comments</w:t>
            </w:r>
          </w:p>
        </w:tc>
      </w:tr>
      <w:tr w:rsidR="00EB25E6" w:rsidRPr="00811257" w:rsidTr="00A92FFC">
        <w:trPr>
          <w:trHeight w:val="560"/>
        </w:trPr>
        <w:tc>
          <w:tcPr>
            <w:tcW w:w="1339" w:type="dxa"/>
            <w:vAlign w:val="center"/>
          </w:tcPr>
          <w:p w:rsidR="00EB25E6" w:rsidRPr="00C35E01" w:rsidRDefault="00EB25E6" w:rsidP="00143B01">
            <w:pPr>
              <w:pStyle w:val="ListParagraph"/>
              <w:numPr>
                <w:ilvl w:val="0"/>
                <w:numId w:val="13"/>
              </w:numPr>
              <w:rPr>
                <w:rFonts w:asciiTheme="minorHAnsi" w:hAnsiTheme="minorHAnsi"/>
              </w:rPr>
            </w:pPr>
          </w:p>
        </w:tc>
        <w:tc>
          <w:tcPr>
            <w:tcW w:w="5800" w:type="dxa"/>
            <w:vAlign w:val="center"/>
          </w:tcPr>
          <w:p w:rsidR="00EB25E6" w:rsidRDefault="00EB25E6" w:rsidP="00143B01">
            <w:pPr>
              <w:pStyle w:val="ListParagraph"/>
              <w:numPr>
                <w:ilvl w:val="0"/>
                <w:numId w:val="12"/>
              </w:numPr>
              <w:spacing w:after="120" w:line="259" w:lineRule="auto"/>
              <w:contextualSpacing/>
              <w:jc w:val="both"/>
            </w:pPr>
            <w:r>
              <w:t xml:space="preserve">Receive Notifications for service requests from customer app in the notification bar with a notification tone </w:t>
            </w:r>
          </w:p>
          <w:p w:rsidR="00EB25E6" w:rsidRDefault="00EB25E6" w:rsidP="00143B01">
            <w:pPr>
              <w:pStyle w:val="ListParagraph"/>
              <w:numPr>
                <w:ilvl w:val="1"/>
                <w:numId w:val="12"/>
              </w:numPr>
              <w:spacing w:after="120" w:line="259" w:lineRule="auto"/>
              <w:contextualSpacing/>
              <w:jc w:val="both"/>
            </w:pPr>
            <w:r>
              <w:t>View the details of the service request</w:t>
            </w:r>
          </w:p>
          <w:p w:rsidR="00EB25E6" w:rsidRDefault="00EB25E6" w:rsidP="00143B01">
            <w:pPr>
              <w:pStyle w:val="ListParagraph"/>
              <w:numPr>
                <w:ilvl w:val="1"/>
                <w:numId w:val="12"/>
              </w:numPr>
              <w:spacing w:after="120" w:line="259" w:lineRule="auto"/>
              <w:contextualSpacing/>
              <w:jc w:val="both"/>
            </w:pPr>
            <w:r>
              <w:t>If there are permissions that block a certain app to use the notificatio</w:t>
            </w:r>
            <w:r w:rsidR="00443AE5">
              <w:t>n bar, they have to be disabled either automatically by the app or guiding the user to unblock the permissions</w:t>
            </w:r>
          </w:p>
          <w:p w:rsidR="00EB25E6" w:rsidRDefault="00EB25E6" w:rsidP="00143B01">
            <w:pPr>
              <w:pStyle w:val="ListParagraph"/>
              <w:numPr>
                <w:ilvl w:val="1"/>
                <w:numId w:val="12"/>
              </w:numPr>
              <w:spacing w:after="120" w:line="259" w:lineRule="auto"/>
              <w:contextualSpacing/>
              <w:jc w:val="both"/>
            </w:pPr>
            <w:r>
              <w:t xml:space="preserve">The </w:t>
            </w:r>
            <w:proofErr w:type="gramStart"/>
            <w:r>
              <w:t>notification are</w:t>
            </w:r>
            <w:proofErr w:type="gramEnd"/>
            <w:r>
              <w:t xml:space="preserve"> of following types. Notification for request from a nearby customer. Notification for each stage of the </w:t>
            </w:r>
            <w:proofErr w:type="gramStart"/>
            <w:r>
              <w:t>transit(</w:t>
            </w:r>
            <w:proofErr w:type="gramEnd"/>
            <w:r>
              <w:t xml:space="preserve"> started, reached, distance to customer, service complete, amount paid)</w:t>
            </w:r>
            <w:r w:rsidR="004C35AA">
              <w:t xml:space="preserve"> has to be sent from the service provider app to the custom</w:t>
            </w:r>
            <w:r w:rsidR="00383BBF">
              <w:t>er app.</w:t>
            </w:r>
          </w:p>
          <w:p w:rsidR="00404B9A" w:rsidRDefault="00404B9A" w:rsidP="00143B01">
            <w:pPr>
              <w:pStyle w:val="ListParagraph"/>
              <w:numPr>
                <w:ilvl w:val="1"/>
                <w:numId w:val="12"/>
              </w:numPr>
              <w:spacing w:after="120" w:line="259" w:lineRule="auto"/>
              <w:contextualSpacing/>
              <w:jc w:val="both"/>
            </w:pPr>
            <w:r>
              <w:t>The status of the request can be changed by the service engineer right in the persistent notification without opening the app.</w:t>
            </w:r>
          </w:p>
        </w:tc>
        <w:tc>
          <w:tcPr>
            <w:tcW w:w="906" w:type="dxa"/>
            <w:vAlign w:val="center"/>
          </w:tcPr>
          <w:p w:rsidR="00EB25E6" w:rsidRPr="00811257" w:rsidRDefault="00EB25E6" w:rsidP="00A92FFC">
            <w:pPr>
              <w:widowControl/>
              <w:spacing w:after="200" w:line="276" w:lineRule="auto"/>
              <w:jc w:val="center"/>
              <w:rPr>
                <w:rFonts w:asciiTheme="minorHAnsi" w:hAnsiTheme="minorHAnsi"/>
                <w:sz w:val="22"/>
              </w:rPr>
            </w:pPr>
          </w:p>
        </w:tc>
        <w:tc>
          <w:tcPr>
            <w:tcW w:w="4350" w:type="dxa"/>
            <w:vAlign w:val="center"/>
          </w:tcPr>
          <w:p w:rsidR="00EB25E6" w:rsidRPr="00811257" w:rsidRDefault="00EB25E6" w:rsidP="00A92FFC">
            <w:pPr>
              <w:keepNext/>
              <w:widowControl/>
              <w:spacing w:before="120" w:after="60" w:line="240" w:lineRule="auto"/>
              <w:contextualSpacing/>
              <w:jc w:val="both"/>
              <w:rPr>
                <w:rFonts w:asciiTheme="minorHAnsi" w:hAnsiTheme="minorHAnsi"/>
                <w:sz w:val="22"/>
              </w:rPr>
            </w:pPr>
          </w:p>
        </w:tc>
      </w:tr>
    </w:tbl>
    <w:p w:rsidR="00C014EA" w:rsidRDefault="00C014EA" w:rsidP="00462F37">
      <w:pPr>
        <w:pStyle w:val="Paragraph"/>
        <w:ind w:left="0"/>
      </w:pPr>
    </w:p>
    <w:p w:rsidR="0039042E" w:rsidRDefault="0039042E" w:rsidP="00462F37">
      <w:pPr>
        <w:pStyle w:val="Paragraph"/>
        <w:ind w:left="0"/>
      </w:pPr>
    </w:p>
    <w:p w:rsidR="0039042E" w:rsidRDefault="0039042E" w:rsidP="00462F37">
      <w:pPr>
        <w:pStyle w:val="Paragraph"/>
        <w:ind w:left="0"/>
      </w:pPr>
    </w:p>
    <w:p w:rsidR="008D10CB" w:rsidRDefault="008D10CB" w:rsidP="00462F37">
      <w:pPr>
        <w:pStyle w:val="Paragraph"/>
        <w:ind w:left="0"/>
      </w:pPr>
    </w:p>
    <w:p w:rsidR="008D10CB" w:rsidRDefault="008D10CB" w:rsidP="00462F37">
      <w:pPr>
        <w:pStyle w:val="Paragraph"/>
        <w:ind w:left="0"/>
      </w:pPr>
    </w:p>
    <w:p w:rsidR="008D10CB" w:rsidRDefault="008D10CB" w:rsidP="00462F37">
      <w:pPr>
        <w:pStyle w:val="Paragraph"/>
        <w:ind w:left="0"/>
      </w:pPr>
    </w:p>
    <w:p w:rsidR="0039042E" w:rsidRDefault="0039042E" w:rsidP="00462F37">
      <w:pPr>
        <w:pStyle w:val="Paragraph"/>
        <w:ind w:left="0"/>
      </w:pPr>
    </w:p>
    <w:p w:rsidR="00EB25E6" w:rsidRDefault="00EB25E6" w:rsidP="00EB25E6">
      <w:pPr>
        <w:pStyle w:val="Heading3"/>
        <w:rPr>
          <w:rFonts w:asciiTheme="minorHAnsi" w:eastAsia="Tahoma" w:hAnsiTheme="minorHAnsi" w:cs="Tahoma"/>
          <w:sz w:val="28"/>
          <w:szCs w:val="24"/>
        </w:rPr>
      </w:pPr>
      <w:bookmarkStart w:id="87" w:name="_Toc445994662"/>
      <w:r>
        <w:rPr>
          <w:rFonts w:asciiTheme="minorHAnsi" w:eastAsia="Tahoma" w:hAnsiTheme="minorHAnsi" w:cs="Tahoma"/>
          <w:sz w:val="28"/>
          <w:szCs w:val="24"/>
        </w:rPr>
        <w:lastRenderedPageBreak/>
        <w:t>Dashboard</w:t>
      </w:r>
      <w:bookmarkEnd w:id="87"/>
    </w:p>
    <w:p w:rsidR="008D10CB" w:rsidRDefault="008D10CB" w:rsidP="008D10CB">
      <w:pPr>
        <w:pStyle w:val="Paragraph"/>
        <w:rPr>
          <w:rFonts w:eastAsia="Tahoma"/>
        </w:rPr>
      </w:pPr>
    </w:p>
    <w:p w:rsidR="008D10CB" w:rsidRDefault="00B542EC" w:rsidP="008D10CB">
      <w:pPr>
        <w:pStyle w:val="Paragraph"/>
        <w:rPr>
          <w:rFonts w:eastAsia="Tahoma"/>
        </w:rPr>
      </w:pPr>
      <w:r>
        <w:rPr>
          <w:rFonts w:eastAsia="Tahoma"/>
          <w:noProof/>
        </w:rPr>
        <w:drawing>
          <wp:anchor distT="0" distB="0" distL="114300" distR="114300" simplePos="0" relativeHeight="251664896" behindDoc="0" locked="0" layoutInCell="1" allowOverlap="1">
            <wp:simplePos x="0" y="0"/>
            <wp:positionH relativeFrom="column">
              <wp:posOffset>2924175</wp:posOffset>
            </wp:positionH>
            <wp:positionV relativeFrom="paragraph">
              <wp:posOffset>117475</wp:posOffset>
            </wp:positionV>
            <wp:extent cx="1362823" cy="2560320"/>
            <wp:effectExtent l="0" t="0" r="0" b="0"/>
            <wp:wrapTight wrapText="bothSides">
              <wp:wrapPolygon edited="0">
                <wp:start x="0" y="0"/>
                <wp:lineTo x="0" y="21375"/>
                <wp:lineTo x="21439" y="21375"/>
                <wp:lineTo x="2143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7.jpg"/>
                    <pic:cNvPicPr/>
                  </pic:nvPicPr>
                  <pic:blipFill>
                    <a:blip r:embed="rId33">
                      <a:extLst>
                        <a:ext uri="{28A0092B-C50C-407E-A947-70E740481C1C}">
                          <a14:useLocalDpi xmlns:a14="http://schemas.microsoft.com/office/drawing/2010/main" val="0"/>
                        </a:ext>
                      </a:extLst>
                    </a:blip>
                    <a:stretch>
                      <a:fillRect/>
                    </a:stretch>
                  </pic:blipFill>
                  <pic:spPr>
                    <a:xfrm>
                      <a:off x="0" y="0"/>
                      <a:ext cx="1362823" cy="2560320"/>
                    </a:xfrm>
                    <a:prstGeom prst="rect">
                      <a:avLst/>
                    </a:prstGeom>
                  </pic:spPr>
                </pic:pic>
              </a:graphicData>
            </a:graphic>
          </wp:anchor>
        </w:drawing>
      </w: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Default="008D10CB" w:rsidP="008D10CB">
      <w:pPr>
        <w:pStyle w:val="Paragraph"/>
        <w:rPr>
          <w:rFonts w:eastAsia="Tahoma"/>
        </w:rPr>
      </w:pPr>
    </w:p>
    <w:p w:rsidR="008D10CB" w:rsidRPr="008D10CB" w:rsidRDefault="008D10CB" w:rsidP="008D10CB">
      <w:pPr>
        <w:pStyle w:val="Paragraph"/>
        <w:rPr>
          <w:rFonts w:eastAsia="Tahoma"/>
        </w:rPr>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B57EFC" w:rsidRPr="00811257" w:rsidTr="00A92FFC">
        <w:trPr>
          <w:trHeight w:val="480"/>
        </w:trPr>
        <w:tc>
          <w:tcPr>
            <w:tcW w:w="1339" w:type="dxa"/>
            <w:shd w:val="clear" w:color="auto" w:fill="8DB3E2"/>
            <w:vAlign w:val="center"/>
          </w:tcPr>
          <w:p w:rsidR="00B57EFC" w:rsidRPr="00811257" w:rsidRDefault="00B57EFC" w:rsidP="00A92FFC">
            <w:pPr>
              <w:jc w:val="center"/>
              <w:rPr>
                <w:rFonts w:asciiTheme="minorHAnsi" w:hAnsiTheme="minorHAnsi"/>
                <w:sz w:val="22"/>
              </w:rPr>
            </w:pPr>
            <w:r w:rsidRPr="00811257">
              <w:rPr>
                <w:rFonts w:asciiTheme="minorHAnsi" w:eastAsia="Tahoma" w:hAnsiTheme="minorHAnsi" w:cs="Tahoma"/>
                <w:b/>
                <w:szCs w:val="18"/>
              </w:rPr>
              <w:t>Requirement</w:t>
            </w:r>
          </w:p>
          <w:p w:rsidR="00B57EFC" w:rsidRPr="00811257" w:rsidRDefault="00B57EFC" w:rsidP="00A92FFC">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B57EFC" w:rsidRPr="00811257" w:rsidRDefault="00B57EFC" w:rsidP="00A92FFC">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B57EFC" w:rsidRPr="00811257" w:rsidRDefault="00B57EFC" w:rsidP="00A92FFC">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B57EFC" w:rsidRPr="00811257" w:rsidRDefault="00B57EFC" w:rsidP="00A92FFC">
            <w:pPr>
              <w:ind w:right="-18"/>
              <w:jc w:val="center"/>
              <w:rPr>
                <w:rFonts w:asciiTheme="minorHAnsi" w:hAnsiTheme="minorHAnsi"/>
                <w:sz w:val="22"/>
              </w:rPr>
            </w:pPr>
            <w:r w:rsidRPr="00811257">
              <w:rPr>
                <w:rFonts w:asciiTheme="minorHAnsi" w:eastAsia="Tahoma" w:hAnsiTheme="minorHAnsi" w:cs="Tahoma"/>
                <w:b/>
                <w:szCs w:val="18"/>
              </w:rPr>
              <w:t>Comments</w:t>
            </w:r>
          </w:p>
        </w:tc>
      </w:tr>
      <w:tr w:rsidR="00B57EFC" w:rsidRPr="00811257" w:rsidTr="00A92FFC">
        <w:trPr>
          <w:trHeight w:val="560"/>
        </w:trPr>
        <w:tc>
          <w:tcPr>
            <w:tcW w:w="1339" w:type="dxa"/>
            <w:vAlign w:val="center"/>
          </w:tcPr>
          <w:p w:rsidR="00B57EFC" w:rsidRPr="00C35E01" w:rsidRDefault="00B57EFC" w:rsidP="00143B01">
            <w:pPr>
              <w:pStyle w:val="ListParagraph"/>
              <w:numPr>
                <w:ilvl w:val="0"/>
                <w:numId w:val="13"/>
              </w:numPr>
              <w:rPr>
                <w:rFonts w:asciiTheme="minorHAnsi" w:hAnsiTheme="minorHAnsi"/>
              </w:rPr>
            </w:pPr>
          </w:p>
        </w:tc>
        <w:tc>
          <w:tcPr>
            <w:tcW w:w="5800" w:type="dxa"/>
            <w:vAlign w:val="center"/>
          </w:tcPr>
          <w:p w:rsidR="00B57EFC" w:rsidRDefault="00B57EFC" w:rsidP="00143B01">
            <w:pPr>
              <w:pStyle w:val="ListParagraph"/>
              <w:numPr>
                <w:ilvl w:val="0"/>
                <w:numId w:val="12"/>
              </w:numPr>
              <w:spacing w:after="120" w:line="259" w:lineRule="auto"/>
              <w:contextualSpacing/>
              <w:jc w:val="both"/>
            </w:pPr>
            <w:r>
              <w:t>To view statistics about the service requests that were received and serviced</w:t>
            </w:r>
          </w:p>
          <w:p w:rsidR="00660E8D" w:rsidRDefault="00660E8D" w:rsidP="00143B01">
            <w:pPr>
              <w:pStyle w:val="ListParagraph"/>
              <w:numPr>
                <w:ilvl w:val="0"/>
                <w:numId w:val="12"/>
              </w:numPr>
              <w:spacing w:after="120" w:line="259" w:lineRule="auto"/>
              <w:contextualSpacing/>
              <w:jc w:val="both"/>
            </w:pPr>
            <w:r w:rsidRPr="00660E8D">
              <w:rPr>
                <w:highlight w:val="yellow"/>
              </w:rPr>
              <w:t>The dashboard contains</w:t>
            </w:r>
            <w:r>
              <w:t xml:space="preserve"> a shortcut to the issues screen which will also contain a badge that displays the number of unseen service request notifications.</w:t>
            </w:r>
          </w:p>
          <w:p w:rsidR="00B57EFC" w:rsidRDefault="00B57EFC" w:rsidP="00143B01">
            <w:pPr>
              <w:pStyle w:val="ListParagraph"/>
              <w:numPr>
                <w:ilvl w:val="0"/>
                <w:numId w:val="12"/>
              </w:numPr>
              <w:spacing w:after="120" w:line="259" w:lineRule="auto"/>
              <w:contextualSpacing/>
              <w:jc w:val="both"/>
            </w:pPr>
            <w:r>
              <w:t xml:space="preserve">Dashboard is different for the owner and employee, the owner would view the overall stats of rating, service requests completed, earnings while the employee can only see his </w:t>
            </w:r>
            <w:r w:rsidR="0095724F">
              <w:t xml:space="preserve">individual </w:t>
            </w:r>
            <w:r>
              <w:t xml:space="preserve">stats,  </w:t>
            </w:r>
          </w:p>
          <w:p w:rsidR="00B57EFC" w:rsidRDefault="00B57EFC" w:rsidP="00143B01">
            <w:pPr>
              <w:pStyle w:val="ListParagraph"/>
              <w:numPr>
                <w:ilvl w:val="1"/>
                <w:numId w:val="12"/>
              </w:numPr>
              <w:spacing w:after="120" w:line="259" w:lineRule="auto"/>
              <w:contextualSpacing/>
              <w:jc w:val="both"/>
            </w:pPr>
            <w:r>
              <w:t xml:space="preserve">Rating of the service provider by the </w:t>
            </w:r>
            <w:r>
              <w:lastRenderedPageBreak/>
              <w:t xml:space="preserve">customer, the </w:t>
            </w:r>
            <w:proofErr w:type="spellStart"/>
            <w:r>
              <w:t>avg</w:t>
            </w:r>
            <w:proofErr w:type="spellEnd"/>
            <w:r>
              <w:t xml:space="preserve"> of all the individual ratings from each service requests.</w:t>
            </w:r>
          </w:p>
          <w:p w:rsidR="00B57EFC" w:rsidRDefault="00DF734E" w:rsidP="00143B01">
            <w:pPr>
              <w:pStyle w:val="ListParagraph"/>
              <w:numPr>
                <w:ilvl w:val="1"/>
                <w:numId w:val="12"/>
              </w:numPr>
              <w:spacing w:after="120" w:line="259" w:lineRule="auto"/>
              <w:contextualSpacing/>
              <w:jc w:val="both"/>
            </w:pPr>
            <w:r>
              <w:t>No. of requests completed till date</w:t>
            </w:r>
          </w:p>
          <w:p w:rsidR="00386387" w:rsidRDefault="00DF734E" w:rsidP="00143B01">
            <w:pPr>
              <w:pStyle w:val="ListParagraph"/>
              <w:numPr>
                <w:ilvl w:val="1"/>
                <w:numId w:val="12"/>
              </w:numPr>
              <w:spacing w:after="120" w:line="259" w:lineRule="auto"/>
              <w:contextualSpacing/>
              <w:jc w:val="both"/>
            </w:pPr>
            <w:r>
              <w:t>No. of requests rejected till date (rejected midway after the service provider has accepted it.)</w:t>
            </w:r>
          </w:p>
          <w:p w:rsidR="00DF734E" w:rsidRDefault="00DF734E" w:rsidP="00143B01">
            <w:pPr>
              <w:pStyle w:val="ListParagraph"/>
              <w:numPr>
                <w:ilvl w:val="1"/>
                <w:numId w:val="12"/>
              </w:numPr>
              <w:spacing w:after="120" w:line="259" w:lineRule="auto"/>
              <w:contextualSpacing/>
              <w:jc w:val="both"/>
            </w:pPr>
            <w:r>
              <w:t>% completed, ratio of no of requests completed and no of requests sent. (</w:t>
            </w:r>
            <w:r w:rsidR="00871C2E">
              <w:t>Feasibility</w:t>
            </w:r>
            <w:r>
              <w:t xml:space="preserve"> check required) current implementation uses no. of requests accepted as denominator.</w:t>
            </w:r>
          </w:p>
          <w:p w:rsidR="00B57EFC" w:rsidRDefault="00B57EFC" w:rsidP="00143B01">
            <w:pPr>
              <w:pStyle w:val="ListParagraph"/>
              <w:numPr>
                <w:ilvl w:val="1"/>
                <w:numId w:val="12"/>
              </w:numPr>
              <w:spacing w:after="120" w:line="259" w:lineRule="auto"/>
              <w:contextualSpacing/>
              <w:jc w:val="both"/>
            </w:pPr>
            <w:r>
              <w:t xml:space="preserve">Earnings in total </w:t>
            </w:r>
            <w:r w:rsidR="00EE1702">
              <w:t>for owner.</w:t>
            </w:r>
          </w:p>
          <w:p w:rsidR="003B7E77" w:rsidRDefault="003B7E77" w:rsidP="00143B01">
            <w:pPr>
              <w:pStyle w:val="ListParagraph"/>
              <w:numPr>
                <w:ilvl w:val="1"/>
                <w:numId w:val="12"/>
              </w:numPr>
              <w:spacing w:after="120" w:line="259" w:lineRule="auto"/>
              <w:contextualSpacing/>
              <w:jc w:val="both"/>
            </w:pPr>
            <w:r>
              <w:t xml:space="preserve">Issues shortcut is also provided at the bottom of the </w:t>
            </w:r>
            <w:r w:rsidR="0012053B">
              <w:t>dashboard</w:t>
            </w:r>
            <w:r w:rsidR="00015C0F">
              <w:t xml:space="preserve"> containing a number badge which displays the count of open notifications</w:t>
            </w:r>
            <w:r w:rsidR="0012053B">
              <w:t xml:space="preserve"> -</w:t>
            </w:r>
            <w:r>
              <w:t xml:space="preserve"> The list of notifications received and list of accepted notifications.</w:t>
            </w:r>
          </w:p>
        </w:tc>
        <w:tc>
          <w:tcPr>
            <w:tcW w:w="906" w:type="dxa"/>
            <w:vAlign w:val="center"/>
          </w:tcPr>
          <w:p w:rsidR="00B57EFC" w:rsidRPr="00811257" w:rsidRDefault="00B57EFC" w:rsidP="00A92FFC">
            <w:pPr>
              <w:widowControl/>
              <w:spacing w:after="200" w:line="276" w:lineRule="auto"/>
              <w:jc w:val="center"/>
              <w:rPr>
                <w:rFonts w:asciiTheme="minorHAnsi" w:hAnsiTheme="minorHAnsi"/>
                <w:sz w:val="22"/>
              </w:rPr>
            </w:pPr>
          </w:p>
        </w:tc>
        <w:tc>
          <w:tcPr>
            <w:tcW w:w="4350" w:type="dxa"/>
            <w:vAlign w:val="center"/>
          </w:tcPr>
          <w:p w:rsidR="00B57EFC" w:rsidRPr="00811257" w:rsidRDefault="00B57EFC" w:rsidP="00A92FFC">
            <w:pPr>
              <w:keepNext/>
              <w:widowControl/>
              <w:spacing w:before="120" w:after="60" w:line="240" w:lineRule="auto"/>
              <w:contextualSpacing/>
              <w:jc w:val="both"/>
              <w:rPr>
                <w:rFonts w:asciiTheme="minorHAnsi" w:hAnsiTheme="minorHAnsi"/>
                <w:sz w:val="22"/>
              </w:rPr>
            </w:pPr>
          </w:p>
        </w:tc>
      </w:tr>
    </w:tbl>
    <w:p w:rsidR="00B57EFC" w:rsidRDefault="00B57EFC" w:rsidP="00BE4E3C">
      <w:pPr>
        <w:pStyle w:val="Paragraph"/>
      </w:pPr>
    </w:p>
    <w:p w:rsidR="00A92FFC" w:rsidRDefault="00A92FFC" w:rsidP="00A92FFC">
      <w:pPr>
        <w:pStyle w:val="Heading3"/>
        <w:rPr>
          <w:rFonts w:asciiTheme="minorHAnsi" w:eastAsia="Tahoma" w:hAnsiTheme="minorHAnsi" w:cs="Tahoma"/>
          <w:sz w:val="28"/>
          <w:szCs w:val="24"/>
        </w:rPr>
      </w:pPr>
      <w:bookmarkStart w:id="88" w:name="_Toc445994663"/>
      <w:r>
        <w:rPr>
          <w:rFonts w:asciiTheme="minorHAnsi" w:eastAsia="Tahoma" w:hAnsiTheme="minorHAnsi" w:cs="Tahoma"/>
          <w:sz w:val="28"/>
          <w:szCs w:val="24"/>
        </w:rPr>
        <w:t>Service Request Broadcasting</w:t>
      </w:r>
      <w:bookmarkEnd w:id="88"/>
    </w:p>
    <w:p w:rsidR="00A92FFC" w:rsidRDefault="00A92FFC" w:rsidP="00BE4E3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A92FFC" w:rsidRPr="00811257" w:rsidTr="00A92FFC">
        <w:trPr>
          <w:trHeight w:val="480"/>
        </w:trPr>
        <w:tc>
          <w:tcPr>
            <w:tcW w:w="1339" w:type="dxa"/>
            <w:shd w:val="clear" w:color="auto" w:fill="8DB3E2"/>
            <w:vAlign w:val="center"/>
          </w:tcPr>
          <w:p w:rsidR="00A92FFC" w:rsidRPr="00811257" w:rsidRDefault="00A92FFC" w:rsidP="00A92FFC">
            <w:pPr>
              <w:jc w:val="center"/>
              <w:rPr>
                <w:rFonts w:asciiTheme="minorHAnsi" w:hAnsiTheme="minorHAnsi"/>
                <w:sz w:val="22"/>
              </w:rPr>
            </w:pPr>
            <w:r w:rsidRPr="00811257">
              <w:rPr>
                <w:rFonts w:asciiTheme="minorHAnsi" w:eastAsia="Tahoma" w:hAnsiTheme="minorHAnsi" w:cs="Tahoma"/>
                <w:b/>
                <w:szCs w:val="18"/>
              </w:rPr>
              <w:t>Requirement</w:t>
            </w:r>
          </w:p>
          <w:p w:rsidR="00A92FFC" w:rsidRPr="00811257" w:rsidRDefault="00A92FFC" w:rsidP="00A92FFC">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A92FFC" w:rsidRPr="00811257" w:rsidRDefault="00A92FFC" w:rsidP="00A92FFC">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A92FFC" w:rsidRPr="00811257" w:rsidRDefault="00A92FFC" w:rsidP="00A92FFC">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A92FFC" w:rsidRPr="00811257" w:rsidRDefault="00A92FFC" w:rsidP="00A92FFC">
            <w:pPr>
              <w:ind w:right="-18"/>
              <w:jc w:val="center"/>
              <w:rPr>
                <w:rFonts w:asciiTheme="minorHAnsi" w:hAnsiTheme="minorHAnsi"/>
                <w:sz w:val="22"/>
              </w:rPr>
            </w:pPr>
            <w:r w:rsidRPr="00811257">
              <w:rPr>
                <w:rFonts w:asciiTheme="minorHAnsi" w:eastAsia="Tahoma" w:hAnsiTheme="minorHAnsi" w:cs="Tahoma"/>
                <w:b/>
                <w:szCs w:val="18"/>
              </w:rPr>
              <w:t>Comments</w:t>
            </w:r>
          </w:p>
        </w:tc>
      </w:tr>
      <w:tr w:rsidR="00A92FFC" w:rsidRPr="00811257" w:rsidTr="00A92FFC">
        <w:trPr>
          <w:trHeight w:val="560"/>
        </w:trPr>
        <w:tc>
          <w:tcPr>
            <w:tcW w:w="1339" w:type="dxa"/>
            <w:vAlign w:val="center"/>
          </w:tcPr>
          <w:p w:rsidR="00A92FFC" w:rsidRPr="00C35E01" w:rsidRDefault="00A92FFC" w:rsidP="00143B01">
            <w:pPr>
              <w:pStyle w:val="ListParagraph"/>
              <w:numPr>
                <w:ilvl w:val="0"/>
                <w:numId w:val="13"/>
              </w:numPr>
              <w:rPr>
                <w:rFonts w:asciiTheme="minorHAnsi" w:hAnsiTheme="minorHAnsi"/>
              </w:rPr>
            </w:pPr>
          </w:p>
        </w:tc>
        <w:tc>
          <w:tcPr>
            <w:tcW w:w="5800" w:type="dxa"/>
            <w:vAlign w:val="center"/>
          </w:tcPr>
          <w:p w:rsidR="00A92FFC" w:rsidRDefault="00A92FFC" w:rsidP="00143B01">
            <w:pPr>
              <w:pStyle w:val="ListParagraph"/>
              <w:numPr>
                <w:ilvl w:val="0"/>
                <w:numId w:val="12"/>
              </w:numPr>
              <w:spacing w:after="120" w:line="259" w:lineRule="auto"/>
              <w:contextualSpacing/>
              <w:jc w:val="both"/>
            </w:pPr>
            <w:r>
              <w:t>The service requesting is broadcasted using the following logic</w:t>
            </w:r>
          </w:p>
          <w:p w:rsidR="00A92FFC" w:rsidRDefault="00A92FFC" w:rsidP="00143B01">
            <w:pPr>
              <w:pStyle w:val="ListParagraph"/>
              <w:numPr>
                <w:ilvl w:val="0"/>
                <w:numId w:val="25"/>
              </w:numPr>
              <w:spacing w:after="120" w:line="259" w:lineRule="auto"/>
              <w:contextualSpacing/>
              <w:jc w:val="both"/>
            </w:pPr>
            <w:r>
              <w:t>For a given radius, the service request is broadcasted to the premium service providers, if no response is received, it is broadcasted to the highly rated non-premium  service providers</w:t>
            </w:r>
          </w:p>
          <w:p w:rsidR="00C2344B" w:rsidRDefault="00A92FFC" w:rsidP="00143B01">
            <w:pPr>
              <w:pStyle w:val="ListParagraph"/>
              <w:numPr>
                <w:ilvl w:val="0"/>
                <w:numId w:val="25"/>
              </w:numPr>
              <w:spacing w:after="120" w:line="259" w:lineRule="auto"/>
              <w:contextualSpacing/>
              <w:jc w:val="both"/>
            </w:pPr>
            <w:r>
              <w:lastRenderedPageBreak/>
              <w:t xml:space="preserve">If still </w:t>
            </w:r>
            <w:r w:rsidR="00C2344B">
              <w:t>no response is received the low rated non-premium service providers will get the notification.</w:t>
            </w:r>
          </w:p>
          <w:p w:rsidR="00A92FFC" w:rsidRDefault="00C2344B" w:rsidP="00143B01">
            <w:pPr>
              <w:pStyle w:val="ListParagraph"/>
              <w:numPr>
                <w:ilvl w:val="0"/>
                <w:numId w:val="25"/>
              </w:numPr>
              <w:spacing w:after="120" w:line="259" w:lineRule="auto"/>
              <w:contextualSpacing/>
              <w:jc w:val="both"/>
            </w:pPr>
            <w:r>
              <w:t xml:space="preserve">If still no response is received the above process is </w:t>
            </w:r>
            <w:r w:rsidR="00BB3003">
              <w:t>repeated after increasing the radius to the next range value.</w:t>
            </w:r>
          </w:p>
          <w:p w:rsidR="00BA25A2" w:rsidRDefault="00BA25A2" w:rsidP="00143B01">
            <w:pPr>
              <w:pStyle w:val="ListParagraph"/>
              <w:numPr>
                <w:ilvl w:val="0"/>
                <w:numId w:val="25"/>
              </w:numPr>
              <w:spacing w:after="120" w:line="259" w:lineRule="auto"/>
              <w:contextualSpacing/>
              <w:jc w:val="both"/>
            </w:pPr>
            <w:r>
              <w:t xml:space="preserve">Initial range is </w:t>
            </w:r>
            <w:proofErr w:type="gramStart"/>
            <w:r>
              <w:t>3KM,</w:t>
            </w:r>
            <w:proofErr w:type="gramEnd"/>
            <w:r>
              <w:t xml:space="preserve"> incremental radius is 2km for each iteration.</w:t>
            </w:r>
          </w:p>
        </w:tc>
        <w:tc>
          <w:tcPr>
            <w:tcW w:w="906" w:type="dxa"/>
            <w:vAlign w:val="center"/>
          </w:tcPr>
          <w:p w:rsidR="00A92FFC" w:rsidRPr="00811257" w:rsidRDefault="00A92FFC" w:rsidP="00A92FFC">
            <w:pPr>
              <w:widowControl/>
              <w:spacing w:after="200" w:line="276" w:lineRule="auto"/>
              <w:jc w:val="center"/>
              <w:rPr>
                <w:rFonts w:asciiTheme="minorHAnsi" w:hAnsiTheme="minorHAnsi"/>
                <w:sz w:val="22"/>
              </w:rPr>
            </w:pPr>
          </w:p>
        </w:tc>
        <w:tc>
          <w:tcPr>
            <w:tcW w:w="4350" w:type="dxa"/>
            <w:vAlign w:val="center"/>
          </w:tcPr>
          <w:p w:rsidR="00A92FFC" w:rsidRPr="00811257" w:rsidRDefault="00A92FFC" w:rsidP="00A92FFC">
            <w:pPr>
              <w:keepNext/>
              <w:widowControl/>
              <w:spacing w:before="120" w:after="60" w:line="240" w:lineRule="auto"/>
              <w:contextualSpacing/>
              <w:jc w:val="both"/>
              <w:rPr>
                <w:rFonts w:asciiTheme="minorHAnsi" w:hAnsiTheme="minorHAnsi"/>
                <w:sz w:val="22"/>
              </w:rPr>
            </w:pPr>
          </w:p>
        </w:tc>
      </w:tr>
    </w:tbl>
    <w:p w:rsidR="00A92FFC" w:rsidRDefault="00A92FFC" w:rsidP="00BE4E3C">
      <w:pPr>
        <w:pStyle w:val="Paragraph"/>
      </w:pPr>
    </w:p>
    <w:p w:rsidR="0012053B" w:rsidRDefault="0012053B" w:rsidP="00BE4E3C">
      <w:pPr>
        <w:pStyle w:val="Paragraph"/>
      </w:pPr>
    </w:p>
    <w:p w:rsidR="0012053B" w:rsidRDefault="0012053B" w:rsidP="00BE4E3C">
      <w:pPr>
        <w:pStyle w:val="Paragraph"/>
      </w:pPr>
    </w:p>
    <w:p w:rsidR="0012053B" w:rsidRDefault="0012053B" w:rsidP="00BE4E3C">
      <w:pPr>
        <w:pStyle w:val="Paragraph"/>
      </w:pPr>
    </w:p>
    <w:p w:rsidR="0012053B" w:rsidRDefault="0012053B" w:rsidP="00BE4E3C">
      <w:pPr>
        <w:pStyle w:val="Paragraph"/>
      </w:pPr>
    </w:p>
    <w:p w:rsidR="00414405" w:rsidRDefault="00414405" w:rsidP="00414405">
      <w:pPr>
        <w:pStyle w:val="Heading3"/>
        <w:rPr>
          <w:rFonts w:asciiTheme="minorHAnsi" w:eastAsia="Tahoma" w:hAnsiTheme="minorHAnsi" w:cs="Tahoma"/>
          <w:sz w:val="28"/>
          <w:szCs w:val="24"/>
        </w:rPr>
      </w:pPr>
      <w:bookmarkStart w:id="89" w:name="_Toc445994664"/>
      <w:r>
        <w:rPr>
          <w:rFonts w:asciiTheme="minorHAnsi" w:eastAsia="Tahoma" w:hAnsiTheme="minorHAnsi" w:cs="Tahoma"/>
          <w:sz w:val="28"/>
          <w:szCs w:val="24"/>
        </w:rPr>
        <w:t>Accepting a Request</w:t>
      </w:r>
      <w:bookmarkEnd w:id="89"/>
    </w:p>
    <w:p w:rsidR="00414405" w:rsidRDefault="00C67360" w:rsidP="00BE4E3C">
      <w:pPr>
        <w:pStyle w:val="Paragraph"/>
      </w:pPr>
      <w:r>
        <w:rPr>
          <w:noProof/>
        </w:rPr>
        <w:drawing>
          <wp:anchor distT="0" distB="0" distL="114300" distR="114300" simplePos="0" relativeHeight="251657728" behindDoc="0" locked="0" layoutInCell="1" allowOverlap="1">
            <wp:simplePos x="0" y="0"/>
            <wp:positionH relativeFrom="column">
              <wp:posOffset>6019800</wp:posOffset>
            </wp:positionH>
            <wp:positionV relativeFrom="paragraph">
              <wp:posOffset>138430</wp:posOffset>
            </wp:positionV>
            <wp:extent cx="1345565" cy="2510790"/>
            <wp:effectExtent l="0" t="0" r="0" b="0"/>
            <wp:wrapTight wrapText="bothSides">
              <wp:wrapPolygon edited="0">
                <wp:start x="0" y="0"/>
                <wp:lineTo x="0" y="21469"/>
                <wp:lineTo x="21406" y="21469"/>
                <wp:lineTo x="2140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9a.jpg"/>
                    <pic:cNvPicPr/>
                  </pic:nvPicPr>
                  <pic:blipFill>
                    <a:blip r:embed="rId34">
                      <a:extLst>
                        <a:ext uri="{28A0092B-C50C-407E-A947-70E740481C1C}">
                          <a14:useLocalDpi xmlns:a14="http://schemas.microsoft.com/office/drawing/2010/main" val="0"/>
                        </a:ext>
                      </a:extLst>
                    </a:blip>
                    <a:stretch>
                      <a:fillRect/>
                    </a:stretch>
                  </pic:blipFill>
                  <pic:spPr>
                    <a:xfrm>
                      <a:off x="0" y="0"/>
                      <a:ext cx="1345565" cy="2510790"/>
                    </a:xfrm>
                    <a:prstGeom prst="rect">
                      <a:avLst/>
                    </a:prstGeom>
                  </pic:spPr>
                </pic:pic>
              </a:graphicData>
            </a:graphic>
          </wp:anchor>
        </w:drawing>
      </w:r>
      <w:r w:rsidR="008D10CB">
        <w:rPr>
          <w:noProof/>
        </w:rPr>
        <w:drawing>
          <wp:anchor distT="0" distB="0" distL="114300" distR="114300" simplePos="0" relativeHeight="251655680" behindDoc="0" locked="0" layoutInCell="1" allowOverlap="1">
            <wp:simplePos x="0" y="0"/>
            <wp:positionH relativeFrom="column">
              <wp:posOffset>723331</wp:posOffset>
            </wp:positionH>
            <wp:positionV relativeFrom="paragraph">
              <wp:posOffset>116812</wp:posOffset>
            </wp:positionV>
            <wp:extent cx="1346083" cy="2560320"/>
            <wp:effectExtent l="0" t="0" r="0" b="0"/>
            <wp:wrapTight wrapText="bothSides">
              <wp:wrapPolygon edited="0">
                <wp:start x="0" y="0"/>
                <wp:lineTo x="0" y="21375"/>
                <wp:lineTo x="21406" y="21375"/>
                <wp:lineTo x="214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8.jpg"/>
                    <pic:cNvPicPr/>
                  </pic:nvPicPr>
                  <pic:blipFill>
                    <a:blip r:embed="rId35">
                      <a:extLst>
                        <a:ext uri="{28A0092B-C50C-407E-A947-70E740481C1C}">
                          <a14:useLocalDpi xmlns:a14="http://schemas.microsoft.com/office/drawing/2010/main" val="0"/>
                        </a:ext>
                      </a:extLst>
                    </a:blip>
                    <a:stretch>
                      <a:fillRect/>
                    </a:stretch>
                  </pic:blipFill>
                  <pic:spPr>
                    <a:xfrm>
                      <a:off x="0" y="0"/>
                      <a:ext cx="1346083" cy="2560320"/>
                    </a:xfrm>
                    <a:prstGeom prst="rect">
                      <a:avLst/>
                    </a:prstGeom>
                  </pic:spPr>
                </pic:pic>
              </a:graphicData>
            </a:graphic>
          </wp:anchor>
        </w:drawing>
      </w:r>
      <w:r w:rsidR="008D10CB">
        <w:rPr>
          <w:noProof/>
        </w:rPr>
        <w:drawing>
          <wp:anchor distT="0" distB="0" distL="114300" distR="114300" simplePos="0" relativeHeight="251656704" behindDoc="0" locked="0" layoutInCell="1" allowOverlap="1">
            <wp:simplePos x="0" y="0"/>
            <wp:positionH relativeFrom="column">
              <wp:posOffset>3289110</wp:posOffset>
            </wp:positionH>
            <wp:positionV relativeFrom="paragraph">
              <wp:posOffset>35910</wp:posOffset>
            </wp:positionV>
            <wp:extent cx="1346083" cy="2560320"/>
            <wp:effectExtent l="0" t="0" r="0" b="0"/>
            <wp:wrapTight wrapText="bothSides">
              <wp:wrapPolygon edited="0">
                <wp:start x="0" y="0"/>
                <wp:lineTo x="0" y="21375"/>
                <wp:lineTo x="21406" y="21375"/>
                <wp:lineTo x="214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9.jpg"/>
                    <pic:cNvPicPr/>
                  </pic:nvPicPr>
                  <pic:blipFill>
                    <a:blip r:embed="rId36">
                      <a:extLst>
                        <a:ext uri="{28A0092B-C50C-407E-A947-70E740481C1C}">
                          <a14:useLocalDpi xmlns:a14="http://schemas.microsoft.com/office/drawing/2010/main" val="0"/>
                        </a:ext>
                      </a:extLst>
                    </a:blip>
                    <a:stretch>
                      <a:fillRect/>
                    </a:stretch>
                  </pic:blipFill>
                  <pic:spPr>
                    <a:xfrm>
                      <a:off x="0" y="0"/>
                      <a:ext cx="1346083" cy="2560320"/>
                    </a:xfrm>
                    <a:prstGeom prst="rect">
                      <a:avLst/>
                    </a:prstGeom>
                  </pic:spPr>
                </pic:pic>
              </a:graphicData>
            </a:graphic>
          </wp:anchor>
        </w:drawing>
      </w:r>
    </w:p>
    <w:p w:rsidR="001F6221" w:rsidRDefault="001F6221" w:rsidP="00BE4E3C">
      <w:pPr>
        <w:pStyle w:val="Paragraph"/>
      </w:pPr>
    </w:p>
    <w:p w:rsidR="001F6221" w:rsidRDefault="001F6221" w:rsidP="00BE4E3C">
      <w:pPr>
        <w:pStyle w:val="Paragraph"/>
      </w:pPr>
    </w:p>
    <w:p w:rsidR="001F6221" w:rsidRDefault="001F6221" w:rsidP="00BE4E3C">
      <w:pPr>
        <w:pStyle w:val="Paragraph"/>
      </w:pPr>
    </w:p>
    <w:p w:rsidR="001F6221" w:rsidRDefault="001F6221" w:rsidP="00BE4E3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414405" w:rsidRPr="00811257" w:rsidTr="00A92FFC">
        <w:trPr>
          <w:trHeight w:val="480"/>
        </w:trPr>
        <w:tc>
          <w:tcPr>
            <w:tcW w:w="1339" w:type="dxa"/>
            <w:shd w:val="clear" w:color="auto" w:fill="8DB3E2"/>
            <w:vAlign w:val="center"/>
          </w:tcPr>
          <w:p w:rsidR="00414405" w:rsidRPr="00811257" w:rsidRDefault="00414405" w:rsidP="00A92FFC">
            <w:pPr>
              <w:jc w:val="center"/>
              <w:rPr>
                <w:rFonts w:asciiTheme="minorHAnsi" w:hAnsiTheme="minorHAnsi"/>
                <w:sz w:val="22"/>
              </w:rPr>
            </w:pPr>
            <w:r w:rsidRPr="00811257">
              <w:rPr>
                <w:rFonts w:asciiTheme="minorHAnsi" w:eastAsia="Tahoma" w:hAnsiTheme="minorHAnsi" w:cs="Tahoma"/>
                <w:b/>
                <w:szCs w:val="18"/>
              </w:rPr>
              <w:lastRenderedPageBreak/>
              <w:t>Requirement</w:t>
            </w:r>
          </w:p>
          <w:p w:rsidR="00414405" w:rsidRPr="00811257" w:rsidRDefault="00414405" w:rsidP="00A92FFC">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414405" w:rsidRPr="00811257" w:rsidRDefault="00414405" w:rsidP="00A92FFC">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414405" w:rsidRPr="00811257" w:rsidRDefault="00414405" w:rsidP="00A92FFC">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414405" w:rsidRPr="00811257" w:rsidRDefault="00414405" w:rsidP="00A92FFC">
            <w:pPr>
              <w:ind w:right="-18"/>
              <w:jc w:val="center"/>
              <w:rPr>
                <w:rFonts w:asciiTheme="minorHAnsi" w:hAnsiTheme="minorHAnsi"/>
                <w:sz w:val="22"/>
              </w:rPr>
            </w:pPr>
            <w:r w:rsidRPr="00811257">
              <w:rPr>
                <w:rFonts w:asciiTheme="minorHAnsi" w:eastAsia="Tahoma" w:hAnsiTheme="minorHAnsi" w:cs="Tahoma"/>
                <w:b/>
                <w:szCs w:val="18"/>
              </w:rPr>
              <w:t>Comments</w:t>
            </w:r>
          </w:p>
        </w:tc>
      </w:tr>
      <w:tr w:rsidR="00414405" w:rsidRPr="00811257" w:rsidTr="00A92FFC">
        <w:trPr>
          <w:trHeight w:val="560"/>
        </w:trPr>
        <w:tc>
          <w:tcPr>
            <w:tcW w:w="1339" w:type="dxa"/>
            <w:vAlign w:val="center"/>
          </w:tcPr>
          <w:p w:rsidR="00414405" w:rsidRPr="00C35E01" w:rsidRDefault="00414405" w:rsidP="00143B01">
            <w:pPr>
              <w:pStyle w:val="ListParagraph"/>
              <w:numPr>
                <w:ilvl w:val="0"/>
                <w:numId w:val="13"/>
              </w:numPr>
              <w:rPr>
                <w:rFonts w:asciiTheme="minorHAnsi" w:hAnsiTheme="minorHAnsi"/>
              </w:rPr>
            </w:pPr>
          </w:p>
        </w:tc>
        <w:tc>
          <w:tcPr>
            <w:tcW w:w="5800" w:type="dxa"/>
            <w:vAlign w:val="center"/>
          </w:tcPr>
          <w:p w:rsidR="00414405" w:rsidRDefault="00414405" w:rsidP="00143B01">
            <w:pPr>
              <w:pStyle w:val="ListParagraph"/>
              <w:numPr>
                <w:ilvl w:val="0"/>
                <w:numId w:val="12"/>
              </w:numPr>
              <w:spacing w:after="120" w:line="259" w:lineRule="auto"/>
              <w:contextualSpacing/>
              <w:jc w:val="both"/>
            </w:pPr>
            <w:r>
              <w:t>Accepting a request is First Come First Serve</w:t>
            </w:r>
          </w:p>
          <w:p w:rsidR="00015C0F" w:rsidRDefault="00015C0F" w:rsidP="00143B01">
            <w:pPr>
              <w:pStyle w:val="ListParagraph"/>
              <w:numPr>
                <w:ilvl w:val="0"/>
                <w:numId w:val="24"/>
              </w:numPr>
              <w:spacing w:after="120" w:line="259" w:lineRule="auto"/>
              <w:contextualSpacing/>
              <w:jc w:val="both"/>
            </w:pPr>
            <w:r>
              <w:t>This is the first screen the user sees on opening the app.</w:t>
            </w:r>
          </w:p>
          <w:p w:rsidR="00414405" w:rsidRDefault="004152CE" w:rsidP="00143B01">
            <w:pPr>
              <w:pStyle w:val="ListParagraph"/>
              <w:numPr>
                <w:ilvl w:val="0"/>
                <w:numId w:val="24"/>
              </w:numPr>
              <w:spacing w:after="120" w:line="259" w:lineRule="auto"/>
              <w:contextualSpacing/>
              <w:jc w:val="both"/>
            </w:pPr>
            <w:r>
              <w:t>Any employee or owner can accept a request.</w:t>
            </w:r>
          </w:p>
          <w:p w:rsidR="004152CE" w:rsidRDefault="004152CE" w:rsidP="00143B01">
            <w:pPr>
              <w:pStyle w:val="ListParagraph"/>
              <w:numPr>
                <w:ilvl w:val="0"/>
                <w:numId w:val="24"/>
              </w:numPr>
              <w:spacing w:after="120" w:line="259" w:lineRule="auto"/>
              <w:contextualSpacing/>
              <w:jc w:val="both"/>
            </w:pPr>
            <w:r>
              <w:t xml:space="preserve">Once a request is accepted, it </w:t>
            </w:r>
            <w:proofErr w:type="gramStart"/>
            <w:r>
              <w:t>expires</w:t>
            </w:r>
            <w:proofErr w:type="gramEnd"/>
            <w:r>
              <w:t xml:space="preserve"> at all other users.</w:t>
            </w:r>
          </w:p>
          <w:p w:rsidR="004152CE" w:rsidRDefault="004152CE" w:rsidP="00143B01">
            <w:pPr>
              <w:pStyle w:val="ListParagraph"/>
              <w:numPr>
                <w:ilvl w:val="0"/>
                <w:numId w:val="24"/>
              </w:numPr>
              <w:spacing w:after="120" w:line="259" w:lineRule="auto"/>
              <w:contextualSpacing/>
              <w:jc w:val="both"/>
            </w:pPr>
            <w:r>
              <w:t>In case of a simultaneous click a user with higher rating will be given preference.</w:t>
            </w:r>
          </w:p>
          <w:p w:rsidR="006C0EF0" w:rsidRDefault="006C0EF0" w:rsidP="00143B01">
            <w:pPr>
              <w:pStyle w:val="ListParagraph"/>
              <w:numPr>
                <w:ilvl w:val="0"/>
                <w:numId w:val="24"/>
              </w:numPr>
              <w:spacing w:after="120" w:line="259" w:lineRule="auto"/>
              <w:contextualSpacing/>
              <w:jc w:val="both"/>
            </w:pPr>
            <w:r>
              <w:t xml:space="preserve">The accept button will have three options in which the user is asked for the expected time to provide the service, Accept immediately, Accept in 15 minutes, Accept in 30 minutes. </w:t>
            </w:r>
          </w:p>
          <w:p w:rsidR="004152CE" w:rsidRDefault="00D14915" w:rsidP="00143B01">
            <w:pPr>
              <w:pStyle w:val="ListParagraph"/>
              <w:numPr>
                <w:ilvl w:val="0"/>
                <w:numId w:val="24"/>
              </w:numPr>
              <w:spacing w:after="120" w:line="259" w:lineRule="auto"/>
              <w:contextualSpacing/>
              <w:jc w:val="both"/>
            </w:pPr>
            <w:r>
              <w:t>On accepting the request the details of the user are sent to the customer.</w:t>
            </w:r>
          </w:p>
          <w:p w:rsidR="00015C0F" w:rsidRDefault="00015C0F" w:rsidP="00143B01">
            <w:pPr>
              <w:pStyle w:val="ListParagraph"/>
              <w:numPr>
                <w:ilvl w:val="0"/>
                <w:numId w:val="24"/>
              </w:numPr>
              <w:spacing w:after="120" w:line="259" w:lineRule="auto"/>
              <w:contextualSpacing/>
              <w:jc w:val="both"/>
            </w:pPr>
            <w:r>
              <w:t>Once the user accepts a service request he would not be able to receive any more notifications until he finishes the current one.</w:t>
            </w:r>
          </w:p>
          <w:p w:rsidR="00EB7D41" w:rsidRDefault="00EB7D41" w:rsidP="00143B01">
            <w:pPr>
              <w:pStyle w:val="ListParagraph"/>
              <w:numPr>
                <w:ilvl w:val="0"/>
                <w:numId w:val="24"/>
              </w:numPr>
              <w:spacing w:after="120" w:line="259" w:lineRule="auto"/>
              <w:contextualSpacing/>
              <w:jc w:val="both"/>
            </w:pPr>
            <w:r>
              <w:t>The issue page will have a Not Interested button instead of the Reject button.</w:t>
            </w:r>
          </w:p>
          <w:p w:rsidR="001436FD" w:rsidRDefault="001436FD" w:rsidP="00143B01">
            <w:pPr>
              <w:pStyle w:val="ListParagraph"/>
              <w:numPr>
                <w:ilvl w:val="0"/>
                <w:numId w:val="24"/>
              </w:numPr>
              <w:spacing w:after="120" w:line="259" w:lineRule="auto"/>
              <w:contextualSpacing/>
              <w:jc w:val="both"/>
            </w:pPr>
          </w:p>
        </w:tc>
        <w:tc>
          <w:tcPr>
            <w:tcW w:w="906" w:type="dxa"/>
            <w:vAlign w:val="center"/>
          </w:tcPr>
          <w:p w:rsidR="00414405" w:rsidRPr="00811257" w:rsidRDefault="00414405" w:rsidP="00A92FFC">
            <w:pPr>
              <w:widowControl/>
              <w:spacing w:after="200" w:line="276" w:lineRule="auto"/>
              <w:jc w:val="center"/>
              <w:rPr>
                <w:rFonts w:asciiTheme="minorHAnsi" w:hAnsiTheme="minorHAnsi"/>
                <w:sz w:val="22"/>
              </w:rPr>
            </w:pPr>
          </w:p>
        </w:tc>
        <w:tc>
          <w:tcPr>
            <w:tcW w:w="4350" w:type="dxa"/>
            <w:vAlign w:val="center"/>
          </w:tcPr>
          <w:p w:rsidR="00414405" w:rsidRPr="00811257" w:rsidRDefault="00414405" w:rsidP="00A92FFC">
            <w:pPr>
              <w:keepNext/>
              <w:widowControl/>
              <w:spacing w:before="120" w:after="60" w:line="240" w:lineRule="auto"/>
              <w:contextualSpacing/>
              <w:jc w:val="both"/>
              <w:rPr>
                <w:rFonts w:asciiTheme="minorHAnsi" w:hAnsiTheme="minorHAnsi"/>
                <w:sz w:val="22"/>
              </w:rPr>
            </w:pPr>
          </w:p>
        </w:tc>
      </w:tr>
    </w:tbl>
    <w:p w:rsidR="00414405" w:rsidRDefault="00414405" w:rsidP="00BE4E3C">
      <w:pPr>
        <w:pStyle w:val="Paragraph"/>
      </w:pPr>
    </w:p>
    <w:p w:rsidR="00462F37" w:rsidRDefault="00692C8A" w:rsidP="00462F37">
      <w:pPr>
        <w:pStyle w:val="Heading3"/>
        <w:rPr>
          <w:rFonts w:asciiTheme="minorHAnsi" w:eastAsia="Tahoma" w:hAnsiTheme="minorHAnsi" w:cs="Tahoma"/>
          <w:sz w:val="28"/>
          <w:szCs w:val="24"/>
        </w:rPr>
      </w:pPr>
      <w:bookmarkStart w:id="90" w:name="_Toc445994665"/>
      <w:r>
        <w:rPr>
          <w:rFonts w:asciiTheme="minorHAnsi" w:eastAsia="Tahoma" w:hAnsiTheme="minorHAnsi" w:cs="Tahoma"/>
          <w:sz w:val="28"/>
          <w:szCs w:val="24"/>
        </w:rPr>
        <w:t>Service Request Items</w:t>
      </w:r>
      <w:bookmarkEnd w:id="90"/>
    </w:p>
    <w:p w:rsidR="00E87270" w:rsidRDefault="00E87270" w:rsidP="00E87270">
      <w:pPr>
        <w:pStyle w:val="Paragraph"/>
        <w:rPr>
          <w:rFonts w:eastAsia="Tahoma"/>
        </w:rPr>
      </w:pPr>
    </w:p>
    <w:p w:rsidR="00E87270" w:rsidRPr="00E87270" w:rsidRDefault="00E87270" w:rsidP="00E87270">
      <w:pPr>
        <w:pStyle w:val="Paragraph"/>
        <w:rPr>
          <w:rFonts w:eastAsia="Tahoma"/>
        </w:rPr>
      </w:pPr>
    </w:p>
    <w:p w:rsidR="00462F37" w:rsidRDefault="00C67360" w:rsidP="00BE4E3C">
      <w:pPr>
        <w:pStyle w:val="Paragraph"/>
      </w:pPr>
      <w:r>
        <w:rPr>
          <w:rFonts w:eastAsia="Tahoma"/>
          <w:noProof/>
        </w:rPr>
        <w:lastRenderedPageBreak/>
        <w:drawing>
          <wp:anchor distT="0" distB="0" distL="114300" distR="114300" simplePos="0" relativeHeight="251658752" behindDoc="0" locked="0" layoutInCell="1" allowOverlap="1">
            <wp:simplePos x="0" y="0"/>
            <wp:positionH relativeFrom="column">
              <wp:posOffset>781050</wp:posOffset>
            </wp:positionH>
            <wp:positionV relativeFrom="paragraph">
              <wp:posOffset>153670</wp:posOffset>
            </wp:positionV>
            <wp:extent cx="1345565" cy="2506980"/>
            <wp:effectExtent l="0" t="0" r="0" b="0"/>
            <wp:wrapTight wrapText="bothSides">
              <wp:wrapPolygon edited="0">
                <wp:start x="0" y="0"/>
                <wp:lineTo x="0" y="21502"/>
                <wp:lineTo x="21406" y="21502"/>
                <wp:lineTo x="2140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10.jpg"/>
                    <pic:cNvPicPr/>
                  </pic:nvPicPr>
                  <pic:blipFill>
                    <a:blip r:embed="rId37">
                      <a:extLst>
                        <a:ext uri="{28A0092B-C50C-407E-A947-70E740481C1C}">
                          <a14:useLocalDpi xmlns:a14="http://schemas.microsoft.com/office/drawing/2010/main" val="0"/>
                        </a:ext>
                      </a:extLst>
                    </a:blip>
                    <a:stretch>
                      <a:fillRect/>
                    </a:stretch>
                  </pic:blipFill>
                  <pic:spPr>
                    <a:xfrm>
                      <a:off x="0" y="0"/>
                      <a:ext cx="1345565" cy="2506980"/>
                    </a:xfrm>
                    <a:prstGeom prst="rect">
                      <a:avLst/>
                    </a:prstGeom>
                  </pic:spPr>
                </pic:pic>
              </a:graphicData>
            </a:graphic>
          </wp:anchor>
        </w:drawing>
      </w:r>
      <w:r w:rsidR="00B542EC">
        <w:rPr>
          <w:rFonts w:eastAsia="Tahoma"/>
          <w:noProof/>
        </w:rPr>
        <w:drawing>
          <wp:anchor distT="0" distB="0" distL="114300" distR="114300" simplePos="0" relativeHeight="251662848" behindDoc="0" locked="0" layoutInCell="1" allowOverlap="1">
            <wp:simplePos x="0" y="0"/>
            <wp:positionH relativeFrom="column">
              <wp:posOffset>3295650</wp:posOffset>
            </wp:positionH>
            <wp:positionV relativeFrom="paragraph">
              <wp:posOffset>61871</wp:posOffset>
            </wp:positionV>
            <wp:extent cx="1380346" cy="2560320"/>
            <wp:effectExtent l="0" t="0" r="0" b="0"/>
            <wp:wrapTight wrapText="bothSides">
              <wp:wrapPolygon edited="0">
                <wp:start x="0" y="0"/>
                <wp:lineTo x="0" y="21375"/>
                <wp:lineTo x="21173" y="21375"/>
                <wp:lineTo x="2117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11.jpg"/>
                    <pic:cNvPicPr/>
                  </pic:nvPicPr>
                  <pic:blipFill>
                    <a:blip r:embed="rId38">
                      <a:extLst>
                        <a:ext uri="{28A0092B-C50C-407E-A947-70E740481C1C}">
                          <a14:useLocalDpi xmlns:a14="http://schemas.microsoft.com/office/drawing/2010/main" val="0"/>
                        </a:ext>
                      </a:extLst>
                    </a:blip>
                    <a:stretch>
                      <a:fillRect/>
                    </a:stretch>
                  </pic:blipFill>
                  <pic:spPr>
                    <a:xfrm>
                      <a:off x="0" y="0"/>
                      <a:ext cx="1380346" cy="2560320"/>
                    </a:xfrm>
                    <a:prstGeom prst="rect">
                      <a:avLst/>
                    </a:prstGeom>
                  </pic:spPr>
                </pic:pic>
              </a:graphicData>
            </a:graphic>
          </wp:anchor>
        </w:drawing>
      </w:r>
      <w:r w:rsidR="00E87270">
        <w:rPr>
          <w:rFonts w:eastAsia="Tahoma"/>
          <w:noProof/>
        </w:rPr>
        <w:drawing>
          <wp:anchor distT="0" distB="0" distL="114300" distR="114300" simplePos="0" relativeHeight="251659776" behindDoc="0" locked="0" layoutInCell="1" allowOverlap="1">
            <wp:simplePos x="0" y="0"/>
            <wp:positionH relativeFrom="column">
              <wp:posOffset>5763620</wp:posOffset>
            </wp:positionH>
            <wp:positionV relativeFrom="paragraph">
              <wp:posOffset>60031</wp:posOffset>
            </wp:positionV>
            <wp:extent cx="1345565" cy="2560320"/>
            <wp:effectExtent l="0" t="0" r="0" b="0"/>
            <wp:wrapTight wrapText="bothSides">
              <wp:wrapPolygon edited="0">
                <wp:start x="0" y="0"/>
                <wp:lineTo x="0" y="21375"/>
                <wp:lineTo x="21406" y="21375"/>
                <wp:lineTo x="214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11.jpg"/>
                    <pic:cNvPicPr/>
                  </pic:nvPicPr>
                  <pic:blipFill>
                    <a:blip r:embed="rId39">
                      <a:extLst>
                        <a:ext uri="{28A0092B-C50C-407E-A947-70E740481C1C}">
                          <a14:useLocalDpi xmlns:a14="http://schemas.microsoft.com/office/drawing/2010/main" val="0"/>
                        </a:ext>
                      </a:extLst>
                    </a:blip>
                    <a:stretch>
                      <a:fillRect/>
                    </a:stretch>
                  </pic:blipFill>
                  <pic:spPr>
                    <a:xfrm>
                      <a:off x="0" y="0"/>
                      <a:ext cx="1345565" cy="2560320"/>
                    </a:xfrm>
                    <a:prstGeom prst="rect">
                      <a:avLst/>
                    </a:prstGeom>
                  </pic:spPr>
                </pic:pic>
              </a:graphicData>
            </a:graphic>
          </wp:anchor>
        </w:drawing>
      </w: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462F37" w:rsidRPr="00811257" w:rsidTr="00E20986">
        <w:trPr>
          <w:trHeight w:val="480"/>
        </w:trPr>
        <w:tc>
          <w:tcPr>
            <w:tcW w:w="1339" w:type="dxa"/>
            <w:shd w:val="clear" w:color="auto" w:fill="8DB3E2"/>
            <w:vAlign w:val="center"/>
          </w:tcPr>
          <w:p w:rsidR="00462F37" w:rsidRPr="00811257" w:rsidRDefault="00462F37" w:rsidP="00E20986">
            <w:pPr>
              <w:jc w:val="center"/>
              <w:rPr>
                <w:rFonts w:asciiTheme="minorHAnsi" w:hAnsiTheme="minorHAnsi"/>
                <w:sz w:val="22"/>
              </w:rPr>
            </w:pPr>
            <w:r w:rsidRPr="00811257">
              <w:rPr>
                <w:rFonts w:asciiTheme="minorHAnsi" w:eastAsia="Tahoma" w:hAnsiTheme="minorHAnsi" w:cs="Tahoma"/>
                <w:b/>
                <w:szCs w:val="18"/>
              </w:rPr>
              <w:t>Requirement</w:t>
            </w:r>
          </w:p>
          <w:p w:rsidR="00462F37" w:rsidRPr="00811257" w:rsidRDefault="00462F37" w:rsidP="00E20986">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462F37" w:rsidRPr="00811257" w:rsidRDefault="00462F37" w:rsidP="00E20986">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462F37" w:rsidRPr="00811257" w:rsidRDefault="00462F37" w:rsidP="00E20986">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462F37" w:rsidRPr="00811257" w:rsidRDefault="00462F37" w:rsidP="00E20986">
            <w:pPr>
              <w:ind w:right="-18"/>
              <w:jc w:val="center"/>
              <w:rPr>
                <w:rFonts w:asciiTheme="minorHAnsi" w:hAnsiTheme="minorHAnsi"/>
                <w:sz w:val="22"/>
              </w:rPr>
            </w:pPr>
            <w:r w:rsidRPr="00811257">
              <w:rPr>
                <w:rFonts w:asciiTheme="minorHAnsi" w:eastAsia="Tahoma" w:hAnsiTheme="minorHAnsi" w:cs="Tahoma"/>
                <w:b/>
                <w:szCs w:val="18"/>
              </w:rPr>
              <w:t>Comments</w:t>
            </w:r>
          </w:p>
        </w:tc>
      </w:tr>
      <w:tr w:rsidR="00462F37" w:rsidRPr="00811257" w:rsidTr="00E20986">
        <w:trPr>
          <w:trHeight w:val="560"/>
        </w:trPr>
        <w:tc>
          <w:tcPr>
            <w:tcW w:w="1339" w:type="dxa"/>
            <w:vAlign w:val="center"/>
          </w:tcPr>
          <w:p w:rsidR="00462F37" w:rsidRPr="00C35E01" w:rsidRDefault="00462F37" w:rsidP="00143B01">
            <w:pPr>
              <w:pStyle w:val="ListParagraph"/>
              <w:numPr>
                <w:ilvl w:val="0"/>
                <w:numId w:val="13"/>
              </w:numPr>
              <w:rPr>
                <w:rFonts w:asciiTheme="minorHAnsi" w:hAnsiTheme="minorHAnsi"/>
              </w:rPr>
            </w:pPr>
          </w:p>
        </w:tc>
        <w:tc>
          <w:tcPr>
            <w:tcW w:w="5800" w:type="dxa"/>
            <w:vAlign w:val="center"/>
          </w:tcPr>
          <w:p w:rsidR="00462F37" w:rsidRDefault="00462F37" w:rsidP="00143B01">
            <w:pPr>
              <w:pStyle w:val="ListParagraph"/>
              <w:numPr>
                <w:ilvl w:val="0"/>
                <w:numId w:val="12"/>
              </w:numPr>
              <w:spacing w:after="120" w:line="259" w:lineRule="auto"/>
              <w:contextualSpacing/>
              <w:jc w:val="both"/>
            </w:pPr>
            <w:r>
              <w:t>The service request will have all the following details</w:t>
            </w:r>
          </w:p>
          <w:p w:rsidR="00462F37" w:rsidRDefault="00462F37" w:rsidP="00143B01">
            <w:pPr>
              <w:pStyle w:val="ListParagraph"/>
              <w:numPr>
                <w:ilvl w:val="0"/>
                <w:numId w:val="26"/>
              </w:numPr>
              <w:spacing w:after="120" w:line="259" w:lineRule="auto"/>
              <w:contextualSpacing/>
              <w:jc w:val="both"/>
            </w:pPr>
            <w:r>
              <w:t>The request will have the time stamp when it was raised.</w:t>
            </w:r>
          </w:p>
          <w:p w:rsidR="00462F37" w:rsidRDefault="00462F37" w:rsidP="00143B01">
            <w:pPr>
              <w:pStyle w:val="ListParagraph"/>
              <w:numPr>
                <w:ilvl w:val="0"/>
                <w:numId w:val="26"/>
              </w:numPr>
              <w:spacing w:after="120" w:line="259" w:lineRule="auto"/>
              <w:contextualSpacing/>
              <w:jc w:val="both"/>
            </w:pPr>
            <w:r>
              <w:t>The issue type mentioned by the customer</w:t>
            </w:r>
          </w:p>
          <w:p w:rsidR="002C5CE4" w:rsidRDefault="002C5CE4" w:rsidP="00143B01">
            <w:pPr>
              <w:pStyle w:val="ListParagraph"/>
              <w:numPr>
                <w:ilvl w:val="0"/>
                <w:numId w:val="26"/>
              </w:numPr>
              <w:spacing w:after="120" w:line="259" w:lineRule="auto"/>
              <w:contextualSpacing/>
              <w:jc w:val="both"/>
            </w:pPr>
            <w:r>
              <w:t>Issue detail written by the customer.</w:t>
            </w:r>
          </w:p>
          <w:p w:rsidR="00462F37" w:rsidRDefault="00692C8A" w:rsidP="00143B01">
            <w:pPr>
              <w:pStyle w:val="ListParagraph"/>
              <w:numPr>
                <w:ilvl w:val="0"/>
                <w:numId w:val="26"/>
              </w:numPr>
              <w:spacing w:after="120" w:line="259" w:lineRule="auto"/>
              <w:contextualSpacing/>
              <w:jc w:val="both"/>
            </w:pPr>
            <w:r>
              <w:t>The distance between Service Provider and Customer</w:t>
            </w:r>
          </w:p>
          <w:p w:rsidR="00692C8A" w:rsidRDefault="0022324E" w:rsidP="00143B01">
            <w:pPr>
              <w:pStyle w:val="ListParagraph"/>
              <w:numPr>
                <w:ilvl w:val="0"/>
                <w:numId w:val="26"/>
              </w:numPr>
              <w:spacing w:after="120" w:line="259" w:lineRule="auto"/>
              <w:contextualSpacing/>
              <w:jc w:val="both"/>
            </w:pPr>
            <w:r>
              <w:t>The route map to the location</w:t>
            </w:r>
          </w:p>
          <w:p w:rsidR="0022324E" w:rsidRDefault="0022324E" w:rsidP="00143B01">
            <w:pPr>
              <w:pStyle w:val="ListParagraph"/>
              <w:numPr>
                <w:ilvl w:val="0"/>
                <w:numId w:val="26"/>
              </w:numPr>
              <w:spacing w:after="120" w:line="259" w:lineRule="auto"/>
              <w:contextualSpacing/>
              <w:jc w:val="both"/>
            </w:pPr>
            <w:r>
              <w:t>Mobile number of the customer</w:t>
            </w:r>
          </w:p>
          <w:p w:rsidR="0022324E" w:rsidRDefault="00CB2DA5" w:rsidP="00143B01">
            <w:pPr>
              <w:pStyle w:val="ListParagraph"/>
              <w:numPr>
                <w:ilvl w:val="0"/>
                <w:numId w:val="26"/>
              </w:numPr>
              <w:spacing w:after="120" w:line="259" w:lineRule="auto"/>
              <w:contextualSpacing/>
              <w:jc w:val="both"/>
            </w:pPr>
            <w:r>
              <w:t xml:space="preserve">Accept button  </w:t>
            </w:r>
          </w:p>
        </w:tc>
        <w:tc>
          <w:tcPr>
            <w:tcW w:w="906" w:type="dxa"/>
            <w:vAlign w:val="center"/>
          </w:tcPr>
          <w:p w:rsidR="00462F37" w:rsidRPr="00811257" w:rsidRDefault="00462F37" w:rsidP="00E20986">
            <w:pPr>
              <w:widowControl/>
              <w:spacing w:after="200" w:line="276" w:lineRule="auto"/>
              <w:jc w:val="center"/>
              <w:rPr>
                <w:rFonts w:asciiTheme="minorHAnsi" w:hAnsiTheme="minorHAnsi"/>
                <w:sz w:val="22"/>
              </w:rPr>
            </w:pPr>
          </w:p>
        </w:tc>
        <w:tc>
          <w:tcPr>
            <w:tcW w:w="4350" w:type="dxa"/>
            <w:vAlign w:val="center"/>
          </w:tcPr>
          <w:p w:rsidR="00462F37" w:rsidRPr="00811257" w:rsidRDefault="00462F37" w:rsidP="00E20986">
            <w:pPr>
              <w:keepNext/>
              <w:widowControl/>
              <w:spacing w:before="120" w:after="60" w:line="240" w:lineRule="auto"/>
              <w:contextualSpacing/>
              <w:jc w:val="both"/>
              <w:rPr>
                <w:rFonts w:asciiTheme="minorHAnsi" w:hAnsiTheme="minorHAnsi"/>
                <w:sz w:val="22"/>
              </w:rPr>
            </w:pPr>
          </w:p>
        </w:tc>
      </w:tr>
    </w:tbl>
    <w:p w:rsidR="00462F37" w:rsidRDefault="00462F37"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951009" w:rsidP="00AC2DF5">
      <w:pPr>
        <w:pStyle w:val="Heading3"/>
        <w:rPr>
          <w:rFonts w:asciiTheme="minorHAnsi" w:eastAsia="Tahoma" w:hAnsiTheme="minorHAnsi" w:cs="Tahoma"/>
          <w:sz w:val="28"/>
          <w:szCs w:val="24"/>
        </w:rPr>
      </w:pPr>
      <w:r>
        <w:rPr>
          <w:rFonts w:asciiTheme="minorHAnsi" w:hAnsiTheme="minorHAnsi"/>
          <w:noProof/>
        </w:rPr>
        <w:drawing>
          <wp:anchor distT="0" distB="0" distL="114300" distR="114300" simplePos="0" relativeHeight="251665920" behindDoc="0" locked="0" layoutInCell="1" allowOverlap="1">
            <wp:simplePos x="0" y="0"/>
            <wp:positionH relativeFrom="column">
              <wp:posOffset>4257675</wp:posOffset>
            </wp:positionH>
            <wp:positionV relativeFrom="paragraph">
              <wp:posOffset>313690</wp:posOffset>
            </wp:positionV>
            <wp:extent cx="1365459" cy="2560320"/>
            <wp:effectExtent l="0" t="0" r="0" b="0"/>
            <wp:wrapTight wrapText="bothSides">
              <wp:wrapPolygon edited="0">
                <wp:start x="0" y="0"/>
                <wp:lineTo x="0" y="21375"/>
                <wp:lineTo x="21399" y="21375"/>
                <wp:lineTo x="213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12.jpg"/>
                    <pic:cNvPicPr/>
                  </pic:nvPicPr>
                  <pic:blipFill>
                    <a:blip r:embed="rId40">
                      <a:extLst>
                        <a:ext uri="{28A0092B-C50C-407E-A947-70E740481C1C}">
                          <a14:useLocalDpi xmlns:a14="http://schemas.microsoft.com/office/drawing/2010/main" val="0"/>
                        </a:ext>
                      </a:extLst>
                    </a:blip>
                    <a:stretch>
                      <a:fillRect/>
                    </a:stretch>
                  </pic:blipFill>
                  <pic:spPr>
                    <a:xfrm>
                      <a:off x="0" y="0"/>
                      <a:ext cx="1365459" cy="2560320"/>
                    </a:xfrm>
                    <a:prstGeom prst="rect">
                      <a:avLst/>
                    </a:prstGeom>
                  </pic:spPr>
                </pic:pic>
              </a:graphicData>
            </a:graphic>
          </wp:anchor>
        </w:drawing>
      </w:r>
      <w:r w:rsidR="00AC2DF5">
        <w:rPr>
          <w:rFonts w:asciiTheme="minorHAnsi" w:eastAsia="Tahoma" w:hAnsiTheme="minorHAnsi" w:cs="Tahoma"/>
          <w:sz w:val="28"/>
          <w:szCs w:val="24"/>
        </w:rPr>
        <w:t xml:space="preserve">Navigation  </w:t>
      </w:r>
    </w:p>
    <w:p w:rsidR="00AC2DF5" w:rsidRDefault="004555DB" w:rsidP="00BE4E3C">
      <w:pPr>
        <w:pStyle w:val="Paragraph"/>
      </w:pPr>
      <w:r w:rsidRPr="006761D1">
        <w:rPr>
          <w:noProof/>
        </w:rPr>
        <w:drawing>
          <wp:anchor distT="0" distB="0" distL="114300" distR="114300" simplePos="0" relativeHeight="251644416" behindDoc="1" locked="0" layoutInCell="1" allowOverlap="1">
            <wp:simplePos x="0" y="0"/>
            <wp:positionH relativeFrom="column">
              <wp:posOffset>1241705</wp:posOffset>
            </wp:positionH>
            <wp:positionV relativeFrom="paragraph">
              <wp:posOffset>62683</wp:posOffset>
            </wp:positionV>
            <wp:extent cx="1440180" cy="2560320"/>
            <wp:effectExtent l="0" t="0" r="0" b="0"/>
            <wp:wrapTight wrapText="bothSides">
              <wp:wrapPolygon edited="0">
                <wp:start x="0" y="0"/>
                <wp:lineTo x="0" y="21375"/>
                <wp:lineTo x="21429" y="21375"/>
                <wp:lineTo x="21429" y="0"/>
                <wp:lineTo x="0" y="0"/>
              </wp:wrapPolygon>
            </wp:wrapTight>
            <wp:docPr id="10" name="Picture 10" descr="C:\Users\Adarsh\Desktop\documents-export-2016-03-17\map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arsh\Desktop\documents-export-2016-03-17\map vie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0180" cy="2560320"/>
                    </a:xfrm>
                    <a:prstGeom prst="rect">
                      <a:avLst/>
                    </a:prstGeom>
                    <a:noFill/>
                    <a:ln>
                      <a:noFill/>
                    </a:ln>
                  </pic:spPr>
                </pic:pic>
              </a:graphicData>
            </a:graphic>
          </wp:anchor>
        </w:drawing>
      </w: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AC2DF5" w:rsidRDefault="00AC2DF5" w:rsidP="00BE4E3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AC2DF5" w:rsidRPr="00811257" w:rsidTr="004C3EE6">
        <w:trPr>
          <w:trHeight w:val="480"/>
        </w:trPr>
        <w:tc>
          <w:tcPr>
            <w:tcW w:w="1339" w:type="dxa"/>
            <w:shd w:val="clear" w:color="auto" w:fill="8DB3E2"/>
            <w:vAlign w:val="center"/>
          </w:tcPr>
          <w:p w:rsidR="00AC2DF5" w:rsidRPr="00811257" w:rsidRDefault="00AC2DF5" w:rsidP="004C3EE6">
            <w:pPr>
              <w:jc w:val="center"/>
              <w:rPr>
                <w:rFonts w:asciiTheme="minorHAnsi" w:hAnsiTheme="minorHAnsi"/>
                <w:sz w:val="22"/>
              </w:rPr>
            </w:pPr>
            <w:r w:rsidRPr="00811257">
              <w:rPr>
                <w:rFonts w:asciiTheme="minorHAnsi" w:eastAsia="Tahoma" w:hAnsiTheme="minorHAnsi" w:cs="Tahoma"/>
                <w:b/>
                <w:szCs w:val="18"/>
              </w:rPr>
              <w:t>Requirement</w:t>
            </w:r>
          </w:p>
          <w:p w:rsidR="00AC2DF5" w:rsidRPr="00811257" w:rsidRDefault="00AC2DF5" w:rsidP="004C3EE6">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AC2DF5" w:rsidRPr="00811257" w:rsidRDefault="00AC2DF5" w:rsidP="004C3EE6">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AC2DF5" w:rsidRPr="00811257" w:rsidRDefault="00AC2DF5" w:rsidP="004C3EE6">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AC2DF5" w:rsidRPr="00811257" w:rsidRDefault="00AC2DF5" w:rsidP="004C3EE6">
            <w:pPr>
              <w:ind w:right="-18"/>
              <w:jc w:val="center"/>
              <w:rPr>
                <w:rFonts w:asciiTheme="minorHAnsi" w:hAnsiTheme="minorHAnsi"/>
                <w:sz w:val="22"/>
              </w:rPr>
            </w:pPr>
            <w:r w:rsidRPr="00811257">
              <w:rPr>
                <w:rFonts w:asciiTheme="minorHAnsi" w:eastAsia="Tahoma" w:hAnsiTheme="minorHAnsi" w:cs="Tahoma"/>
                <w:b/>
                <w:szCs w:val="18"/>
              </w:rPr>
              <w:t>Comments</w:t>
            </w:r>
          </w:p>
        </w:tc>
      </w:tr>
      <w:tr w:rsidR="00AC2DF5" w:rsidRPr="00811257" w:rsidTr="004C3EE6">
        <w:trPr>
          <w:trHeight w:val="560"/>
        </w:trPr>
        <w:tc>
          <w:tcPr>
            <w:tcW w:w="1339" w:type="dxa"/>
            <w:vAlign w:val="center"/>
          </w:tcPr>
          <w:p w:rsidR="00AC2DF5" w:rsidRPr="00C35E01" w:rsidRDefault="00AC2DF5" w:rsidP="00143B01">
            <w:pPr>
              <w:pStyle w:val="ListParagraph"/>
              <w:numPr>
                <w:ilvl w:val="0"/>
                <w:numId w:val="13"/>
              </w:numPr>
              <w:rPr>
                <w:rFonts w:asciiTheme="minorHAnsi" w:hAnsiTheme="minorHAnsi"/>
              </w:rPr>
            </w:pPr>
          </w:p>
        </w:tc>
        <w:tc>
          <w:tcPr>
            <w:tcW w:w="5800" w:type="dxa"/>
            <w:vAlign w:val="center"/>
          </w:tcPr>
          <w:p w:rsidR="00AC2DF5" w:rsidRDefault="003D0BAC" w:rsidP="00143B01">
            <w:pPr>
              <w:pStyle w:val="ListParagraph"/>
              <w:numPr>
                <w:ilvl w:val="0"/>
                <w:numId w:val="12"/>
              </w:numPr>
              <w:spacing w:after="120" w:line="259" w:lineRule="auto"/>
              <w:contextualSpacing/>
              <w:jc w:val="both"/>
            </w:pPr>
            <w:r>
              <w:t xml:space="preserve">Once the service request is accepted, the service engineer can access the route map in the app which would route the user to the </w:t>
            </w:r>
            <w:r w:rsidR="003D6D77">
              <w:t>customer’s</w:t>
            </w:r>
            <w:r>
              <w:t xml:space="preserve"> location.</w:t>
            </w:r>
          </w:p>
          <w:p w:rsidR="003D6D77" w:rsidRDefault="003D6D77" w:rsidP="00143B01">
            <w:pPr>
              <w:pStyle w:val="ListParagraph"/>
              <w:numPr>
                <w:ilvl w:val="0"/>
                <w:numId w:val="12"/>
              </w:numPr>
              <w:spacing w:after="120" w:line="259" w:lineRule="auto"/>
              <w:contextualSpacing/>
              <w:jc w:val="both"/>
            </w:pPr>
            <w:r>
              <w:t>On pressing back on the map view page, the user will come back to the issue page.</w:t>
            </w:r>
          </w:p>
          <w:p w:rsidR="002D08FE" w:rsidRDefault="002D08FE" w:rsidP="00143B01">
            <w:pPr>
              <w:pStyle w:val="ListParagraph"/>
              <w:numPr>
                <w:ilvl w:val="0"/>
                <w:numId w:val="12"/>
              </w:numPr>
              <w:spacing w:after="120" w:line="259" w:lineRule="auto"/>
              <w:contextualSpacing/>
              <w:jc w:val="both"/>
            </w:pPr>
            <w:r>
              <w:t xml:space="preserve">The button would read Start Work instead </w:t>
            </w:r>
            <w:proofErr w:type="spellStart"/>
            <w:proofErr w:type="gramStart"/>
            <w:r>
              <w:t>od</w:t>
            </w:r>
            <w:proofErr w:type="spellEnd"/>
            <w:proofErr w:type="gramEnd"/>
            <w:r>
              <w:t xml:space="preserve"> Doable.</w:t>
            </w:r>
          </w:p>
        </w:tc>
        <w:tc>
          <w:tcPr>
            <w:tcW w:w="906" w:type="dxa"/>
            <w:vAlign w:val="center"/>
          </w:tcPr>
          <w:p w:rsidR="00AC2DF5" w:rsidRPr="00811257" w:rsidRDefault="00AC2DF5" w:rsidP="004C3EE6">
            <w:pPr>
              <w:widowControl/>
              <w:spacing w:after="200" w:line="276" w:lineRule="auto"/>
              <w:jc w:val="center"/>
              <w:rPr>
                <w:rFonts w:asciiTheme="minorHAnsi" w:hAnsiTheme="minorHAnsi"/>
                <w:sz w:val="22"/>
              </w:rPr>
            </w:pPr>
          </w:p>
        </w:tc>
        <w:tc>
          <w:tcPr>
            <w:tcW w:w="4350" w:type="dxa"/>
            <w:vAlign w:val="center"/>
          </w:tcPr>
          <w:p w:rsidR="00AC2DF5" w:rsidRPr="00811257" w:rsidRDefault="00AC2DF5" w:rsidP="004C3EE6">
            <w:pPr>
              <w:keepNext/>
              <w:widowControl/>
              <w:spacing w:before="120" w:after="60" w:line="240" w:lineRule="auto"/>
              <w:contextualSpacing/>
              <w:jc w:val="both"/>
              <w:rPr>
                <w:rFonts w:asciiTheme="minorHAnsi" w:hAnsiTheme="minorHAnsi"/>
                <w:sz w:val="22"/>
              </w:rPr>
            </w:pPr>
          </w:p>
        </w:tc>
      </w:tr>
    </w:tbl>
    <w:p w:rsidR="00AC2DF5" w:rsidRDefault="00AC2DF5" w:rsidP="00BE4E3C">
      <w:pPr>
        <w:pStyle w:val="Paragraph"/>
      </w:pPr>
    </w:p>
    <w:p w:rsidR="00AC2DF5" w:rsidRDefault="00AC2DF5" w:rsidP="00BE4E3C">
      <w:pPr>
        <w:pStyle w:val="Paragraph"/>
      </w:pPr>
    </w:p>
    <w:p w:rsidR="00AC2DF5" w:rsidRDefault="00AC2DF5" w:rsidP="00BE4E3C">
      <w:pPr>
        <w:pStyle w:val="Paragraph"/>
      </w:pPr>
    </w:p>
    <w:p w:rsidR="00C0474A" w:rsidRDefault="00C0474A" w:rsidP="00C0474A">
      <w:pPr>
        <w:pStyle w:val="Heading3"/>
        <w:rPr>
          <w:rFonts w:asciiTheme="minorHAnsi" w:eastAsia="Tahoma" w:hAnsiTheme="minorHAnsi" w:cs="Tahoma"/>
          <w:sz w:val="28"/>
          <w:szCs w:val="24"/>
        </w:rPr>
      </w:pPr>
      <w:bookmarkStart w:id="91" w:name="_Toc445994666"/>
      <w:r>
        <w:rPr>
          <w:rFonts w:asciiTheme="minorHAnsi" w:eastAsia="Tahoma" w:hAnsiTheme="minorHAnsi" w:cs="Tahoma"/>
          <w:sz w:val="28"/>
          <w:szCs w:val="24"/>
        </w:rPr>
        <w:t>Servicing Pre-requisites</w:t>
      </w:r>
      <w:bookmarkEnd w:id="91"/>
    </w:p>
    <w:p w:rsidR="00C0474A" w:rsidRDefault="00C0474A" w:rsidP="00BE4E3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C0474A" w:rsidRPr="00811257" w:rsidTr="00E20986">
        <w:trPr>
          <w:trHeight w:val="480"/>
        </w:trPr>
        <w:tc>
          <w:tcPr>
            <w:tcW w:w="1339" w:type="dxa"/>
            <w:shd w:val="clear" w:color="auto" w:fill="8DB3E2"/>
            <w:vAlign w:val="center"/>
          </w:tcPr>
          <w:p w:rsidR="00C0474A" w:rsidRPr="00811257" w:rsidRDefault="00C0474A" w:rsidP="00E20986">
            <w:pPr>
              <w:jc w:val="center"/>
              <w:rPr>
                <w:rFonts w:asciiTheme="minorHAnsi" w:hAnsiTheme="minorHAnsi"/>
                <w:sz w:val="22"/>
              </w:rPr>
            </w:pPr>
            <w:r w:rsidRPr="00811257">
              <w:rPr>
                <w:rFonts w:asciiTheme="minorHAnsi" w:eastAsia="Tahoma" w:hAnsiTheme="minorHAnsi" w:cs="Tahoma"/>
                <w:b/>
                <w:szCs w:val="18"/>
              </w:rPr>
              <w:t>Requirement</w:t>
            </w:r>
          </w:p>
          <w:p w:rsidR="00C0474A" w:rsidRPr="00811257" w:rsidRDefault="00C0474A" w:rsidP="00E20986">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C0474A" w:rsidRPr="00811257" w:rsidRDefault="00C0474A" w:rsidP="00E20986">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C0474A" w:rsidRPr="00811257" w:rsidRDefault="00C0474A" w:rsidP="00E20986">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C0474A" w:rsidRPr="00811257" w:rsidRDefault="00C0474A" w:rsidP="00E20986">
            <w:pPr>
              <w:ind w:right="-18"/>
              <w:jc w:val="center"/>
              <w:rPr>
                <w:rFonts w:asciiTheme="minorHAnsi" w:hAnsiTheme="minorHAnsi"/>
                <w:sz w:val="22"/>
              </w:rPr>
            </w:pPr>
            <w:r w:rsidRPr="00811257">
              <w:rPr>
                <w:rFonts w:asciiTheme="minorHAnsi" w:eastAsia="Tahoma" w:hAnsiTheme="minorHAnsi" w:cs="Tahoma"/>
                <w:b/>
                <w:szCs w:val="18"/>
              </w:rPr>
              <w:t>Comments</w:t>
            </w:r>
          </w:p>
        </w:tc>
      </w:tr>
      <w:tr w:rsidR="00C0474A" w:rsidRPr="00811257" w:rsidTr="00E20986">
        <w:trPr>
          <w:trHeight w:val="560"/>
        </w:trPr>
        <w:tc>
          <w:tcPr>
            <w:tcW w:w="1339" w:type="dxa"/>
            <w:vAlign w:val="center"/>
          </w:tcPr>
          <w:p w:rsidR="00C0474A" w:rsidRPr="00C35E01" w:rsidRDefault="00C0474A" w:rsidP="00143B01">
            <w:pPr>
              <w:pStyle w:val="ListParagraph"/>
              <w:numPr>
                <w:ilvl w:val="0"/>
                <w:numId w:val="13"/>
              </w:numPr>
              <w:rPr>
                <w:rFonts w:asciiTheme="minorHAnsi" w:hAnsiTheme="minorHAnsi"/>
              </w:rPr>
            </w:pPr>
          </w:p>
        </w:tc>
        <w:tc>
          <w:tcPr>
            <w:tcW w:w="5800" w:type="dxa"/>
            <w:vAlign w:val="center"/>
          </w:tcPr>
          <w:p w:rsidR="005E1F8A" w:rsidRDefault="005E1F8A" w:rsidP="00143B01">
            <w:pPr>
              <w:pStyle w:val="ListParagraph"/>
              <w:numPr>
                <w:ilvl w:val="0"/>
                <w:numId w:val="12"/>
              </w:numPr>
              <w:spacing w:after="120" w:line="259" w:lineRule="auto"/>
              <w:contextualSpacing/>
              <w:jc w:val="both"/>
            </w:pPr>
            <w:r>
              <w:t>The service request screen will have option for the service partner to enter the details of the issue, once he has reached the service location.</w:t>
            </w:r>
          </w:p>
          <w:p w:rsidR="00FA164D" w:rsidRDefault="00FA164D" w:rsidP="00143B01">
            <w:pPr>
              <w:pStyle w:val="ListParagraph"/>
              <w:numPr>
                <w:ilvl w:val="0"/>
                <w:numId w:val="12"/>
              </w:numPr>
              <w:spacing w:after="120" w:line="259" w:lineRule="auto"/>
              <w:contextualSpacing/>
              <w:jc w:val="both"/>
            </w:pPr>
            <w:r>
              <w:t>If the service partner cannot service the vehicle at that location, the service partner can either create a towing request after confirming with the customer or call RSA support for the same and closing the current service request.</w:t>
            </w:r>
          </w:p>
          <w:p w:rsidR="00C0474A" w:rsidRDefault="00C0474A" w:rsidP="00143B01">
            <w:pPr>
              <w:pStyle w:val="ListParagraph"/>
              <w:numPr>
                <w:ilvl w:val="0"/>
                <w:numId w:val="12"/>
              </w:numPr>
              <w:spacing w:after="120" w:line="259" w:lineRule="auto"/>
              <w:contextualSpacing/>
              <w:jc w:val="both"/>
            </w:pPr>
            <w:r>
              <w:t xml:space="preserve">The service provider on reaching the location </w:t>
            </w:r>
          </w:p>
          <w:p w:rsidR="00C0474A" w:rsidRDefault="00C0474A" w:rsidP="00143B01">
            <w:pPr>
              <w:pStyle w:val="ListParagraph"/>
              <w:numPr>
                <w:ilvl w:val="0"/>
                <w:numId w:val="27"/>
              </w:numPr>
              <w:spacing w:after="120" w:line="259" w:lineRule="auto"/>
              <w:contextualSpacing/>
              <w:jc w:val="both"/>
            </w:pPr>
            <w:r>
              <w:t>Should confirm the issue</w:t>
            </w:r>
          </w:p>
          <w:p w:rsidR="00C0474A" w:rsidRDefault="00C0474A" w:rsidP="00143B01">
            <w:pPr>
              <w:pStyle w:val="ListParagraph"/>
              <w:numPr>
                <w:ilvl w:val="0"/>
                <w:numId w:val="27"/>
              </w:numPr>
              <w:spacing w:after="120" w:line="259" w:lineRule="auto"/>
              <w:contextualSpacing/>
              <w:jc w:val="both"/>
            </w:pPr>
            <w:r>
              <w:t xml:space="preserve">Ask for more symptoms </w:t>
            </w:r>
          </w:p>
          <w:p w:rsidR="00C0474A" w:rsidRDefault="00C0474A" w:rsidP="00143B01">
            <w:pPr>
              <w:pStyle w:val="ListParagraph"/>
              <w:numPr>
                <w:ilvl w:val="0"/>
                <w:numId w:val="27"/>
              </w:numPr>
              <w:spacing w:after="120" w:line="259" w:lineRule="auto"/>
              <w:contextualSpacing/>
              <w:jc w:val="both"/>
            </w:pPr>
            <w:r>
              <w:t>Explain the problem to the customer</w:t>
            </w:r>
          </w:p>
          <w:p w:rsidR="00C0474A" w:rsidRDefault="00C0474A" w:rsidP="00143B01">
            <w:pPr>
              <w:pStyle w:val="ListParagraph"/>
              <w:numPr>
                <w:ilvl w:val="0"/>
                <w:numId w:val="27"/>
              </w:numPr>
              <w:spacing w:after="120" w:line="259" w:lineRule="auto"/>
              <w:contextualSpacing/>
              <w:jc w:val="both"/>
            </w:pPr>
            <w:r>
              <w:t>Explain the cost with breakup</w:t>
            </w:r>
          </w:p>
          <w:p w:rsidR="00C0474A" w:rsidRDefault="00C0474A" w:rsidP="00143B01">
            <w:pPr>
              <w:pStyle w:val="ListParagraph"/>
              <w:numPr>
                <w:ilvl w:val="0"/>
                <w:numId w:val="27"/>
              </w:numPr>
              <w:spacing w:after="120" w:line="259" w:lineRule="auto"/>
              <w:contextualSpacing/>
              <w:jc w:val="both"/>
            </w:pPr>
            <w:r>
              <w:t xml:space="preserve">Explain additional costs if any </w:t>
            </w:r>
          </w:p>
          <w:p w:rsidR="00C0474A" w:rsidRDefault="00C0474A" w:rsidP="00143B01">
            <w:pPr>
              <w:pStyle w:val="ListParagraph"/>
              <w:numPr>
                <w:ilvl w:val="0"/>
                <w:numId w:val="27"/>
              </w:numPr>
              <w:spacing w:after="120" w:line="259" w:lineRule="auto"/>
              <w:contextualSpacing/>
              <w:jc w:val="both"/>
            </w:pPr>
            <w:r>
              <w:t>Take an Oral confirmation</w:t>
            </w:r>
          </w:p>
          <w:p w:rsidR="00C0474A" w:rsidRDefault="00C0474A" w:rsidP="00143B01">
            <w:pPr>
              <w:pStyle w:val="ListParagraph"/>
              <w:numPr>
                <w:ilvl w:val="0"/>
                <w:numId w:val="27"/>
              </w:numPr>
              <w:spacing w:after="120" w:line="259" w:lineRule="auto"/>
              <w:contextualSpacing/>
              <w:jc w:val="both"/>
            </w:pPr>
            <w:r>
              <w:t>Inform the RSA support</w:t>
            </w:r>
          </w:p>
          <w:p w:rsidR="00C0474A" w:rsidRDefault="00C0474A" w:rsidP="00143B01">
            <w:pPr>
              <w:pStyle w:val="ListParagraph"/>
              <w:numPr>
                <w:ilvl w:val="0"/>
                <w:numId w:val="27"/>
              </w:numPr>
              <w:spacing w:after="120" w:line="259" w:lineRule="auto"/>
              <w:contextualSpacing/>
              <w:jc w:val="both"/>
            </w:pPr>
            <w:r>
              <w:t xml:space="preserve">Start and Complete the task </w:t>
            </w:r>
          </w:p>
          <w:p w:rsidR="00C0474A" w:rsidRDefault="00C0474A" w:rsidP="00143B01">
            <w:pPr>
              <w:pStyle w:val="ListParagraph"/>
              <w:numPr>
                <w:ilvl w:val="0"/>
                <w:numId w:val="27"/>
              </w:numPr>
              <w:spacing w:after="120" w:line="259" w:lineRule="auto"/>
              <w:contextualSpacing/>
              <w:jc w:val="both"/>
            </w:pPr>
            <w:r>
              <w:t xml:space="preserve">Get paid </w:t>
            </w:r>
          </w:p>
          <w:p w:rsidR="00C0474A" w:rsidRDefault="00C0474A" w:rsidP="00143B01">
            <w:pPr>
              <w:pStyle w:val="ListParagraph"/>
              <w:numPr>
                <w:ilvl w:val="0"/>
                <w:numId w:val="27"/>
              </w:numPr>
              <w:spacing w:after="120" w:line="259" w:lineRule="auto"/>
              <w:contextualSpacing/>
              <w:jc w:val="both"/>
            </w:pPr>
            <w:r>
              <w:t xml:space="preserve">Inform RSA Support </w:t>
            </w:r>
          </w:p>
          <w:p w:rsidR="00C0474A" w:rsidRDefault="00C0474A" w:rsidP="00143B01">
            <w:pPr>
              <w:pStyle w:val="ListParagraph"/>
              <w:numPr>
                <w:ilvl w:val="0"/>
                <w:numId w:val="27"/>
              </w:numPr>
              <w:spacing w:after="120" w:line="259" w:lineRule="auto"/>
              <w:contextualSpacing/>
              <w:jc w:val="both"/>
            </w:pPr>
            <w:r>
              <w:t>Close issue</w:t>
            </w:r>
          </w:p>
        </w:tc>
        <w:tc>
          <w:tcPr>
            <w:tcW w:w="906" w:type="dxa"/>
            <w:vAlign w:val="center"/>
          </w:tcPr>
          <w:p w:rsidR="00C0474A" w:rsidRPr="00811257" w:rsidRDefault="00C0474A" w:rsidP="00E20986">
            <w:pPr>
              <w:widowControl/>
              <w:spacing w:after="200" w:line="276" w:lineRule="auto"/>
              <w:jc w:val="center"/>
              <w:rPr>
                <w:rFonts w:asciiTheme="minorHAnsi" w:hAnsiTheme="minorHAnsi"/>
                <w:sz w:val="22"/>
              </w:rPr>
            </w:pPr>
          </w:p>
        </w:tc>
        <w:tc>
          <w:tcPr>
            <w:tcW w:w="4350" w:type="dxa"/>
            <w:vAlign w:val="center"/>
          </w:tcPr>
          <w:p w:rsidR="00C0474A" w:rsidRPr="00811257" w:rsidRDefault="00C0474A" w:rsidP="00E20986">
            <w:pPr>
              <w:keepNext/>
              <w:widowControl/>
              <w:spacing w:before="120" w:after="60" w:line="240" w:lineRule="auto"/>
              <w:contextualSpacing/>
              <w:jc w:val="both"/>
              <w:rPr>
                <w:rFonts w:asciiTheme="minorHAnsi" w:hAnsiTheme="minorHAnsi"/>
                <w:sz w:val="22"/>
              </w:rPr>
            </w:pPr>
          </w:p>
        </w:tc>
      </w:tr>
    </w:tbl>
    <w:p w:rsidR="00C0474A" w:rsidRDefault="00C0474A" w:rsidP="00BE4E3C">
      <w:pPr>
        <w:pStyle w:val="Paragraph"/>
      </w:pPr>
    </w:p>
    <w:p w:rsidR="001436FD" w:rsidRDefault="001436FD" w:rsidP="001436FD">
      <w:pPr>
        <w:pStyle w:val="Heading3"/>
        <w:rPr>
          <w:rFonts w:asciiTheme="minorHAnsi" w:eastAsia="Tahoma" w:hAnsiTheme="minorHAnsi" w:cs="Tahoma"/>
          <w:sz w:val="28"/>
          <w:szCs w:val="24"/>
        </w:rPr>
      </w:pPr>
      <w:bookmarkStart w:id="92" w:name="_Toc445994668"/>
      <w:bookmarkStart w:id="93" w:name="_Toc445994667"/>
      <w:r>
        <w:rPr>
          <w:rFonts w:asciiTheme="minorHAnsi" w:eastAsia="Tahoma" w:hAnsiTheme="minorHAnsi" w:cs="Tahoma"/>
          <w:sz w:val="28"/>
          <w:szCs w:val="24"/>
        </w:rPr>
        <w:lastRenderedPageBreak/>
        <w:t>Payment Process</w:t>
      </w:r>
      <w:bookmarkEnd w:id="92"/>
    </w:p>
    <w:p w:rsidR="001436FD" w:rsidRDefault="001436FD" w:rsidP="001436FD">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1436FD" w:rsidRPr="00811257" w:rsidTr="004C3EE6">
        <w:trPr>
          <w:trHeight w:val="480"/>
        </w:trPr>
        <w:tc>
          <w:tcPr>
            <w:tcW w:w="1339" w:type="dxa"/>
            <w:shd w:val="clear" w:color="auto" w:fill="8DB3E2"/>
            <w:vAlign w:val="center"/>
          </w:tcPr>
          <w:p w:rsidR="001436FD" w:rsidRPr="00811257" w:rsidRDefault="001436FD" w:rsidP="004C3EE6">
            <w:pPr>
              <w:jc w:val="center"/>
              <w:rPr>
                <w:rFonts w:asciiTheme="minorHAnsi" w:hAnsiTheme="minorHAnsi"/>
                <w:sz w:val="22"/>
              </w:rPr>
            </w:pPr>
            <w:r w:rsidRPr="00811257">
              <w:rPr>
                <w:rFonts w:asciiTheme="minorHAnsi" w:eastAsia="Tahoma" w:hAnsiTheme="minorHAnsi" w:cs="Tahoma"/>
                <w:b/>
                <w:szCs w:val="18"/>
              </w:rPr>
              <w:t>Requirement</w:t>
            </w:r>
          </w:p>
          <w:p w:rsidR="001436FD" w:rsidRPr="00811257" w:rsidRDefault="001436FD" w:rsidP="004C3EE6">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1436FD" w:rsidRPr="00811257" w:rsidRDefault="001436FD" w:rsidP="004C3EE6">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1436FD" w:rsidRPr="00811257" w:rsidRDefault="001436FD" w:rsidP="004C3EE6">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1436FD" w:rsidRPr="00811257" w:rsidRDefault="001436FD" w:rsidP="004C3EE6">
            <w:pPr>
              <w:ind w:right="-18"/>
              <w:jc w:val="center"/>
              <w:rPr>
                <w:rFonts w:asciiTheme="minorHAnsi" w:hAnsiTheme="minorHAnsi"/>
                <w:sz w:val="22"/>
              </w:rPr>
            </w:pPr>
            <w:r w:rsidRPr="00811257">
              <w:rPr>
                <w:rFonts w:asciiTheme="minorHAnsi" w:eastAsia="Tahoma" w:hAnsiTheme="minorHAnsi" w:cs="Tahoma"/>
                <w:b/>
                <w:szCs w:val="18"/>
              </w:rPr>
              <w:t>Comments</w:t>
            </w:r>
          </w:p>
        </w:tc>
      </w:tr>
      <w:tr w:rsidR="001436FD" w:rsidRPr="00811257" w:rsidTr="004C3EE6">
        <w:trPr>
          <w:trHeight w:val="560"/>
        </w:trPr>
        <w:tc>
          <w:tcPr>
            <w:tcW w:w="1339" w:type="dxa"/>
            <w:vAlign w:val="center"/>
          </w:tcPr>
          <w:p w:rsidR="001436FD" w:rsidRPr="00C35E01" w:rsidRDefault="001436FD" w:rsidP="00143B01">
            <w:pPr>
              <w:pStyle w:val="ListParagraph"/>
              <w:numPr>
                <w:ilvl w:val="0"/>
                <w:numId w:val="13"/>
              </w:numPr>
              <w:rPr>
                <w:rFonts w:asciiTheme="minorHAnsi" w:hAnsiTheme="minorHAnsi"/>
              </w:rPr>
            </w:pPr>
          </w:p>
        </w:tc>
        <w:tc>
          <w:tcPr>
            <w:tcW w:w="5800" w:type="dxa"/>
            <w:vAlign w:val="center"/>
          </w:tcPr>
          <w:p w:rsidR="001436FD" w:rsidRDefault="001436FD" w:rsidP="00143B01">
            <w:pPr>
              <w:pStyle w:val="ListParagraph"/>
              <w:numPr>
                <w:ilvl w:val="0"/>
                <w:numId w:val="12"/>
              </w:numPr>
              <w:spacing w:after="120" w:line="259" w:lineRule="auto"/>
              <w:contextualSpacing/>
              <w:jc w:val="both"/>
            </w:pPr>
            <w:r>
              <w:t>Payment process</w:t>
            </w:r>
          </w:p>
          <w:p w:rsidR="001436FD" w:rsidRDefault="001436FD" w:rsidP="00143B01">
            <w:pPr>
              <w:pStyle w:val="ListParagraph"/>
              <w:numPr>
                <w:ilvl w:val="0"/>
                <w:numId w:val="16"/>
              </w:numPr>
              <w:spacing w:after="120" w:line="259" w:lineRule="auto"/>
              <w:contextualSpacing/>
              <w:jc w:val="both"/>
            </w:pPr>
            <w:r>
              <w:t>The user/customer defines the issue in the beginning of the service request, which reflects in the app. Any free/promotional service applies to only this part.</w:t>
            </w:r>
          </w:p>
          <w:p w:rsidR="001436FD" w:rsidRDefault="001436FD" w:rsidP="00143B01">
            <w:pPr>
              <w:pStyle w:val="ListParagraph"/>
              <w:numPr>
                <w:ilvl w:val="0"/>
                <w:numId w:val="16"/>
              </w:numPr>
              <w:spacing w:after="120" w:line="259" w:lineRule="auto"/>
              <w:contextualSpacing/>
              <w:jc w:val="both"/>
            </w:pPr>
            <w:r>
              <w:t xml:space="preserve">Any additional service checkups, spare parts not mentioned/ unrelated in the beginning of the service is chargeable as per the pricing specified by the service provider on location.  </w:t>
            </w:r>
          </w:p>
        </w:tc>
        <w:tc>
          <w:tcPr>
            <w:tcW w:w="906" w:type="dxa"/>
            <w:vAlign w:val="center"/>
          </w:tcPr>
          <w:p w:rsidR="001436FD" w:rsidRPr="00811257" w:rsidRDefault="001436FD" w:rsidP="004C3EE6">
            <w:pPr>
              <w:widowControl/>
              <w:spacing w:after="200" w:line="276" w:lineRule="auto"/>
              <w:jc w:val="center"/>
              <w:rPr>
                <w:rFonts w:asciiTheme="minorHAnsi" w:hAnsiTheme="minorHAnsi"/>
                <w:sz w:val="22"/>
              </w:rPr>
            </w:pPr>
          </w:p>
        </w:tc>
        <w:tc>
          <w:tcPr>
            <w:tcW w:w="4350" w:type="dxa"/>
            <w:vAlign w:val="center"/>
          </w:tcPr>
          <w:p w:rsidR="001436FD" w:rsidRPr="00811257" w:rsidRDefault="001436FD" w:rsidP="004C3EE6">
            <w:pPr>
              <w:keepNext/>
              <w:widowControl/>
              <w:spacing w:before="120" w:after="60" w:line="240" w:lineRule="auto"/>
              <w:contextualSpacing/>
              <w:jc w:val="both"/>
              <w:rPr>
                <w:rFonts w:asciiTheme="minorHAnsi" w:hAnsiTheme="minorHAnsi"/>
                <w:sz w:val="22"/>
              </w:rPr>
            </w:pPr>
          </w:p>
        </w:tc>
      </w:tr>
    </w:tbl>
    <w:p w:rsidR="001436FD" w:rsidRDefault="001436FD" w:rsidP="001436FD">
      <w:pPr>
        <w:pStyle w:val="Paragraph"/>
      </w:pPr>
    </w:p>
    <w:p w:rsidR="001436FD" w:rsidRDefault="001436FD" w:rsidP="001436FD">
      <w:pPr>
        <w:pStyle w:val="Paragraph"/>
      </w:pPr>
    </w:p>
    <w:p w:rsidR="001436FD" w:rsidRDefault="001436FD" w:rsidP="001436FD">
      <w:pPr>
        <w:pStyle w:val="Paragraph"/>
      </w:pPr>
    </w:p>
    <w:p w:rsidR="009A4397" w:rsidRDefault="009A4397" w:rsidP="009A4397">
      <w:pPr>
        <w:pStyle w:val="Heading3"/>
        <w:rPr>
          <w:rFonts w:asciiTheme="minorHAnsi" w:eastAsia="Tahoma" w:hAnsiTheme="minorHAnsi" w:cs="Tahoma"/>
          <w:sz w:val="28"/>
          <w:szCs w:val="24"/>
        </w:rPr>
      </w:pPr>
      <w:r>
        <w:rPr>
          <w:rFonts w:asciiTheme="minorHAnsi" w:eastAsia="Tahoma" w:hAnsiTheme="minorHAnsi" w:cs="Tahoma"/>
          <w:sz w:val="28"/>
          <w:szCs w:val="24"/>
        </w:rPr>
        <w:t>Invoice</w:t>
      </w:r>
      <w:bookmarkEnd w:id="93"/>
    </w:p>
    <w:p w:rsidR="009A4397" w:rsidRDefault="009A4397" w:rsidP="00BE4E3C">
      <w:pPr>
        <w:pStyle w:val="Paragraph"/>
      </w:pPr>
    </w:p>
    <w:p w:rsidR="009A4397" w:rsidRDefault="00FA5088" w:rsidP="00BE4E3C">
      <w:pPr>
        <w:pStyle w:val="Paragraph"/>
      </w:pPr>
      <w:r>
        <w:rPr>
          <w:rFonts w:asciiTheme="minorHAnsi" w:eastAsia="Tahoma" w:hAnsiTheme="minorHAnsi" w:cs="Tahoma"/>
          <w:noProof/>
          <w:sz w:val="28"/>
          <w:szCs w:val="24"/>
        </w:rPr>
        <w:pict>
          <v:shape id="_x0000_s1050" type="#_x0000_t75" style="position:absolute;left:0;text-align:left;margin-left:271pt;margin-top:4.3pt;width:106pt;height:201.6pt;z-index:-251638784" wrapcoords="-66 0 -66 21565 21600 21565 21600 0 -66 0">
            <v:imagedata r:id="rId42" o:title="Screen 13"/>
            <w10:wrap type="tight"/>
          </v:shape>
        </w:pict>
      </w: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p w:rsidR="00F603EC" w:rsidRDefault="00F603EC" w:rsidP="00BE4E3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9A4397" w:rsidRPr="00811257" w:rsidTr="00E20986">
        <w:trPr>
          <w:trHeight w:val="480"/>
        </w:trPr>
        <w:tc>
          <w:tcPr>
            <w:tcW w:w="1339" w:type="dxa"/>
            <w:shd w:val="clear" w:color="auto" w:fill="8DB3E2"/>
            <w:vAlign w:val="center"/>
          </w:tcPr>
          <w:p w:rsidR="009A4397" w:rsidRPr="00811257" w:rsidRDefault="009A4397" w:rsidP="00E20986">
            <w:pPr>
              <w:jc w:val="center"/>
              <w:rPr>
                <w:rFonts w:asciiTheme="minorHAnsi" w:hAnsiTheme="minorHAnsi"/>
                <w:sz w:val="22"/>
              </w:rPr>
            </w:pPr>
            <w:r w:rsidRPr="00811257">
              <w:rPr>
                <w:rFonts w:asciiTheme="minorHAnsi" w:eastAsia="Tahoma" w:hAnsiTheme="minorHAnsi" w:cs="Tahoma"/>
                <w:b/>
                <w:szCs w:val="18"/>
              </w:rPr>
              <w:t>Requirement</w:t>
            </w:r>
          </w:p>
          <w:p w:rsidR="009A4397" w:rsidRPr="00811257" w:rsidRDefault="009A4397" w:rsidP="00E20986">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9A4397" w:rsidRPr="00811257" w:rsidRDefault="009A4397" w:rsidP="00E20986">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9A4397" w:rsidRPr="00811257" w:rsidRDefault="009A4397" w:rsidP="00E20986">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9A4397" w:rsidRPr="00811257" w:rsidRDefault="009A4397" w:rsidP="00E20986">
            <w:pPr>
              <w:ind w:right="-18"/>
              <w:jc w:val="center"/>
              <w:rPr>
                <w:rFonts w:asciiTheme="minorHAnsi" w:hAnsiTheme="minorHAnsi"/>
                <w:sz w:val="22"/>
              </w:rPr>
            </w:pPr>
            <w:r w:rsidRPr="00811257">
              <w:rPr>
                <w:rFonts w:asciiTheme="minorHAnsi" w:eastAsia="Tahoma" w:hAnsiTheme="minorHAnsi" w:cs="Tahoma"/>
                <w:b/>
                <w:szCs w:val="18"/>
              </w:rPr>
              <w:t>Comments</w:t>
            </w:r>
          </w:p>
        </w:tc>
      </w:tr>
      <w:tr w:rsidR="009A4397" w:rsidRPr="00811257" w:rsidTr="00E20986">
        <w:trPr>
          <w:trHeight w:val="560"/>
        </w:trPr>
        <w:tc>
          <w:tcPr>
            <w:tcW w:w="1339" w:type="dxa"/>
            <w:vAlign w:val="center"/>
          </w:tcPr>
          <w:p w:rsidR="009A4397" w:rsidRPr="00C35E01" w:rsidRDefault="009A4397" w:rsidP="00143B01">
            <w:pPr>
              <w:pStyle w:val="ListParagraph"/>
              <w:numPr>
                <w:ilvl w:val="0"/>
                <w:numId w:val="13"/>
              </w:numPr>
              <w:rPr>
                <w:rFonts w:asciiTheme="minorHAnsi" w:hAnsiTheme="minorHAnsi"/>
              </w:rPr>
            </w:pPr>
          </w:p>
        </w:tc>
        <w:tc>
          <w:tcPr>
            <w:tcW w:w="5800" w:type="dxa"/>
            <w:vAlign w:val="center"/>
          </w:tcPr>
          <w:p w:rsidR="009A4397" w:rsidRDefault="009A4397" w:rsidP="00143B01">
            <w:pPr>
              <w:pStyle w:val="ListParagraph"/>
              <w:numPr>
                <w:ilvl w:val="0"/>
                <w:numId w:val="12"/>
              </w:numPr>
              <w:spacing w:after="120" w:line="259" w:lineRule="auto"/>
              <w:contextualSpacing/>
              <w:jc w:val="both"/>
            </w:pPr>
            <w:r>
              <w:t>To get an invoice on the name of the service provider organization</w:t>
            </w:r>
            <w:r w:rsidR="00E20986">
              <w:t xml:space="preserve">, the name mentioned in the Organization name would be used </w:t>
            </w:r>
            <w:r w:rsidR="00502D5B">
              <w:t>to provide</w:t>
            </w:r>
          </w:p>
          <w:p w:rsidR="00663656" w:rsidRDefault="00663656" w:rsidP="00143B01">
            <w:pPr>
              <w:pStyle w:val="ListParagraph"/>
              <w:numPr>
                <w:ilvl w:val="0"/>
                <w:numId w:val="12"/>
              </w:numPr>
              <w:spacing w:after="120" w:line="259" w:lineRule="auto"/>
              <w:contextualSpacing/>
              <w:jc w:val="both"/>
            </w:pPr>
            <w:r>
              <w:t>Service items mentioned in the invoice will be populated from the details furnished by the service provider after reaching the service location, and only these items will be mentioned in the invoice. Any additional items like spares are not included.</w:t>
            </w:r>
          </w:p>
          <w:p w:rsidR="009A4397" w:rsidRDefault="009A4397" w:rsidP="00143B01">
            <w:pPr>
              <w:pStyle w:val="ListParagraph"/>
              <w:numPr>
                <w:ilvl w:val="1"/>
                <w:numId w:val="12"/>
              </w:numPr>
              <w:spacing w:after="120" w:line="259" w:lineRule="auto"/>
              <w:contextualSpacing/>
              <w:jc w:val="both"/>
            </w:pPr>
            <w:r>
              <w:t>Itemized billing for all service items</w:t>
            </w:r>
          </w:p>
          <w:p w:rsidR="009A4397" w:rsidRDefault="009A4397" w:rsidP="00143B01">
            <w:pPr>
              <w:pStyle w:val="ListParagraph"/>
              <w:numPr>
                <w:ilvl w:val="1"/>
                <w:numId w:val="12"/>
              </w:numPr>
              <w:spacing w:after="120" w:line="259" w:lineRule="auto"/>
              <w:contextualSpacing/>
              <w:jc w:val="both"/>
            </w:pPr>
            <w:r>
              <w:t>SMS and mail intimation for all service requests that are completed.</w:t>
            </w:r>
          </w:p>
          <w:p w:rsidR="009A4397" w:rsidRDefault="009A4397" w:rsidP="00143B01">
            <w:pPr>
              <w:pStyle w:val="ListParagraph"/>
              <w:numPr>
                <w:ilvl w:val="1"/>
                <w:numId w:val="12"/>
              </w:numPr>
              <w:spacing w:after="120" w:line="259" w:lineRule="auto"/>
              <w:contextualSpacing/>
              <w:jc w:val="both"/>
            </w:pPr>
            <w:r>
              <w:t>Closure of the process after the payment is done.</w:t>
            </w:r>
          </w:p>
        </w:tc>
        <w:tc>
          <w:tcPr>
            <w:tcW w:w="906" w:type="dxa"/>
            <w:vAlign w:val="center"/>
          </w:tcPr>
          <w:p w:rsidR="009A4397" w:rsidRPr="00811257" w:rsidRDefault="009A4397" w:rsidP="00E20986">
            <w:pPr>
              <w:widowControl/>
              <w:spacing w:after="200" w:line="276" w:lineRule="auto"/>
              <w:jc w:val="center"/>
              <w:rPr>
                <w:rFonts w:asciiTheme="minorHAnsi" w:hAnsiTheme="minorHAnsi"/>
                <w:sz w:val="22"/>
              </w:rPr>
            </w:pPr>
          </w:p>
        </w:tc>
        <w:tc>
          <w:tcPr>
            <w:tcW w:w="4350" w:type="dxa"/>
            <w:vAlign w:val="center"/>
          </w:tcPr>
          <w:p w:rsidR="009A4397" w:rsidRPr="00811257" w:rsidRDefault="009A4397" w:rsidP="00E20986">
            <w:pPr>
              <w:keepNext/>
              <w:widowControl/>
              <w:spacing w:before="120" w:after="60" w:line="240" w:lineRule="auto"/>
              <w:contextualSpacing/>
              <w:jc w:val="both"/>
              <w:rPr>
                <w:rFonts w:asciiTheme="minorHAnsi" w:hAnsiTheme="minorHAnsi"/>
                <w:sz w:val="22"/>
              </w:rPr>
            </w:pPr>
          </w:p>
        </w:tc>
      </w:tr>
    </w:tbl>
    <w:p w:rsidR="009A4397" w:rsidRDefault="009A4397" w:rsidP="00BE4E3C">
      <w:pPr>
        <w:pStyle w:val="Paragraph"/>
      </w:pPr>
    </w:p>
    <w:p w:rsidR="005465A0" w:rsidRDefault="005465A0" w:rsidP="005465A0">
      <w:pPr>
        <w:pStyle w:val="Heading3"/>
        <w:rPr>
          <w:rFonts w:asciiTheme="minorHAnsi" w:eastAsia="Tahoma" w:hAnsiTheme="minorHAnsi" w:cs="Tahoma"/>
          <w:sz w:val="28"/>
          <w:szCs w:val="24"/>
        </w:rPr>
      </w:pPr>
      <w:bookmarkStart w:id="94" w:name="_Toc445994669"/>
      <w:r>
        <w:rPr>
          <w:rFonts w:asciiTheme="minorHAnsi" w:eastAsia="Tahoma" w:hAnsiTheme="minorHAnsi" w:cs="Tahoma"/>
          <w:sz w:val="28"/>
          <w:szCs w:val="24"/>
        </w:rPr>
        <w:t>Persistent Notification</w:t>
      </w:r>
      <w:bookmarkEnd w:id="94"/>
    </w:p>
    <w:p w:rsidR="00803147" w:rsidRDefault="00803147" w:rsidP="00803147">
      <w:pPr>
        <w:pStyle w:val="Paragraph"/>
        <w:rPr>
          <w:rFonts w:eastAsia="Tahoma"/>
        </w:rPr>
      </w:pPr>
    </w:p>
    <w:p w:rsidR="00803147" w:rsidRPr="00803147" w:rsidRDefault="00FA5088" w:rsidP="00803147">
      <w:pPr>
        <w:pStyle w:val="Paragraph"/>
        <w:rPr>
          <w:rFonts w:eastAsia="Tahoma"/>
        </w:rPr>
      </w:pPr>
      <w:r>
        <w:rPr>
          <w:rFonts w:eastAsia="Tahoma"/>
          <w:noProof/>
        </w:rPr>
        <w:pict>
          <v:shape id="_x0000_s1033" type="#_x0000_t75" style="position:absolute;left:0;text-align:left;margin-left:0;margin-top:6.75pt;width:122.8pt;height:201.6pt;z-index:-251639808;mso-position-horizontal:center;mso-position-horizontal-relative:margin" wrapcoords="-60 0 -60 21563 21600 21563 21600 0 -60 0">
            <v:imagedata r:id="rId32" o:title="Capture 19"/>
            <w10:wrap type="tight" anchorx="margin"/>
          </v:shape>
        </w:pict>
      </w:r>
    </w:p>
    <w:p w:rsidR="005465A0" w:rsidRDefault="005465A0" w:rsidP="00BE4E3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9162D3" w:rsidRPr="00811257" w:rsidTr="00716CD0">
        <w:trPr>
          <w:trHeight w:val="480"/>
        </w:trPr>
        <w:tc>
          <w:tcPr>
            <w:tcW w:w="1339" w:type="dxa"/>
            <w:shd w:val="clear" w:color="auto" w:fill="8DB3E2"/>
            <w:vAlign w:val="center"/>
          </w:tcPr>
          <w:p w:rsidR="009162D3" w:rsidRPr="00811257" w:rsidRDefault="009162D3" w:rsidP="00716CD0">
            <w:pPr>
              <w:jc w:val="center"/>
              <w:rPr>
                <w:rFonts w:asciiTheme="minorHAnsi" w:hAnsiTheme="minorHAnsi"/>
                <w:sz w:val="22"/>
              </w:rPr>
            </w:pPr>
            <w:r w:rsidRPr="00811257">
              <w:rPr>
                <w:rFonts w:asciiTheme="minorHAnsi" w:eastAsia="Tahoma" w:hAnsiTheme="minorHAnsi" w:cs="Tahoma"/>
                <w:b/>
                <w:szCs w:val="18"/>
              </w:rPr>
              <w:lastRenderedPageBreak/>
              <w:t>Requirement</w:t>
            </w:r>
          </w:p>
          <w:p w:rsidR="009162D3" w:rsidRPr="00811257" w:rsidRDefault="009162D3" w:rsidP="00716CD0">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9162D3" w:rsidRPr="00811257" w:rsidRDefault="009162D3" w:rsidP="00716CD0">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9162D3" w:rsidRPr="00811257" w:rsidRDefault="009162D3" w:rsidP="00716CD0">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9162D3" w:rsidRPr="00811257" w:rsidRDefault="009162D3" w:rsidP="00716CD0">
            <w:pPr>
              <w:ind w:right="-18"/>
              <w:jc w:val="center"/>
              <w:rPr>
                <w:rFonts w:asciiTheme="minorHAnsi" w:hAnsiTheme="minorHAnsi"/>
                <w:sz w:val="22"/>
              </w:rPr>
            </w:pPr>
            <w:r w:rsidRPr="00811257">
              <w:rPr>
                <w:rFonts w:asciiTheme="minorHAnsi" w:eastAsia="Tahoma" w:hAnsiTheme="minorHAnsi" w:cs="Tahoma"/>
                <w:b/>
                <w:szCs w:val="18"/>
              </w:rPr>
              <w:t>Comments</w:t>
            </w:r>
          </w:p>
        </w:tc>
      </w:tr>
      <w:tr w:rsidR="009162D3" w:rsidRPr="00811257" w:rsidTr="00716CD0">
        <w:trPr>
          <w:trHeight w:val="560"/>
        </w:trPr>
        <w:tc>
          <w:tcPr>
            <w:tcW w:w="1339" w:type="dxa"/>
            <w:vAlign w:val="center"/>
          </w:tcPr>
          <w:p w:rsidR="009162D3" w:rsidRPr="00C35E01" w:rsidRDefault="009162D3" w:rsidP="00143B01">
            <w:pPr>
              <w:pStyle w:val="ListParagraph"/>
              <w:numPr>
                <w:ilvl w:val="0"/>
                <w:numId w:val="13"/>
              </w:numPr>
              <w:jc w:val="both"/>
              <w:rPr>
                <w:rFonts w:asciiTheme="minorHAnsi" w:hAnsiTheme="minorHAnsi"/>
              </w:rPr>
            </w:pPr>
          </w:p>
        </w:tc>
        <w:tc>
          <w:tcPr>
            <w:tcW w:w="5800" w:type="dxa"/>
            <w:vAlign w:val="center"/>
          </w:tcPr>
          <w:p w:rsidR="009162D3" w:rsidRDefault="009162D3" w:rsidP="00143B01">
            <w:pPr>
              <w:pStyle w:val="ListParagraph"/>
              <w:numPr>
                <w:ilvl w:val="0"/>
                <w:numId w:val="12"/>
              </w:numPr>
              <w:spacing w:after="120" w:line="259" w:lineRule="auto"/>
              <w:contextualSpacing/>
              <w:jc w:val="both"/>
            </w:pPr>
            <w:r>
              <w:t>Persistent Notification from App</w:t>
            </w:r>
          </w:p>
          <w:p w:rsidR="009162D3" w:rsidRDefault="009162D3" w:rsidP="00143B01">
            <w:pPr>
              <w:pStyle w:val="ListParagraph"/>
              <w:numPr>
                <w:ilvl w:val="1"/>
                <w:numId w:val="12"/>
              </w:numPr>
              <w:spacing w:after="120" w:line="259" w:lineRule="auto"/>
              <w:contextualSpacing/>
              <w:jc w:val="both"/>
            </w:pPr>
            <w:r>
              <w:t>A notification that stays even after the app is open</w:t>
            </w:r>
          </w:p>
          <w:p w:rsidR="009162D3" w:rsidRDefault="009162D3" w:rsidP="00143B01">
            <w:pPr>
              <w:pStyle w:val="ListParagraph"/>
              <w:numPr>
                <w:ilvl w:val="1"/>
                <w:numId w:val="12"/>
              </w:numPr>
              <w:spacing w:after="120" w:line="259" w:lineRule="auto"/>
              <w:contextualSpacing/>
              <w:jc w:val="both"/>
            </w:pPr>
            <w:r>
              <w:t xml:space="preserve">Notification with milestone buttons like accept, started, reached </w:t>
            </w:r>
            <w:proofErr w:type="spellStart"/>
            <w:r>
              <w:t>etc</w:t>
            </w:r>
            <w:proofErr w:type="spellEnd"/>
          </w:p>
        </w:tc>
        <w:tc>
          <w:tcPr>
            <w:tcW w:w="906" w:type="dxa"/>
            <w:vAlign w:val="center"/>
          </w:tcPr>
          <w:p w:rsidR="009162D3" w:rsidRPr="00811257" w:rsidRDefault="009162D3" w:rsidP="00716CD0">
            <w:pPr>
              <w:widowControl/>
              <w:spacing w:after="200" w:line="276" w:lineRule="auto"/>
              <w:jc w:val="center"/>
              <w:rPr>
                <w:rFonts w:asciiTheme="minorHAnsi" w:hAnsiTheme="minorHAnsi"/>
                <w:sz w:val="22"/>
              </w:rPr>
            </w:pPr>
          </w:p>
        </w:tc>
        <w:tc>
          <w:tcPr>
            <w:tcW w:w="4350" w:type="dxa"/>
            <w:vAlign w:val="center"/>
          </w:tcPr>
          <w:p w:rsidR="009162D3" w:rsidRPr="00811257" w:rsidRDefault="009162D3" w:rsidP="00716CD0">
            <w:pPr>
              <w:keepNext/>
              <w:widowControl/>
              <w:spacing w:before="120" w:after="60" w:line="240" w:lineRule="auto"/>
              <w:contextualSpacing/>
              <w:jc w:val="both"/>
              <w:rPr>
                <w:rFonts w:asciiTheme="minorHAnsi" w:hAnsiTheme="minorHAnsi"/>
                <w:sz w:val="22"/>
              </w:rPr>
            </w:pPr>
          </w:p>
        </w:tc>
      </w:tr>
    </w:tbl>
    <w:p w:rsidR="009162D3" w:rsidRDefault="009162D3" w:rsidP="00BE4E3C">
      <w:pPr>
        <w:pStyle w:val="Paragraph"/>
      </w:pPr>
    </w:p>
    <w:p w:rsidR="009162D3" w:rsidRDefault="00C67360" w:rsidP="009162D3">
      <w:pPr>
        <w:pStyle w:val="Heading3"/>
        <w:rPr>
          <w:rFonts w:asciiTheme="minorHAnsi" w:eastAsia="Tahoma" w:hAnsiTheme="minorHAnsi" w:cs="Tahoma"/>
          <w:sz w:val="28"/>
          <w:szCs w:val="24"/>
        </w:rPr>
      </w:pPr>
      <w:bookmarkStart w:id="95" w:name="_Toc445994670"/>
      <w:r>
        <w:rPr>
          <w:rFonts w:asciiTheme="minorHAnsi" w:hAnsiTheme="minorHAnsi"/>
          <w:noProof/>
        </w:rPr>
        <w:drawing>
          <wp:anchor distT="0" distB="0" distL="114300" distR="114300" simplePos="0" relativeHeight="251671040" behindDoc="0" locked="0" layoutInCell="1" allowOverlap="1">
            <wp:simplePos x="0" y="0"/>
            <wp:positionH relativeFrom="column">
              <wp:posOffset>3371850</wp:posOffset>
            </wp:positionH>
            <wp:positionV relativeFrom="paragraph">
              <wp:posOffset>428625</wp:posOffset>
            </wp:positionV>
            <wp:extent cx="1365250" cy="2556510"/>
            <wp:effectExtent l="0" t="0" r="0" b="0"/>
            <wp:wrapTight wrapText="bothSides">
              <wp:wrapPolygon edited="0">
                <wp:start x="0" y="0"/>
                <wp:lineTo x="0" y="21407"/>
                <wp:lineTo x="21399" y="21407"/>
                <wp:lineTo x="2139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7a.jpg"/>
                    <pic:cNvPicPr/>
                  </pic:nvPicPr>
                  <pic:blipFill>
                    <a:blip r:embed="rId43">
                      <a:extLst>
                        <a:ext uri="{28A0092B-C50C-407E-A947-70E740481C1C}">
                          <a14:useLocalDpi xmlns:a14="http://schemas.microsoft.com/office/drawing/2010/main" val="0"/>
                        </a:ext>
                      </a:extLst>
                    </a:blip>
                    <a:stretch>
                      <a:fillRect/>
                    </a:stretch>
                  </pic:blipFill>
                  <pic:spPr>
                    <a:xfrm>
                      <a:off x="0" y="0"/>
                      <a:ext cx="1365250" cy="2556510"/>
                    </a:xfrm>
                    <a:prstGeom prst="rect">
                      <a:avLst/>
                    </a:prstGeom>
                  </pic:spPr>
                </pic:pic>
              </a:graphicData>
            </a:graphic>
          </wp:anchor>
        </w:drawing>
      </w:r>
      <w:r w:rsidR="00B500E4">
        <w:rPr>
          <w:rFonts w:asciiTheme="minorHAnsi" w:eastAsia="Tahoma" w:hAnsiTheme="minorHAnsi" w:cs="Tahoma"/>
          <w:sz w:val="28"/>
          <w:szCs w:val="24"/>
        </w:rPr>
        <w:t>Profile Menu</w:t>
      </w:r>
      <w:bookmarkEnd w:id="95"/>
    </w:p>
    <w:p w:rsidR="004555DB" w:rsidRDefault="004555DB" w:rsidP="004555DB">
      <w:pPr>
        <w:pStyle w:val="Paragraph"/>
        <w:rPr>
          <w:rFonts w:eastAsia="Tahoma"/>
        </w:rPr>
      </w:pPr>
    </w:p>
    <w:p w:rsidR="004555DB" w:rsidRPr="004555DB" w:rsidRDefault="004555DB" w:rsidP="004555DB">
      <w:pPr>
        <w:pStyle w:val="Paragraph"/>
        <w:rPr>
          <w:rFonts w:eastAsia="Tahoma"/>
        </w:rPr>
      </w:pPr>
    </w:p>
    <w:p w:rsidR="009162D3" w:rsidRDefault="009162D3" w:rsidP="00BE4E3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FC7745" w:rsidRPr="00811257" w:rsidTr="00716CD0">
        <w:trPr>
          <w:trHeight w:val="480"/>
        </w:trPr>
        <w:tc>
          <w:tcPr>
            <w:tcW w:w="1339" w:type="dxa"/>
            <w:shd w:val="clear" w:color="auto" w:fill="8DB3E2"/>
            <w:vAlign w:val="center"/>
          </w:tcPr>
          <w:p w:rsidR="00FC7745" w:rsidRPr="00811257" w:rsidRDefault="00FC7745" w:rsidP="00716CD0">
            <w:pPr>
              <w:jc w:val="center"/>
              <w:rPr>
                <w:rFonts w:asciiTheme="minorHAnsi" w:hAnsiTheme="minorHAnsi"/>
                <w:sz w:val="22"/>
              </w:rPr>
            </w:pPr>
            <w:r w:rsidRPr="00811257">
              <w:rPr>
                <w:rFonts w:asciiTheme="minorHAnsi" w:eastAsia="Tahoma" w:hAnsiTheme="minorHAnsi" w:cs="Tahoma"/>
                <w:b/>
                <w:szCs w:val="18"/>
              </w:rPr>
              <w:t>Requirement</w:t>
            </w:r>
          </w:p>
          <w:p w:rsidR="00FC7745" w:rsidRPr="00811257" w:rsidRDefault="00FC7745" w:rsidP="00716CD0">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FC7745" w:rsidRPr="00811257" w:rsidRDefault="00FC7745" w:rsidP="00716CD0">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FC7745" w:rsidRPr="00811257" w:rsidRDefault="00FC7745" w:rsidP="00716CD0">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FC7745" w:rsidRPr="00811257" w:rsidRDefault="00FC7745" w:rsidP="00716CD0">
            <w:pPr>
              <w:ind w:right="-18"/>
              <w:jc w:val="center"/>
              <w:rPr>
                <w:rFonts w:asciiTheme="minorHAnsi" w:hAnsiTheme="minorHAnsi"/>
                <w:sz w:val="22"/>
              </w:rPr>
            </w:pPr>
            <w:r w:rsidRPr="00811257">
              <w:rPr>
                <w:rFonts w:asciiTheme="minorHAnsi" w:eastAsia="Tahoma" w:hAnsiTheme="minorHAnsi" w:cs="Tahoma"/>
                <w:b/>
                <w:szCs w:val="18"/>
              </w:rPr>
              <w:t>Comments</w:t>
            </w:r>
          </w:p>
        </w:tc>
      </w:tr>
      <w:tr w:rsidR="00FC7745" w:rsidRPr="00811257" w:rsidTr="00716CD0">
        <w:trPr>
          <w:trHeight w:val="560"/>
        </w:trPr>
        <w:tc>
          <w:tcPr>
            <w:tcW w:w="1339" w:type="dxa"/>
            <w:vAlign w:val="center"/>
          </w:tcPr>
          <w:p w:rsidR="00FC7745" w:rsidRPr="00C35E01" w:rsidRDefault="00FC7745" w:rsidP="00143B01">
            <w:pPr>
              <w:pStyle w:val="ListParagraph"/>
              <w:numPr>
                <w:ilvl w:val="0"/>
                <w:numId w:val="13"/>
              </w:numPr>
              <w:rPr>
                <w:rFonts w:asciiTheme="minorHAnsi" w:hAnsiTheme="minorHAnsi"/>
              </w:rPr>
            </w:pPr>
          </w:p>
        </w:tc>
        <w:tc>
          <w:tcPr>
            <w:tcW w:w="5800" w:type="dxa"/>
            <w:vAlign w:val="center"/>
          </w:tcPr>
          <w:p w:rsidR="00FC7745" w:rsidRDefault="00FC7745" w:rsidP="00143B01">
            <w:pPr>
              <w:pStyle w:val="ListParagraph"/>
              <w:numPr>
                <w:ilvl w:val="0"/>
                <w:numId w:val="12"/>
              </w:numPr>
              <w:spacing w:after="120" w:line="259" w:lineRule="auto"/>
              <w:contextualSpacing/>
              <w:jc w:val="both"/>
            </w:pPr>
            <w:r>
              <w:t xml:space="preserve">The service partner should be able to update the details of the organization </w:t>
            </w:r>
          </w:p>
          <w:p w:rsidR="00FC7745" w:rsidRDefault="00FC7745" w:rsidP="00143B01">
            <w:pPr>
              <w:pStyle w:val="ListParagraph"/>
              <w:numPr>
                <w:ilvl w:val="0"/>
                <w:numId w:val="15"/>
              </w:numPr>
              <w:spacing w:after="120" w:line="259" w:lineRule="auto"/>
              <w:contextualSpacing/>
              <w:jc w:val="both"/>
            </w:pPr>
            <w:r>
              <w:t>A m</w:t>
            </w:r>
            <w:r w:rsidR="000F071D">
              <w:t>enu option to edit the profile</w:t>
            </w:r>
          </w:p>
          <w:p w:rsidR="00FC7745" w:rsidRDefault="00FC7745" w:rsidP="00143B01">
            <w:pPr>
              <w:pStyle w:val="ListParagraph"/>
              <w:numPr>
                <w:ilvl w:val="0"/>
                <w:numId w:val="15"/>
              </w:numPr>
              <w:spacing w:after="120" w:line="259" w:lineRule="auto"/>
              <w:contextualSpacing/>
              <w:jc w:val="both"/>
            </w:pPr>
            <w:r>
              <w:t xml:space="preserve">Contact support for any clarification(could be </w:t>
            </w:r>
            <w:r>
              <w:lastRenderedPageBreak/>
              <w:t>cost addition)</w:t>
            </w:r>
          </w:p>
          <w:p w:rsidR="00F02FE0" w:rsidRDefault="00F02FE0" w:rsidP="00143B01">
            <w:pPr>
              <w:pStyle w:val="ListParagraph"/>
              <w:numPr>
                <w:ilvl w:val="0"/>
                <w:numId w:val="15"/>
              </w:numPr>
              <w:spacing w:after="120" w:line="259" w:lineRule="auto"/>
              <w:contextualSpacing/>
              <w:jc w:val="both"/>
            </w:pPr>
            <w:r>
              <w:t xml:space="preserve">It will also have a detailed list of earnings of all the employees – only for an owner profile </w:t>
            </w:r>
          </w:p>
        </w:tc>
        <w:tc>
          <w:tcPr>
            <w:tcW w:w="906" w:type="dxa"/>
            <w:vAlign w:val="center"/>
          </w:tcPr>
          <w:p w:rsidR="00FC7745" w:rsidRPr="00811257" w:rsidRDefault="00FC7745" w:rsidP="00716CD0">
            <w:pPr>
              <w:widowControl/>
              <w:spacing w:after="200" w:line="276" w:lineRule="auto"/>
              <w:jc w:val="center"/>
              <w:rPr>
                <w:rFonts w:asciiTheme="minorHAnsi" w:hAnsiTheme="minorHAnsi"/>
                <w:sz w:val="22"/>
              </w:rPr>
            </w:pPr>
          </w:p>
        </w:tc>
        <w:tc>
          <w:tcPr>
            <w:tcW w:w="4350" w:type="dxa"/>
            <w:vAlign w:val="center"/>
          </w:tcPr>
          <w:p w:rsidR="00FC7745" w:rsidRPr="00811257" w:rsidRDefault="00FC7745" w:rsidP="00716CD0">
            <w:pPr>
              <w:keepNext/>
              <w:widowControl/>
              <w:spacing w:before="120" w:after="60" w:line="240" w:lineRule="auto"/>
              <w:contextualSpacing/>
              <w:jc w:val="both"/>
              <w:rPr>
                <w:rFonts w:asciiTheme="minorHAnsi" w:hAnsiTheme="minorHAnsi"/>
                <w:sz w:val="22"/>
              </w:rPr>
            </w:pPr>
          </w:p>
        </w:tc>
      </w:tr>
    </w:tbl>
    <w:p w:rsidR="00B57EFC" w:rsidRDefault="00B57EFC" w:rsidP="00BE4E3C">
      <w:pPr>
        <w:pStyle w:val="Paragraph"/>
      </w:pPr>
    </w:p>
    <w:p w:rsidR="00FC7745" w:rsidRDefault="00FC7745" w:rsidP="00FC7745">
      <w:pPr>
        <w:pStyle w:val="Heading3"/>
        <w:rPr>
          <w:rFonts w:asciiTheme="minorHAnsi" w:eastAsia="Tahoma" w:hAnsiTheme="minorHAnsi" w:cs="Tahoma"/>
          <w:sz w:val="28"/>
          <w:szCs w:val="24"/>
        </w:rPr>
      </w:pPr>
      <w:bookmarkStart w:id="96" w:name="_Toc445994671"/>
      <w:r>
        <w:rPr>
          <w:rFonts w:asciiTheme="minorHAnsi" w:eastAsia="Tahoma" w:hAnsiTheme="minorHAnsi" w:cs="Tahoma"/>
          <w:sz w:val="28"/>
          <w:szCs w:val="24"/>
        </w:rPr>
        <w:t>Premium Service Provider</w:t>
      </w:r>
      <w:bookmarkEnd w:id="96"/>
    </w:p>
    <w:p w:rsidR="00FC7745" w:rsidRDefault="00FC7745" w:rsidP="00BE4E3C">
      <w:pPr>
        <w:pStyle w:val="Paragraph"/>
      </w:pPr>
    </w:p>
    <w:p w:rsidR="00FC7745" w:rsidRPr="00BE4E3C" w:rsidRDefault="00FC7745" w:rsidP="00BE4E3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BE4E3C" w:rsidRPr="00811257" w:rsidTr="00BE4E3C">
        <w:trPr>
          <w:trHeight w:val="480"/>
        </w:trPr>
        <w:tc>
          <w:tcPr>
            <w:tcW w:w="1339" w:type="dxa"/>
            <w:shd w:val="clear" w:color="auto" w:fill="8DB3E2"/>
            <w:vAlign w:val="center"/>
          </w:tcPr>
          <w:p w:rsidR="00BE4E3C" w:rsidRPr="00811257" w:rsidRDefault="00BE4E3C" w:rsidP="005437CA">
            <w:pPr>
              <w:jc w:val="center"/>
              <w:rPr>
                <w:rFonts w:asciiTheme="minorHAnsi" w:hAnsiTheme="minorHAnsi"/>
                <w:sz w:val="22"/>
              </w:rPr>
            </w:pPr>
            <w:r w:rsidRPr="00811257">
              <w:rPr>
                <w:rFonts w:asciiTheme="minorHAnsi" w:eastAsia="Tahoma" w:hAnsiTheme="minorHAnsi" w:cs="Tahoma"/>
                <w:b/>
                <w:szCs w:val="18"/>
              </w:rPr>
              <w:t>Requirement</w:t>
            </w:r>
          </w:p>
          <w:p w:rsidR="00BE4E3C" w:rsidRPr="00811257" w:rsidRDefault="00BE4E3C" w:rsidP="005437CA">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BE4E3C" w:rsidRPr="00811257" w:rsidRDefault="00BE4E3C" w:rsidP="005437CA">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BE4E3C" w:rsidRPr="00811257" w:rsidRDefault="00BE4E3C" w:rsidP="005437CA">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BE4E3C" w:rsidRPr="00811257" w:rsidRDefault="00BE4E3C" w:rsidP="005437CA">
            <w:pPr>
              <w:ind w:right="-18"/>
              <w:jc w:val="center"/>
              <w:rPr>
                <w:rFonts w:asciiTheme="minorHAnsi" w:hAnsiTheme="minorHAnsi"/>
                <w:sz w:val="22"/>
              </w:rPr>
            </w:pPr>
            <w:r w:rsidRPr="00811257">
              <w:rPr>
                <w:rFonts w:asciiTheme="minorHAnsi" w:eastAsia="Tahoma" w:hAnsiTheme="minorHAnsi" w:cs="Tahoma"/>
                <w:b/>
                <w:szCs w:val="18"/>
              </w:rPr>
              <w:t>Comments</w:t>
            </w:r>
          </w:p>
        </w:tc>
      </w:tr>
      <w:tr w:rsidR="00716DCD" w:rsidRPr="00811257" w:rsidTr="00BE4E3C">
        <w:trPr>
          <w:trHeight w:val="560"/>
        </w:trPr>
        <w:tc>
          <w:tcPr>
            <w:tcW w:w="1339" w:type="dxa"/>
            <w:vAlign w:val="center"/>
          </w:tcPr>
          <w:p w:rsidR="00716DCD" w:rsidRPr="00C35E01" w:rsidRDefault="00716DCD" w:rsidP="00143B01">
            <w:pPr>
              <w:pStyle w:val="ListParagraph"/>
              <w:numPr>
                <w:ilvl w:val="0"/>
                <w:numId w:val="13"/>
              </w:numPr>
              <w:rPr>
                <w:rFonts w:asciiTheme="minorHAnsi" w:hAnsiTheme="minorHAnsi"/>
              </w:rPr>
            </w:pPr>
          </w:p>
        </w:tc>
        <w:tc>
          <w:tcPr>
            <w:tcW w:w="5800" w:type="dxa"/>
            <w:vAlign w:val="center"/>
          </w:tcPr>
          <w:p w:rsidR="00716DCD" w:rsidRDefault="00496878" w:rsidP="00143B01">
            <w:pPr>
              <w:pStyle w:val="ListParagraph"/>
              <w:numPr>
                <w:ilvl w:val="0"/>
                <w:numId w:val="12"/>
              </w:numPr>
              <w:spacing w:after="120" w:line="259" w:lineRule="auto"/>
              <w:contextualSpacing/>
              <w:jc w:val="both"/>
            </w:pPr>
            <w:r>
              <w:t>Go Premium</w:t>
            </w:r>
          </w:p>
          <w:p w:rsidR="00496878" w:rsidRDefault="00496878" w:rsidP="00143B01">
            <w:pPr>
              <w:pStyle w:val="ListParagraph"/>
              <w:numPr>
                <w:ilvl w:val="0"/>
                <w:numId w:val="17"/>
              </w:numPr>
              <w:spacing w:after="120" w:line="259" w:lineRule="auto"/>
              <w:contextualSpacing/>
              <w:jc w:val="both"/>
            </w:pPr>
            <w:r>
              <w:t xml:space="preserve">Option to request the premium service in the app which can be managed and approved in the backend depending on the location and rating </w:t>
            </w:r>
            <w:r w:rsidR="006F6BFC">
              <w:t>etc.</w:t>
            </w:r>
          </w:p>
        </w:tc>
        <w:tc>
          <w:tcPr>
            <w:tcW w:w="906" w:type="dxa"/>
            <w:vAlign w:val="center"/>
          </w:tcPr>
          <w:p w:rsidR="00716DCD" w:rsidRPr="00811257" w:rsidRDefault="00716DCD" w:rsidP="005437CA">
            <w:pPr>
              <w:widowControl/>
              <w:spacing w:after="200" w:line="276" w:lineRule="auto"/>
              <w:jc w:val="center"/>
              <w:rPr>
                <w:rFonts w:asciiTheme="minorHAnsi" w:hAnsiTheme="minorHAnsi"/>
                <w:sz w:val="22"/>
              </w:rPr>
            </w:pPr>
          </w:p>
        </w:tc>
        <w:tc>
          <w:tcPr>
            <w:tcW w:w="4350" w:type="dxa"/>
            <w:vAlign w:val="center"/>
          </w:tcPr>
          <w:p w:rsidR="00716DCD" w:rsidRPr="00811257" w:rsidRDefault="0013797C" w:rsidP="004F039F">
            <w:pPr>
              <w:keepNext/>
              <w:widowControl/>
              <w:spacing w:before="120" w:after="60" w:line="240" w:lineRule="auto"/>
              <w:contextualSpacing/>
              <w:jc w:val="both"/>
              <w:rPr>
                <w:rFonts w:asciiTheme="minorHAnsi" w:hAnsiTheme="minorHAnsi"/>
                <w:sz w:val="22"/>
              </w:rPr>
            </w:pPr>
            <w:r>
              <w:rPr>
                <w:rFonts w:asciiTheme="minorHAnsi" w:hAnsiTheme="minorHAnsi"/>
                <w:sz w:val="22"/>
              </w:rPr>
              <w:t>Needed in later versions.</w:t>
            </w:r>
          </w:p>
        </w:tc>
      </w:tr>
    </w:tbl>
    <w:p w:rsidR="00BE4E3C" w:rsidRDefault="00BE4E3C" w:rsidP="00BE4E3C">
      <w:pPr>
        <w:pStyle w:val="Paragraph"/>
      </w:pPr>
    </w:p>
    <w:p w:rsidR="00010B43" w:rsidRDefault="00F82CFF" w:rsidP="00010B43">
      <w:pPr>
        <w:pStyle w:val="Heading3"/>
        <w:rPr>
          <w:rFonts w:asciiTheme="minorHAnsi" w:eastAsia="Tahoma" w:hAnsiTheme="minorHAnsi" w:cs="Tahoma"/>
          <w:sz w:val="28"/>
          <w:szCs w:val="24"/>
        </w:rPr>
      </w:pPr>
      <w:r>
        <w:rPr>
          <w:rFonts w:asciiTheme="minorHAnsi" w:eastAsia="Tahoma" w:hAnsiTheme="minorHAnsi" w:cs="Tahoma"/>
          <w:sz w:val="28"/>
          <w:szCs w:val="24"/>
        </w:rPr>
        <w:t>SMS &amp; Mail Trigger Points</w:t>
      </w:r>
    </w:p>
    <w:p w:rsidR="00C14F07" w:rsidRPr="00C14F07" w:rsidRDefault="00C14F07" w:rsidP="00C14F07">
      <w:pPr>
        <w:pStyle w:val="Paragraph"/>
        <w:rPr>
          <w:rFonts w:eastAsia="Tahoma"/>
        </w:rPr>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010B43" w:rsidRPr="00811257" w:rsidTr="00B73E82">
        <w:trPr>
          <w:trHeight w:val="480"/>
        </w:trPr>
        <w:tc>
          <w:tcPr>
            <w:tcW w:w="1339" w:type="dxa"/>
            <w:shd w:val="clear" w:color="auto" w:fill="8DB3E2"/>
            <w:vAlign w:val="center"/>
          </w:tcPr>
          <w:p w:rsidR="00010B43" w:rsidRPr="00811257" w:rsidRDefault="00010B43" w:rsidP="00B73E82">
            <w:pPr>
              <w:jc w:val="center"/>
              <w:rPr>
                <w:rFonts w:asciiTheme="minorHAnsi" w:hAnsiTheme="minorHAnsi"/>
                <w:sz w:val="22"/>
              </w:rPr>
            </w:pPr>
            <w:r w:rsidRPr="00811257">
              <w:rPr>
                <w:rFonts w:asciiTheme="minorHAnsi" w:eastAsia="Tahoma" w:hAnsiTheme="minorHAnsi" w:cs="Tahoma"/>
                <w:b/>
                <w:szCs w:val="18"/>
              </w:rPr>
              <w:t>Requirement</w:t>
            </w:r>
          </w:p>
          <w:p w:rsidR="00010B43" w:rsidRPr="00811257" w:rsidRDefault="00010B43" w:rsidP="00B73E82">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010B43" w:rsidRPr="00811257" w:rsidRDefault="00010B43" w:rsidP="00B73E82">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010B43" w:rsidRPr="00811257" w:rsidRDefault="00010B43" w:rsidP="00B73E82">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010B43" w:rsidRPr="00811257" w:rsidRDefault="00010B43" w:rsidP="00B73E82">
            <w:pPr>
              <w:ind w:right="-18"/>
              <w:jc w:val="center"/>
              <w:rPr>
                <w:rFonts w:asciiTheme="minorHAnsi" w:hAnsiTheme="minorHAnsi"/>
                <w:sz w:val="22"/>
              </w:rPr>
            </w:pPr>
            <w:r w:rsidRPr="00811257">
              <w:rPr>
                <w:rFonts w:asciiTheme="minorHAnsi" w:eastAsia="Tahoma" w:hAnsiTheme="minorHAnsi" w:cs="Tahoma"/>
                <w:b/>
                <w:szCs w:val="18"/>
              </w:rPr>
              <w:t>Comments</w:t>
            </w:r>
          </w:p>
        </w:tc>
      </w:tr>
      <w:tr w:rsidR="00010B43" w:rsidRPr="00811257" w:rsidTr="00B73E82">
        <w:trPr>
          <w:trHeight w:val="560"/>
        </w:trPr>
        <w:tc>
          <w:tcPr>
            <w:tcW w:w="1339" w:type="dxa"/>
            <w:vAlign w:val="center"/>
          </w:tcPr>
          <w:p w:rsidR="00010B43" w:rsidRPr="00C35E01" w:rsidRDefault="00010B43" w:rsidP="00143B01">
            <w:pPr>
              <w:pStyle w:val="ListParagraph"/>
              <w:numPr>
                <w:ilvl w:val="0"/>
                <w:numId w:val="13"/>
              </w:numPr>
              <w:rPr>
                <w:rFonts w:asciiTheme="minorHAnsi" w:hAnsiTheme="minorHAnsi"/>
              </w:rPr>
            </w:pPr>
          </w:p>
        </w:tc>
        <w:tc>
          <w:tcPr>
            <w:tcW w:w="5800" w:type="dxa"/>
            <w:vAlign w:val="center"/>
          </w:tcPr>
          <w:p w:rsidR="00010B43" w:rsidRDefault="00010B43" w:rsidP="00143B01">
            <w:pPr>
              <w:widowControl/>
              <w:numPr>
                <w:ilvl w:val="0"/>
                <w:numId w:val="10"/>
              </w:numPr>
              <w:spacing w:after="200" w:line="240" w:lineRule="auto"/>
              <w:ind w:hanging="360"/>
              <w:contextualSpacing/>
              <w:jc w:val="both"/>
              <w:rPr>
                <w:rFonts w:asciiTheme="minorHAnsi" w:eastAsia="Tahoma" w:hAnsiTheme="minorHAnsi" w:cs="Tahoma"/>
                <w:sz w:val="22"/>
              </w:rPr>
            </w:pPr>
            <w:r>
              <w:rPr>
                <w:rFonts w:asciiTheme="minorHAnsi" w:eastAsia="Tahoma" w:hAnsiTheme="minorHAnsi" w:cs="Tahoma"/>
                <w:sz w:val="22"/>
              </w:rPr>
              <w:t>The SMS and mails are triggered at these stages in the service request lifecycle</w:t>
            </w:r>
          </w:p>
          <w:p w:rsidR="00010B43" w:rsidRDefault="00010B43" w:rsidP="00143B01">
            <w:pPr>
              <w:pStyle w:val="ListParagraph"/>
              <w:numPr>
                <w:ilvl w:val="0"/>
                <w:numId w:val="31"/>
              </w:numPr>
              <w:spacing w:line="240" w:lineRule="auto"/>
              <w:contextualSpacing/>
              <w:jc w:val="both"/>
              <w:rPr>
                <w:rFonts w:asciiTheme="minorHAnsi" w:eastAsia="Tahoma" w:hAnsiTheme="minorHAnsi" w:cs="Tahoma"/>
              </w:rPr>
            </w:pPr>
            <w:r>
              <w:rPr>
                <w:rFonts w:asciiTheme="minorHAnsi" w:eastAsia="Tahoma" w:hAnsiTheme="minorHAnsi" w:cs="Tahoma"/>
              </w:rPr>
              <w:t>When the service request is raised by the customer, an SMS and mail are triggered with the details</w:t>
            </w:r>
          </w:p>
          <w:p w:rsidR="00010B43" w:rsidRDefault="00010B43" w:rsidP="00143B01">
            <w:pPr>
              <w:pStyle w:val="ListParagraph"/>
              <w:numPr>
                <w:ilvl w:val="0"/>
                <w:numId w:val="31"/>
              </w:numPr>
              <w:spacing w:line="240" w:lineRule="auto"/>
              <w:contextualSpacing/>
              <w:jc w:val="both"/>
              <w:rPr>
                <w:rFonts w:asciiTheme="minorHAnsi" w:eastAsia="Tahoma" w:hAnsiTheme="minorHAnsi" w:cs="Tahoma"/>
              </w:rPr>
            </w:pPr>
            <w:r>
              <w:rPr>
                <w:rFonts w:asciiTheme="minorHAnsi" w:eastAsia="Tahoma" w:hAnsiTheme="minorHAnsi" w:cs="Tahoma"/>
              </w:rPr>
              <w:t>When the service request is accepted by a service provider, an SMS and mail are triggered in the same conversation</w:t>
            </w:r>
          </w:p>
          <w:p w:rsidR="00010B43" w:rsidRPr="00010B43" w:rsidRDefault="00010B43" w:rsidP="00143B01">
            <w:pPr>
              <w:pStyle w:val="ListParagraph"/>
              <w:numPr>
                <w:ilvl w:val="0"/>
                <w:numId w:val="31"/>
              </w:numPr>
              <w:spacing w:line="240" w:lineRule="auto"/>
              <w:contextualSpacing/>
              <w:jc w:val="both"/>
              <w:rPr>
                <w:rFonts w:asciiTheme="minorHAnsi" w:eastAsia="Tahoma" w:hAnsiTheme="minorHAnsi" w:cs="Tahoma"/>
              </w:rPr>
            </w:pPr>
            <w:r w:rsidRPr="00010B43">
              <w:rPr>
                <w:rFonts w:asciiTheme="minorHAnsi" w:eastAsia="Tahoma" w:hAnsiTheme="minorHAnsi" w:cs="Tahoma"/>
              </w:rPr>
              <w:t xml:space="preserve">When an Invoice is generated, invoice is attached </w:t>
            </w:r>
            <w:r w:rsidRPr="00010B43">
              <w:rPr>
                <w:rFonts w:asciiTheme="minorHAnsi" w:eastAsia="Tahoma" w:hAnsiTheme="minorHAnsi" w:cs="Tahoma"/>
              </w:rPr>
              <w:lastRenderedPageBreak/>
              <w:t xml:space="preserve">in the </w:t>
            </w:r>
            <w:proofErr w:type="gramStart"/>
            <w:r w:rsidRPr="00010B43">
              <w:rPr>
                <w:rFonts w:asciiTheme="minorHAnsi" w:eastAsia="Tahoma" w:hAnsiTheme="minorHAnsi" w:cs="Tahoma"/>
              </w:rPr>
              <w:t>mail,</w:t>
            </w:r>
            <w:proofErr w:type="gramEnd"/>
            <w:r w:rsidRPr="00010B43">
              <w:rPr>
                <w:rFonts w:asciiTheme="minorHAnsi" w:eastAsia="Tahoma" w:hAnsiTheme="minorHAnsi" w:cs="Tahoma"/>
              </w:rPr>
              <w:t xml:space="preserve"> SMS will have the amount of the Invoice.</w:t>
            </w:r>
          </w:p>
        </w:tc>
        <w:tc>
          <w:tcPr>
            <w:tcW w:w="906" w:type="dxa"/>
            <w:vAlign w:val="center"/>
          </w:tcPr>
          <w:p w:rsidR="00010B43" w:rsidRPr="00811257" w:rsidRDefault="00010B43" w:rsidP="00B73E82">
            <w:pPr>
              <w:widowControl/>
              <w:spacing w:after="200" w:line="276" w:lineRule="auto"/>
              <w:jc w:val="center"/>
              <w:rPr>
                <w:rFonts w:asciiTheme="minorHAnsi" w:hAnsiTheme="minorHAnsi"/>
                <w:sz w:val="22"/>
              </w:rPr>
            </w:pPr>
          </w:p>
        </w:tc>
        <w:tc>
          <w:tcPr>
            <w:tcW w:w="4350" w:type="dxa"/>
            <w:vAlign w:val="center"/>
          </w:tcPr>
          <w:p w:rsidR="00010B43" w:rsidRPr="00811257" w:rsidRDefault="00010B43" w:rsidP="00B73E82">
            <w:pPr>
              <w:keepNext/>
              <w:widowControl/>
              <w:spacing w:before="120" w:after="60" w:line="240" w:lineRule="auto"/>
              <w:contextualSpacing/>
              <w:jc w:val="both"/>
              <w:rPr>
                <w:rFonts w:asciiTheme="minorHAnsi" w:hAnsiTheme="minorHAnsi"/>
                <w:sz w:val="22"/>
              </w:rPr>
            </w:pPr>
          </w:p>
        </w:tc>
      </w:tr>
    </w:tbl>
    <w:p w:rsidR="009B468B" w:rsidRDefault="009B468B" w:rsidP="00BE4E3C">
      <w:pPr>
        <w:pStyle w:val="Paragraph"/>
      </w:pPr>
    </w:p>
    <w:p w:rsidR="00C14F07" w:rsidRDefault="00C14F07" w:rsidP="00C14F07">
      <w:pPr>
        <w:pStyle w:val="Heading3"/>
        <w:rPr>
          <w:rFonts w:asciiTheme="minorHAnsi" w:eastAsia="Tahoma" w:hAnsiTheme="minorHAnsi" w:cs="Tahoma"/>
          <w:sz w:val="28"/>
          <w:szCs w:val="24"/>
        </w:rPr>
      </w:pPr>
      <w:r>
        <w:rPr>
          <w:rFonts w:asciiTheme="minorHAnsi" w:eastAsia="Tahoma" w:hAnsiTheme="minorHAnsi" w:cs="Tahoma"/>
          <w:sz w:val="28"/>
          <w:szCs w:val="24"/>
        </w:rPr>
        <w:t xml:space="preserve">SMS &amp; Mail Template  </w:t>
      </w:r>
    </w:p>
    <w:p w:rsidR="009B468B" w:rsidRDefault="009B468B" w:rsidP="00BE4E3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8C2538" w:rsidRPr="00811257" w:rsidTr="00B73E82">
        <w:trPr>
          <w:trHeight w:val="480"/>
        </w:trPr>
        <w:tc>
          <w:tcPr>
            <w:tcW w:w="1339" w:type="dxa"/>
            <w:shd w:val="clear" w:color="auto" w:fill="8DB3E2"/>
            <w:vAlign w:val="center"/>
          </w:tcPr>
          <w:p w:rsidR="008C2538" w:rsidRPr="00811257" w:rsidRDefault="008C2538" w:rsidP="00B73E82">
            <w:pPr>
              <w:jc w:val="center"/>
              <w:rPr>
                <w:rFonts w:asciiTheme="minorHAnsi" w:hAnsiTheme="minorHAnsi"/>
                <w:sz w:val="22"/>
              </w:rPr>
            </w:pPr>
            <w:r w:rsidRPr="00811257">
              <w:rPr>
                <w:rFonts w:asciiTheme="minorHAnsi" w:eastAsia="Tahoma" w:hAnsiTheme="minorHAnsi" w:cs="Tahoma"/>
                <w:b/>
                <w:szCs w:val="18"/>
              </w:rPr>
              <w:t>Requirement</w:t>
            </w:r>
          </w:p>
          <w:p w:rsidR="008C2538" w:rsidRPr="00811257" w:rsidRDefault="008C2538" w:rsidP="00B73E82">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8C2538" w:rsidRPr="00811257" w:rsidRDefault="008C2538" w:rsidP="00B73E82">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8C2538" w:rsidRPr="00811257" w:rsidRDefault="008C2538" w:rsidP="00B73E82">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8C2538" w:rsidRPr="00811257" w:rsidRDefault="008C2538" w:rsidP="00B73E82">
            <w:pPr>
              <w:ind w:right="-18"/>
              <w:jc w:val="center"/>
              <w:rPr>
                <w:rFonts w:asciiTheme="minorHAnsi" w:hAnsiTheme="minorHAnsi"/>
                <w:sz w:val="22"/>
              </w:rPr>
            </w:pPr>
            <w:r w:rsidRPr="00811257">
              <w:rPr>
                <w:rFonts w:asciiTheme="minorHAnsi" w:eastAsia="Tahoma" w:hAnsiTheme="minorHAnsi" w:cs="Tahoma"/>
                <w:b/>
                <w:szCs w:val="18"/>
              </w:rPr>
              <w:t>Comments</w:t>
            </w:r>
          </w:p>
        </w:tc>
      </w:tr>
      <w:tr w:rsidR="008C2538" w:rsidRPr="00811257" w:rsidTr="00B73E82">
        <w:trPr>
          <w:trHeight w:val="560"/>
        </w:trPr>
        <w:tc>
          <w:tcPr>
            <w:tcW w:w="1339" w:type="dxa"/>
            <w:vAlign w:val="center"/>
          </w:tcPr>
          <w:p w:rsidR="008C2538" w:rsidRPr="00C35E01" w:rsidRDefault="008C2538" w:rsidP="00143B01">
            <w:pPr>
              <w:pStyle w:val="ListParagraph"/>
              <w:numPr>
                <w:ilvl w:val="0"/>
                <w:numId w:val="13"/>
              </w:numPr>
              <w:rPr>
                <w:rFonts w:asciiTheme="minorHAnsi" w:hAnsiTheme="minorHAnsi"/>
              </w:rPr>
            </w:pPr>
          </w:p>
        </w:tc>
        <w:tc>
          <w:tcPr>
            <w:tcW w:w="5800" w:type="dxa"/>
            <w:vAlign w:val="center"/>
          </w:tcPr>
          <w:p w:rsidR="008C2538" w:rsidRDefault="008C2538" w:rsidP="00143B01">
            <w:pPr>
              <w:widowControl/>
              <w:numPr>
                <w:ilvl w:val="0"/>
                <w:numId w:val="10"/>
              </w:numPr>
              <w:spacing w:after="200" w:line="240" w:lineRule="auto"/>
              <w:ind w:hanging="360"/>
              <w:contextualSpacing/>
              <w:jc w:val="both"/>
              <w:rPr>
                <w:rFonts w:asciiTheme="minorHAnsi" w:eastAsia="Tahoma" w:hAnsiTheme="minorHAnsi" w:cs="Tahoma"/>
                <w:sz w:val="22"/>
              </w:rPr>
            </w:pPr>
            <w:r>
              <w:rPr>
                <w:rFonts w:asciiTheme="minorHAnsi" w:eastAsia="Tahoma" w:hAnsiTheme="minorHAnsi" w:cs="Tahoma"/>
                <w:sz w:val="22"/>
              </w:rPr>
              <w:t xml:space="preserve">The SMS </w:t>
            </w:r>
            <w:r w:rsidR="00B72C59">
              <w:rPr>
                <w:rFonts w:asciiTheme="minorHAnsi" w:eastAsia="Tahoma" w:hAnsiTheme="minorHAnsi" w:cs="Tahoma"/>
                <w:sz w:val="22"/>
              </w:rPr>
              <w:t xml:space="preserve">will look like  - </w:t>
            </w:r>
            <w:r w:rsidR="006031C2">
              <w:rPr>
                <w:rFonts w:asciiTheme="minorHAnsi" w:eastAsia="Tahoma" w:hAnsiTheme="minorHAnsi" w:cs="Tahoma"/>
                <w:sz w:val="22"/>
              </w:rPr>
              <w:t xml:space="preserve">Hi, </w:t>
            </w:r>
            <w:proofErr w:type="spellStart"/>
            <w:r w:rsidR="006031C2">
              <w:rPr>
                <w:rFonts w:asciiTheme="minorHAnsi" w:eastAsia="Tahoma" w:hAnsiTheme="minorHAnsi" w:cs="Tahoma"/>
                <w:sz w:val="22"/>
              </w:rPr>
              <w:t>Mr</w:t>
            </w:r>
            <w:proofErr w:type="spellEnd"/>
            <w:r w:rsidR="006031C2">
              <w:rPr>
                <w:rFonts w:asciiTheme="minorHAnsi" w:eastAsia="Tahoma" w:hAnsiTheme="minorHAnsi" w:cs="Tahoma"/>
                <w:sz w:val="22"/>
              </w:rPr>
              <w:t>/</w:t>
            </w:r>
            <w:proofErr w:type="spellStart"/>
            <w:r w:rsidR="006031C2">
              <w:rPr>
                <w:rFonts w:asciiTheme="minorHAnsi" w:eastAsia="Tahoma" w:hAnsiTheme="minorHAnsi" w:cs="Tahoma"/>
                <w:sz w:val="22"/>
              </w:rPr>
              <w:t>Ms</w:t>
            </w:r>
            <w:proofErr w:type="spellEnd"/>
            <w:r w:rsidR="006031C2">
              <w:rPr>
                <w:rFonts w:asciiTheme="minorHAnsi" w:eastAsia="Tahoma" w:hAnsiTheme="minorHAnsi" w:cs="Tahoma"/>
                <w:sz w:val="22"/>
              </w:rPr>
              <w:t xml:space="preserve"> XXXXXXXX, your invoice for the amount </w:t>
            </w:r>
            <w:proofErr w:type="spellStart"/>
            <w:r w:rsidR="006031C2">
              <w:rPr>
                <w:rFonts w:asciiTheme="minorHAnsi" w:eastAsia="Tahoma" w:hAnsiTheme="minorHAnsi" w:cs="Tahoma"/>
                <w:sz w:val="22"/>
              </w:rPr>
              <w:t>Rs</w:t>
            </w:r>
            <w:proofErr w:type="spellEnd"/>
            <w:r w:rsidR="006031C2">
              <w:rPr>
                <w:rFonts w:asciiTheme="minorHAnsi" w:eastAsia="Tahoma" w:hAnsiTheme="minorHAnsi" w:cs="Tahoma"/>
                <w:sz w:val="22"/>
              </w:rPr>
              <w:t xml:space="preserve">. XXXX for </w:t>
            </w:r>
            <w:r w:rsidR="00477F91">
              <w:rPr>
                <w:rFonts w:asciiTheme="minorHAnsi" w:eastAsia="Tahoma" w:hAnsiTheme="minorHAnsi" w:cs="Tahoma"/>
                <w:sz w:val="22"/>
              </w:rPr>
              <w:t>standard services</w:t>
            </w:r>
            <w:r w:rsidR="00F47F4D">
              <w:rPr>
                <w:rFonts w:asciiTheme="minorHAnsi" w:eastAsia="Tahoma" w:hAnsiTheme="minorHAnsi" w:cs="Tahoma"/>
                <w:sz w:val="22"/>
              </w:rPr>
              <w:t xml:space="preserve"> XXXX with the customer</w:t>
            </w:r>
            <w:r w:rsidR="006031C2">
              <w:rPr>
                <w:rFonts w:asciiTheme="minorHAnsi" w:eastAsia="Tahoma" w:hAnsiTheme="minorHAnsi" w:cs="Tahoma"/>
                <w:sz w:val="22"/>
              </w:rPr>
              <w:t xml:space="preserve"> XXXXXXXX has been generated and sent</w:t>
            </w:r>
            <w:r w:rsidR="007572A2">
              <w:rPr>
                <w:rFonts w:asciiTheme="minorHAnsi" w:eastAsia="Tahoma" w:hAnsiTheme="minorHAnsi" w:cs="Tahoma"/>
                <w:sz w:val="22"/>
              </w:rPr>
              <w:t xml:space="preserve"> to your mail id.</w:t>
            </w:r>
          </w:p>
          <w:p w:rsidR="002B7F11" w:rsidRPr="008C2538" w:rsidRDefault="002B7F11" w:rsidP="00143B01">
            <w:pPr>
              <w:widowControl/>
              <w:numPr>
                <w:ilvl w:val="0"/>
                <w:numId w:val="10"/>
              </w:numPr>
              <w:spacing w:after="200" w:line="240" w:lineRule="auto"/>
              <w:ind w:hanging="360"/>
              <w:contextualSpacing/>
              <w:jc w:val="both"/>
              <w:rPr>
                <w:rFonts w:asciiTheme="minorHAnsi" w:eastAsia="Tahoma" w:hAnsiTheme="minorHAnsi" w:cs="Tahoma"/>
                <w:sz w:val="22"/>
              </w:rPr>
            </w:pPr>
            <w:r>
              <w:rPr>
                <w:rFonts w:asciiTheme="minorHAnsi" w:eastAsia="Tahoma" w:hAnsiTheme="minorHAnsi" w:cs="Tahoma"/>
                <w:sz w:val="22"/>
              </w:rPr>
              <w:t>Mail will have the above information along with promotional content and an attached document of the invoice in pdf format.</w:t>
            </w:r>
          </w:p>
        </w:tc>
        <w:tc>
          <w:tcPr>
            <w:tcW w:w="906" w:type="dxa"/>
            <w:vAlign w:val="center"/>
          </w:tcPr>
          <w:p w:rsidR="008C2538" w:rsidRPr="00811257" w:rsidRDefault="008C2538" w:rsidP="00B73E82">
            <w:pPr>
              <w:widowControl/>
              <w:spacing w:after="200" w:line="276" w:lineRule="auto"/>
              <w:jc w:val="center"/>
              <w:rPr>
                <w:rFonts w:asciiTheme="minorHAnsi" w:hAnsiTheme="minorHAnsi"/>
                <w:sz w:val="22"/>
              </w:rPr>
            </w:pPr>
          </w:p>
        </w:tc>
        <w:tc>
          <w:tcPr>
            <w:tcW w:w="4350" w:type="dxa"/>
            <w:vAlign w:val="center"/>
          </w:tcPr>
          <w:p w:rsidR="008C2538" w:rsidRPr="00811257" w:rsidRDefault="008C2538" w:rsidP="00B73E82">
            <w:pPr>
              <w:keepNext/>
              <w:widowControl/>
              <w:spacing w:before="120" w:after="60" w:line="240" w:lineRule="auto"/>
              <w:contextualSpacing/>
              <w:jc w:val="both"/>
              <w:rPr>
                <w:rFonts w:asciiTheme="minorHAnsi" w:hAnsiTheme="minorHAnsi"/>
                <w:sz w:val="22"/>
              </w:rPr>
            </w:pPr>
          </w:p>
        </w:tc>
      </w:tr>
    </w:tbl>
    <w:p w:rsidR="00C14F07" w:rsidRDefault="00C14F07" w:rsidP="00BE4E3C">
      <w:pPr>
        <w:pStyle w:val="Paragraph"/>
      </w:pPr>
    </w:p>
    <w:p w:rsidR="002302BB" w:rsidRDefault="002302BB" w:rsidP="002302BB">
      <w:pPr>
        <w:pStyle w:val="Heading3"/>
        <w:rPr>
          <w:rFonts w:asciiTheme="minorHAnsi" w:eastAsia="Tahoma" w:hAnsiTheme="minorHAnsi" w:cs="Tahoma"/>
          <w:sz w:val="28"/>
          <w:szCs w:val="24"/>
        </w:rPr>
      </w:pPr>
      <w:r>
        <w:rPr>
          <w:rFonts w:asciiTheme="minorHAnsi" w:eastAsia="Tahoma" w:hAnsiTheme="minorHAnsi" w:cs="Tahoma"/>
          <w:sz w:val="28"/>
          <w:szCs w:val="24"/>
        </w:rPr>
        <w:t>APK for Sales Executives</w:t>
      </w: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2302BB" w:rsidRPr="00811257" w:rsidTr="00A85B08">
        <w:trPr>
          <w:trHeight w:val="480"/>
        </w:trPr>
        <w:tc>
          <w:tcPr>
            <w:tcW w:w="1339" w:type="dxa"/>
            <w:shd w:val="clear" w:color="auto" w:fill="8DB3E2"/>
            <w:vAlign w:val="center"/>
          </w:tcPr>
          <w:p w:rsidR="002302BB" w:rsidRPr="00811257" w:rsidRDefault="002302BB" w:rsidP="00A85B08">
            <w:pPr>
              <w:jc w:val="center"/>
              <w:rPr>
                <w:rFonts w:asciiTheme="minorHAnsi" w:hAnsiTheme="minorHAnsi"/>
                <w:sz w:val="22"/>
              </w:rPr>
            </w:pPr>
            <w:r w:rsidRPr="00811257">
              <w:rPr>
                <w:rFonts w:asciiTheme="minorHAnsi" w:eastAsia="Tahoma" w:hAnsiTheme="minorHAnsi" w:cs="Tahoma"/>
                <w:b/>
                <w:szCs w:val="18"/>
              </w:rPr>
              <w:t>Requirement</w:t>
            </w:r>
          </w:p>
          <w:p w:rsidR="002302BB" w:rsidRPr="00811257" w:rsidRDefault="002302BB" w:rsidP="00A85B08">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2302BB" w:rsidRPr="00811257" w:rsidRDefault="002302BB" w:rsidP="00A85B08">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2302BB" w:rsidRPr="00811257" w:rsidRDefault="002302BB" w:rsidP="00A85B08">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2302BB" w:rsidRPr="00811257" w:rsidRDefault="002302BB" w:rsidP="00A85B08">
            <w:pPr>
              <w:ind w:right="-18"/>
              <w:jc w:val="center"/>
              <w:rPr>
                <w:rFonts w:asciiTheme="minorHAnsi" w:hAnsiTheme="minorHAnsi"/>
                <w:sz w:val="22"/>
              </w:rPr>
            </w:pPr>
            <w:r w:rsidRPr="00811257">
              <w:rPr>
                <w:rFonts w:asciiTheme="minorHAnsi" w:eastAsia="Tahoma" w:hAnsiTheme="minorHAnsi" w:cs="Tahoma"/>
                <w:b/>
                <w:szCs w:val="18"/>
              </w:rPr>
              <w:t>Comments</w:t>
            </w:r>
          </w:p>
        </w:tc>
      </w:tr>
      <w:tr w:rsidR="002302BB" w:rsidRPr="00811257" w:rsidTr="00A85B08">
        <w:trPr>
          <w:trHeight w:val="560"/>
        </w:trPr>
        <w:tc>
          <w:tcPr>
            <w:tcW w:w="1339" w:type="dxa"/>
            <w:vAlign w:val="center"/>
          </w:tcPr>
          <w:p w:rsidR="002302BB" w:rsidRPr="00C35E01" w:rsidRDefault="002302BB" w:rsidP="00143B01">
            <w:pPr>
              <w:pStyle w:val="ListParagraph"/>
              <w:numPr>
                <w:ilvl w:val="0"/>
                <w:numId w:val="13"/>
              </w:numPr>
              <w:rPr>
                <w:rFonts w:asciiTheme="minorHAnsi" w:hAnsiTheme="minorHAnsi"/>
              </w:rPr>
            </w:pPr>
          </w:p>
        </w:tc>
        <w:tc>
          <w:tcPr>
            <w:tcW w:w="5800" w:type="dxa"/>
            <w:vAlign w:val="center"/>
          </w:tcPr>
          <w:p w:rsidR="002302BB" w:rsidRDefault="002302BB" w:rsidP="00143B01">
            <w:pPr>
              <w:widowControl/>
              <w:numPr>
                <w:ilvl w:val="0"/>
                <w:numId w:val="10"/>
              </w:numPr>
              <w:spacing w:after="200" w:line="240" w:lineRule="auto"/>
              <w:ind w:hanging="360"/>
              <w:contextualSpacing/>
              <w:jc w:val="both"/>
              <w:rPr>
                <w:rFonts w:asciiTheme="minorHAnsi" w:eastAsia="Tahoma" w:hAnsiTheme="minorHAnsi" w:cs="Tahoma"/>
                <w:sz w:val="22"/>
              </w:rPr>
            </w:pPr>
            <w:r>
              <w:rPr>
                <w:rFonts w:asciiTheme="minorHAnsi" w:eastAsia="Tahoma" w:hAnsiTheme="minorHAnsi" w:cs="Tahoma"/>
                <w:sz w:val="22"/>
              </w:rPr>
              <w:t xml:space="preserve">There would be an </w:t>
            </w:r>
            <w:proofErr w:type="spellStart"/>
            <w:r>
              <w:rPr>
                <w:rFonts w:asciiTheme="minorHAnsi" w:eastAsia="Tahoma" w:hAnsiTheme="minorHAnsi" w:cs="Tahoma"/>
                <w:sz w:val="22"/>
              </w:rPr>
              <w:t>apk</w:t>
            </w:r>
            <w:proofErr w:type="spellEnd"/>
            <w:r>
              <w:rPr>
                <w:rFonts w:asciiTheme="minorHAnsi" w:eastAsia="Tahoma" w:hAnsiTheme="minorHAnsi" w:cs="Tahoma"/>
                <w:sz w:val="22"/>
              </w:rPr>
              <w:t xml:space="preserve"> for internal use by the sales executives.</w:t>
            </w:r>
          </w:p>
          <w:p w:rsidR="002302BB" w:rsidRDefault="002302BB" w:rsidP="00143B01">
            <w:pPr>
              <w:widowControl/>
              <w:numPr>
                <w:ilvl w:val="0"/>
                <w:numId w:val="10"/>
              </w:numPr>
              <w:spacing w:after="200" w:line="240" w:lineRule="auto"/>
              <w:ind w:hanging="360"/>
              <w:contextualSpacing/>
              <w:jc w:val="both"/>
              <w:rPr>
                <w:rFonts w:asciiTheme="minorHAnsi" w:eastAsia="Tahoma" w:hAnsiTheme="minorHAnsi" w:cs="Tahoma"/>
                <w:sz w:val="22"/>
              </w:rPr>
            </w:pPr>
            <w:r>
              <w:rPr>
                <w:rFonts w:asciiTheme="minorHAnsi" w:eastAsia="Tahoma" w:hAnsiTheme="minorHAnsi" w:cs="Tahoma"/>
                <w:sz w:val="22"/>
              </w:rPr>
              <w:t xml:space="preserve">Using this </w:t>
            </w:r>
            <w:proofErr w:type="spellStart"/>
            <w:r>
              <w:rPr>
                <w:rFonts w:asciiTheme="minorHAnsi" w:eastAsia="Tahoma" w:hAnsiTheme="minorHAnsi" w:cs="Tahoma"/>
                <w:sz w:val="22"/>
              </w:rPr>
              <w:t>apk</w:t>
            </w:r>
            <w:proofErr w:type="spellEnd"/>
            <w:r>
              <w:rPr>
                <w:rFonts w:asciiTheme="minorHAnsi" w:eastAsia="Tahoma" w:hAnsiTheme="minorHAnsi" w:cs="Tahoma"/>
                <w:sz w:val="22"/>
              </w:rPr>
              <w:t xml:space="preserve"> the sales executives would approve the business of the service provider, when they visit the business location</w:t>
            </w:r>
          </w:p>
          <w:p w:rsidR="002302BB" w:rsidRDefault="0083120A" w:rsidP="00143B01">
            <w:pPr>
              <w:widowControl/>
              <w:numPr>
                <w:ilvl w:val="0"/>
                <w:numId w:val="10"/>
              </w:numPr>
              <w:spacing w:after="200" w:line="240" w:lineRule="auto"/>
              <w:ind w:hanging="360"/>
              <w:contextualSpacing/>
              <w:jc w:val="both"/>
              <w:rPr>
                <w:rFonts w:asciiTheme="minorHAnsi" w:eastAsia="Tahoma" w:hAnsiTheme="minorHAnsi" w:cs="Tahoma"/>
                <w:sz w:val="22"/>
              </w:rPr>
            </w:pPr>
            <w:r>
              <w:rPr>
                <w:rFonts w:asciiTheme="minorHAnsi" w:eastAsia="Tahoma" w:hAnsiTheme="minorHAnsi" w:cs="Tahoma"/>
                <w:sz w:val="22"/>
              </w:rPr>
              <w:t xml:space="preserve">This specific </w:t>
            </w:r>
            <w:proofErr w:type="spellStart"/>
            <w:r>
              <w:rPr>
                <w:rFonts w:asciiTheme="minorHAnsi" w:eastAsia="Tahoma" w:hAnsiTheme="minorHAnsi" w:cs="Tahoma"/>
                <w:sz w:val="22"/>
              </w:rPr>
              <w:t>apk</w:t>
            </w:r>
            <w:proofErr w:type="spellEnd"/>
            <w:r>
              <w:rPr>
                <w:rFonts w:asciiTheme="minorHAnsi" w:eastAsia="Tahoma" w:hAnsiTheme="minorHAnsi" w:cs="Tahoma"/>
                <w:sz w:val="22"/>
              </w:rPr>
              <w:t xml:space="preserve"> would have a mobile pin login to identify the sales executive, it would have 2 additional screens</w:t>
            </w:r>
          </w:p>
          <w:p w:rsidR="0083120A" w:rsidRPr="0083120A" w:rsidRDefault="0083120A" w:rsidP="00143B01">
            <w:pPr>
              <w:pStyle w:val="ListParagraph"/>
              <w:numPr>
                <w:ilvl w:val="0"/>
                <w:numId w:val="32"/>
              </w:numPr>
              <w:spacing w:line="240" w:lineRule="auto"/>
              <w:contextualSpacing/>
              <w:jc w:val="both"/>
              <w:rPr>
                <w:rFonts w:asciiTheme="minorHAnsi" w:eastAsia="Tahoma" w:hAnsiTheme="minorHAnsi" w:cs="Tahoma"/>
              </w:rPr>
            </w:pPr>
            <w:r>
              <w:rPr>
                <w:rFonts w:asciiTheme="minorHAnsi" w:eastAsia="Tahoma" w:hAnsiTheme="minorHAnsi" w:cs="Tahoma"/>
              </w:rPr>
              <w:t xml:space="preserve">First screen would be to choose the business to </w:t>
            </w:r>
          </w:p>
        </w:tc>
        <w:tc>
          <w:tcPr>
            <w:tcW w:w="906" w:type="dxa"/>
            <w:vAlign w:val="center"/>
          </w:tcPr>
          <w:p w:rsidR="002302BB" w:rsidRPr="00811257" w:rsidRDefault="002302BB" w:rsidP="00A85B08">
            <w:pPr>
              <w:widowControl/>
              <w:spacing w:after="200" w:line="276" w:lineRule="auto"/>
              <w:jc w:val="center"/>
              <w:rPr>
                <w:rFonts w:asciiTheme="minorHAnsi" w:hAnsiTheme="minorHAnsi"/>
                <w:sz w:val="22"/>
              </w:rPr>
            </w:pPr>
          </w:p>
        </w:tc>
        <w:tc>
          <w:tcPr>
            <w:tcW w:w="4350" w:type="dxa"/>
            <w:vAlign w:val="center"/>
          </w:tcPr>
          <w:p w:rsidR="002302BB" w:rsidRPr="00811257" w:rsidRDefault="002302BB" w:rsidP="00A85B08">
            <w:pPr>
              <w:keepNext/>
              <w:widowControl/>
              <w:spacing w:before="120" w:after="60" w:line="240" w:lineRule="auto"/>
              <w:contextualSpacing/>
              <w:jc w:val="both"/>
              <w:rPr>
                <w:rFonts w:asciiTheme="minorHAnsi" w:hAnsiTheme="minorHAnsi"/>
                <w:sz w:val="22"/>
              </w:rPr>
            </w:pPr>
          </w:p>
        </w:tc>
      </w:tr>
    </w:tbl>
    <w:p w:rsidR="002302BB" w:rsidRPr="002302BB" w:rsidRDefault="002302BB" w:rsidP="002302BB">
      <w:pPr>
        <w:pStyle w:val="Paragraph"/>
        <w:rPr>
          <w:rFonts w:eastAsia="Tahoma"/>
          <w:b/>
        </w:rPr>
      </w:pPr>
    </w:p>
    <w:p w:rsidR="00C14F07" w:rsidRDefault="00C14F07" w:rsidP="00BE4E3C">
      <w:pPr>
        <w:pStyle w:val="Paragraph"/>
      </w:pPr>
    </w:p>
    <w:p w:rsidR="009B468B" w:rsidRPr="00BE4E3C" w:rsidRDefault="009B468B" w:rsidP="00BE4E3C">
      <w:pPr>
        <w:pStyle w:val="Paragraph"/>
      </w:pPr>
    </w:p>
    <w:p w:rsidR="005B487A" w:rsidRPr="00811257" w:rsidRDefault="00BE4E3C" w:rsidP="005B487A">
      <w:pPr>
        <w:pStyle w:val="Heading2"/>
        <w:spacing w:before="0" w:after="0"/>
        <w:rPr>
          <w:rFonts w:asciiTheme="minorHAnsi" w:hAnsiTheme="minorHAnsi"/>
          <w:sz w:val="28"/>
        </w:rPr>
      </w:pPr>
      <w:bookmarkStart w:id="97" w:name="_Toc445994672"/>
      <w:r>
        <w:rPr>
          <w:rFonts w:asciiTheme="minorHAnsi" w:hAnsiTheme="minorHAnsi"/>
          <w:sz w:val="28"/>
        </w:rPr>
        <w:t>Admin App Functionalities</w:t>
      </w:r>
      <w:bookmarkEnd w:id="97"/>
    </w:p>
    <w:p w:rsidR="005B487A" w:rsidRDefault="00642039" w:rsidP="005B487A">
      <w:pPr>
        <w:pStyle w:val="Heading3"/>
        <w:rPr>
          <w:rFonts w:asciiTheme="minorHAnsi" w:hAnsiTheme="minorHAnsi"/>
          <w:sz w:val="28"/>
          <w:szCs w:val="28"/>
        </w:rPr>
      </w:pPr>
      <w:bookmarkStart w:id="98" w:name="h.3j2qqm3" w:colFirst="0" w:colLast="0"/>
      <w:bookmarkEnd w:id="98"/>
      <w:r w:rsidRPr="00EE68C3">
        <w:rPr>
          <w:rFonts w:asciiTheme="minorHAnsi" w:hAnsiTheme="minorHAnsi"/>
          <w:sz w:val="28"/>
          <w:szCs w:val="28"/>
        </w:rPr>
        <w:t>App Type</w:t>
      </w:r>
    </w:p>
    <w:p w:rsidR="00EE68C3" w:rsidRPr="00EE68C3" w:rsidRDefault="00EE68C3" w:rsidP="00EE68C3">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642039" w:rsidRPr="00811257" w:rsidTr="00681DDF">
        <w:trPr>
          <w:trHeight w:val="480"/>
        </w:trPr>
        <w:tc>
          <w:tcPr>
            <w:tcW w:w="1339" w:type="dxa"/>
            <w:shd w:val="clear" w:color="auto" w:fill="8DB3E2"/>
            <w:vAlign w:val="center"/>
          </w:tcPr>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Requirement</w:t>
            </w:r>
          </w:p>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642039" w:rsidRPr="00811257" w:rsidRDefault="00642039" w:rsidP="00681DDF">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642039" w:rsidRPr="00811257" w:rsidRDefault="00642039" w:rsidP="00681DDF">
            <w:pPr>
              <w:ind w:right="-18"/>
              <w:jc w:val="center"/>
              <w:rPr>
                <w:rFonts w:asciiTheme="minorHAnsi" w:hAnsiTheme="minorHAnsi"/>
                <w:sz w:val="22"/>
              </w:rPr>
            </w:pPr>
            <w:r w:rsidRPr="00811257">
              <w:rPr>
                <w:rFonts w:asciiTheme="minorHAnsi" w:eastAsia="Tahoma" w:hAnsiTheme="minorHAnsi" w:cs="Tahoma"/>
                <w:b/>
                <w:szCs w:val="18"/>
              </w:rPr>
              <w:t>Comments</w:t>
            </w:r>
          </w:p>
        </w:tc>
      </w:tr>
      <w:tr w:rsidR="00642039" w:rsidRPr="00811257" w:rsidTr="00681DDF">
        <w:trPr>
          <w:trHeight w:val="560"/>
        </w:trPr>
        <w:tc>
          <w:tcPr>
            <w:tcW w:w="1339" w:type="dxa"/>
            <w:vAlign w:val="center"/>
          </w:tcPr>
          <w:p w:rsidR="00642039" w:rsidRPr="00157A0F" w:rsidRDefault="00642039" w:rsidP="00681DDF">
            <w:pPr>
              <w:pStyle w:val="ListParagraph"/>
              <w:numPr>
                <w:ilvl w:val="0"/>
                <w:numId w:val="28"/>
              </w:numPr>
              <w:rPr>
                <w:rFonts w:asciiTheme="minorHAnsi" w:hAnsiTheme="minorHAnsi"/>
              </w:rPr>
            </w:pPr>
          </w:p>
        </w:tc>
        <w:tc>
          <w:tcPr>
            <w:tcW w:w="5800" w:type="dxa"/>
            <w:vAlign w:val="center"/>
          </w:tcPr>
          <w:p w:rsidR="00642039" w:rsidRPr="00811257"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The app would be a web app to be used in laptops and personal computers</w:t>
            </w:r>
            <w:r w:rsidR="00D53BA6">
              <w:rPr>
                <w:rFonts w:asciiTheme="minorHAnsi" w:eastAsia="Tahoma" w:hAnsiTheme="minorHAnsi" w:cs="Tahoma"/>
                <w:sz w:val="22"/>
              </w:rPr>
              <w:t>.</w:t>
            </w:r>
          </w:p>
        </w:tc>
        <w:tc>
          <w:tcPr>
            <w:tcW w:w="906" w:type="dxa"/>
            <w:vAlign w:val="center"/>
          </w:tcPr>
          <w:p w:rsidR="00642039" w:rsidRPr="00811257" w:rsidRDefault="00642039" w:rsidP="00681DDF">
            <w:pPr>
              <w:widowControl/>
              <w:spacing w:after="200" w:line="276" w:lineRule="auto"/>
              <w:jc w:val="center"/>
              <w:rPr>
                <w:rFonts w:asciiTheme="minorHAnsi" w:hAnsiTheme="minorHAnsi"/>
                <w:sz w:val="22"/>
              </w:rPr>
            </w:pPr>
          </w:p>
        </w:tc>
        <w:tc>
          <w:tcPr>
            <w:tcW w:w="4350" w:type="dxa"/>
            <w:vAlign w:val="center"/>
          </w:tcPr>
          <w:p w:rsidR="00642039" w:rsidRPr="00811257" w:rsidRDefault="00642039" w:rsidP="00681DDF">
            <w:pPr>
              <w:keepNext/>
              <w:widowControl/>
              <w:numPr>
                <w:ilvl w:val="0"/>
                <w:numId w:val="10"/>
              </w:numPr>
              <w:spacing w:before="120" w:after="60" w:line="240" w:lineRule="auto"/>
              <w:ind w:hanging="360"/>
              <w:contextualSpacing/>
              <w:jc w:val="both"/>
              <w:rPr>
                <w:rFonts w:asciiTheme="minorHAnsi" w:hAnsiTheme="minorHAnsi"/>
                <w:sz w:val="22"/>
              </w:rPr>
            </w:pPr>
          </w:p>
        </w:tc>
      </w:tr>
    </w:tbl>
    <w:p w:rsidR="005B487A" w:rsidRDefault="005B487A" w:rsidP="007C6A0C">
      <w:pPr>
        <w:rPr>
          <w:rFonts w:asciiTheme="minorHAnsi" w:hAnsiTheme="minorHAnsi"/>
          <w:sz w:val="22"/>
        </w:rPr>
      </w:pPr>
    </w:p>
    <w:p w:rsidR="00642039" w:rsidRDefault="00642039" w:rsidP="007C6A0C">
      <w:pPr>
        <w:rPr>
          <w:rFonts w:asciiTheme="minorHAnsi" w:hAnsiTheme="minorHAnsi"/>
          <w:sz w:val="22"/>
        </w:rPr>
      </w:pPr>
    </w:p>
    <w:p w:rsidR="00642039" w:rsidRPr="00EE68C3" w:rsidRDefault="00642039" w:rsidP="00642039">
      <w:pPr>
        <w:pStyle w:val="Heading3"/>
        <w:rPr>
          <w:rFonts w:asciiTheme="minorHAnsi" w:hAnsiTheme="minorHAnsi"/>
          <w:sz w:val="28"/>
          <w:szCs w:val="28"/>
        </w:rPr>
      </w:pPr>
      <w:r w:rsidRPr="00EE68C3">
        <w:rPr>
          <w:rFonts w:asciiTheme="minorHAnsi" w:hAnsiTheme="minorHAnsi"/>
          <w:sz w:val="28"/>
          <w:szCs w:val="28"/>
        </w:rPr>
        <w:t>Login Credentials</w:t>
      </w:r>
    </w:p>
    <w:p w:rsidR="00642039" w:rsidRDefault="00642039" w:rsidP="007C6A0C">
      <w:pPr>
        <w:rPr>
          <w:rFonts w:asciiTheme="minorHAnsi" w:hAnsiTheme="minorHAnsi"/>
          <w:sz w:val="22"/>
        </w:rPr>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642039" w:rsidRPr="00811257" w:rsidTr="00681DDF">
        <w:trPr>
          <w:trHeight w:val="480"/>
        </w:trPr>
        <w:tc>
          <w:tcPr>
            <w:tcW w:w="1339" w:type="dxa"/>
            <w:shd w:val="clear" w:color="auto" w:fill="8DB3E2"/>
            <w:vAlign w:val="center"/>
          </w:tcPr>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Requirement</w:t>
            </w:r>
          </w:p>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642039" w:rsidRPr="00811257" w:rsidRDefault="00642039" w:rsidP="00681DDF">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642039" w:rsidRPr="00811257" w:rsidRDefault="00642039" w:rsidP="00681DDF">
            <w:pPr>
              <w:ind w:right="-18"/>
              <w:jc w:val="center"/>
              <w:rPr>
                <w:rFonts w:asciiTheme="minorHAnsi" w:hAnsiTheme="minorHAnsi"/>
                <w:sz w:val="22"/>
              </w:rPr>
            </w:pPr>
            <w:r w:rsidRPr="00811257">
              <w:rPr>
                <w:rFonts w:asciiTheme="minorHAnsi" w:eastAsia="Tahoma" w:hAnsiTheme="minorHAnsi" w:cs="Tahoma"/>
                <w:b/>
                <w:szCs w:val="18"/>
              </w:rPr>
              <w:t>Comments</w:t>
            </w:r>
          </w:p>
        </w:tc>
      </w:tr>
      <w:tr w:rsidR="00642039" w:rsidRPr="00811257" w:rsidTr="00681DDF">
        <w:trPr>
          <w:trHeight w:val="560"/>
        </w:trPr>
        <w:tc>
          <w:tcPr>
            <w:tcW w:w="1339" w:type="dxa"/>
            <w:vAlign w:val="center"/>
          </w:tcPr>
          <w:p w:rsidR="00642039" w:rsidRPr="00157A0F" w:rsidRDefault="00642039" w:rsidP="00681DDF">
            <w:pPr>
              <w:pStyle w:val="ListParagraph"/>
              <w:numPr>
                <w:ilvl w:val="0"/>
                <w:numId w:val="28"/>
              </w:numPr>
              <w:rPr>
                <w:rFonts w:asciiTheme="minorHAnsi" w:hAnsiTheme="minorHAnsi"/>
              </w:rPr>
            </w:pPr>
          </w:p>
        </w:tc>
        <w:tc>
          <w:tcPr>
            <w:tcW w:w="5800" w:type="dxa"/>
            <w:vAlign w:val="center"/>
          </w:tcPr>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The web app will have login page </w:t>
            </w:r>
          </w:p>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Credentials are unique for each user</w:t>
            </w:r>
          </w:p>
          <w:p w:rsidR="00642039" w:rsidRPr="00811257"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These credentials leave a note of the user and timestamp each time the user interrupts the process</w:t>
            </w:r>
          </w:p>
        </w:tc>
        <w:tc>
          <w:tcPr>
            <w:tcW w:w="906" w:type="dxa"/>
            <w:vAlign w:val="center"/>
          </w:tcPr>
          <w:p w:rsidR="00642039" w:rsidRPr="00811257" w:rsidRDefault="00642039" w:rsidP="00681DDF">
            <w:pPr>
              <w:widowControl/>
              <w:spacing w:after="200" w:line="276" w:lineRule="auto"/>
              <w:jc w:val="center"/>
              <w:rPr>
                <w:rFonts w:asciiTheme="minorHAnsi" w:hAnsiTheme="minorHAnsi"/>
                <w:sz w:val="22"/>
              </w:rPr>
            </w:pPr>
          </w:p>
        </w:tc>
        <w:tc>
          <w:tcPr>
            <w:tcW w:w="4350" w:type="dxa"/>
            <w:vAlign w:val="center"/>
          </w:tcPr>
          <w:p w:rsidR="00642039" w:rsidRPr="00811257" w:rsidRDefault="00642039" w:rsidP="00681DDF">
            <w:pPr>
              <w:keepNext/>
              <w:widowControl/>
              <w:numPr>
                <w:ilvl w:val="0"/>
                <w:numId w:val="10"/>
              </w:numPr>
              <w:spacing w:before="120" w:after="60" w:line="240" w:lineRule="auto"/>
              <w:ind w:hanging="360"/>
              <w:contextualSpacing/>
              <w:jc w:val="both"/>
              <w:rPr>
                <w:rFonts w:asciiTheme="minorHAnsi" w:hAnsiTheme="minorHAnsi"/>
                <w:sz w:val="22"/>
              </w:rPr>
            </w:pPr>
          </w:p>
        </w:tc>
      </w:tr>
    </w:tbl>
    <w:p w:rsidR="00642039" w:rsidRDefault="00642039" w:rsidP="007C6A0C">
      <w:pPr>
        <w:rPr>
          <w:rFonts w:asciiTheme="minorHAnsi" w:hAnsiTheme="minorHAnsi"/>
          <w:sz w:val="22"/>
        </w:rPr>
      </w:pPr>
    </w:p>
    <w:p w:rsidR="00642039" w:rsidRPr="00811257" w:rsidRDefault="00642039" w:rsidP="007C6A0C">
      <w:pPr>
        <w:rPr>
          <w:rFonts w:asciiTheme="minorHAnsi" w:hAnsiTheme="minorHAnsi"/>
          <w:sz w:val="22"/>
        </w:rPr>
      </w:pPr>
    </w:p>
    <w:p w:rsidR="00642039" w:rsidRPr="00EE68C3" w:rsidRDefault="00642039" w:rsidP="00642039">
      <w:pPr>
        <w:pStyle w:val="Heading3"/>
        <w:rPr>
          <w:rFonts w:asciiTheme="minorHAnsi" w:hAnsiTheme="minorHAnsi"/>
          <w:sz w:val="28"/>
          <w:szCs w:val="28"/>
        </w:rPr>
      </w:pPr>
      <w:bookmarkStart w:id="99" w:name="h.1y810tw" w:colFirst="0" w:colLast="0"/>
      <w:bookmarkEnd w:id="99"/>
      <w:r w:rsidRPr="00EE68C3">
        <w:rPr>
          <w:rFonts w:asciiTheme="minorHAnsi" w:hAnsiTheme="minorHAnsi"/>
          <w:sz w:val="28"/>
          <w:szCs w:val="28"/>
        </w:rPr>
        <w:t>Onboarding Data</w:t>
      </w:r>
    </w:p>
    <w:p w:rsidR="00642039" w:rsidRPr="00642039" w:rsidRDefault="00642039" w:rsidP="00642039">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642039" w:rsidRPr="00811257" w:rsidTr="00681DDF">
        <w:trPr>
          <w:trHeight w:val="480"/>
        </w:trPr>
        <w:tc>
          <w:tcPr>
            <w:tcW w:w="1339" w:type="dxa"/>
            <w:shd w:val="clear" w:color="auto" w:fill="8DB3E2"/>
            <w:vAlign w:val="center"/>
          </w:tcPr>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Requirement</w:t>
            </w:r>
          </w:p>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642039" w:rsidRPr="00811257" w:rsidRDefault="00642039" w:rsidP="00681DDF">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642039" w:rsidRPr="00811257" w:rsidRDefault="00642039" w:rsidP="00681DDF">
            <w:pPr>
              <w:ind w:right="-18"/>
              <w:jc w:val="center"/>
              <w:rPr>
                <w:rFonts w:asciiTheme="minorHAnsi" w:hAnsiTheme="minorHAnsi"/>
                <w:sz w:val="22"/>
              </w:rPr>
            </w:pPr>
            <w:r w:rsidRPr="00811257">
              <w:rPr>
                <w:rFonts w:asciiTheme="minorHAnsi" w:eastAsia="Tahoma" w:hAnsiTheme="minorHAnsi" w:cs="Tahoma"/>
                <w:b/>
                <w:szCs w:val="18"/>
              </w:rPr>
              <w:t>Comments</w:t>
            </w:r>
          </w:p>
        </w:tc>
      </w:tr>
      <w:tr w:rsidR="00642039" w:rsidRPr="00811257" w:rsidTr="00681DDF">
        <w:trPr>
          <w:trHeight w:val="560"/>
        </w:trPr>
        <w:tc>
          <w:tcPr>
            <w:tcW w:w="1339" w:type="dxa"/>
            <w:vAlign w:val="center"/>
          </w:tcPr>
          <w:p w:rsidR="00642039" w:rsidRPr="00157A0F" w:rsidRDefault="00642039" w:rsidP="00681DDF">
            <w:pPr>
              <w:pStyle w:val="ListParagraph"/>
              <w:numPr>
                <w:ilvl w:val="0"/>
                <w:numId w:val="28"/>
              </w:numPr>
              <w:rPr>
                <w:rFonts w:asciiTheme="minorHAnsi" w:hAnsiTheme="minorHAnsi"/>
              </w:rPr>
            </w:pPr>
          </w:p>
        </w:tc>
        <w:tc>
          <w:tcPr>
            <w:tcW w:w="5800" w:type="dxa"/>
            <w:vAlign w:val="center"/>
          </w:tcPr>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User can edit, delete and view the onboarding data </w:t>
            </w:r>
          </w:p>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Create backups of the date</w:t>
            </w:r>
          </w:p>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Mark a data as obsolete or needs </w:t>
            </w:r>
            <w:proofErr w:type="spellStart"/>
            <w:r>
              <w:rPr>
                <w:rFonts w:asciiTheme="minorHAnsi" w:eastAsia="Tahoma" w:hAnsiTheme="minorHAnsi" w:cs="Tahoma"/>
                <w:sz w:val="22"/>
              </w:rPr>
              <w:t>updation</w:t>
            </w:r>
            <w:proofErr w:type="spellEnd"/>
          </w:p>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Add comments to the data point for better recognition</w:t>
            </w:r>
          </w:p>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Create a map view of the data </w:t>
            </w:r>
          </w:p>
          <w:p w:rsidR="00642039" w:rsidRPr="00642039" w:rsidRDefault="00642039" w:rsidP="00642039">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View the images of organization (not the service engineer)</w:t>
            </w:r>
          </w:p>
        </w:tc>
        <w:tc>
          <w:tcPr>
            <w:tcW w:w="906" w:type="dxa"/>
            <w:vAlign w:val="center"/>
          </w:tcPr>
          <w:p w:rsidR="00642039" w:rsidRPr="00811257" w:rsidRDefault="00642039" w:rsidP="00681DDF">
            <w:pPr>
              <w:widowControl/>
              <w:spacing w:after="200" w:line="276" w:lineRule="auto"/>
              <w:jc w:val="center"/>
              <w:rPr>
                <w:rFonts w:asciiTheme="minorHAnsi" w:hAnsiTheme="minorHAnsi"/>
                <w:sz w:val="22"/>
              </w:rPr>
            </w:pPr>
          </w:p>
        </w:tc>
        <w:tc>
          <w:tcPr>
            <w:tcW w:w="4350" w:type="dxa"/>
            <w:vAlign w:val="center"/>
          </w:tcPr>
          <w:p w:rsidR="00642039" w:rsidRPr="00811257" w:rsidRDefault="00642039" w:rsidP="00681DDF">
            <w:pPr>
              <w:keepNext/>
              <w:widowControl/>
              <w:numPr>
                <w:ilvl w:val="0"/>
                <w:numId w:val="10"/>
              </w:numPr>
              <w:spacing w:before="120" w:after="60" w:line="240" w:lineRule="auto"/>
              <w:ind w:hanging="360"/>
              <w:contextualSpacing/>
              <w:jc w:val="both"/>
              <w:rPr>
                <w:rFonts w:asciiTheme="minorHAnsi" w:hAnsiTheme="minorHAnsi"/>
                <w:sz w:val="22"/>
              </w:rPr>
            </w:pPr>
          </w:p>
        </w:tc>
      </w:tr>
    </w:tbl>
    <w:p w:rsidR="00642039" w:rsidRPr="00642039" w:rsidRDefault="00642039" w:rsidP="00642039">
      <w:pPr>
        <w:pStyle w:val="Paragraph"/>
      </w:pPr>
    </w:p>
    <w:p w:rsidR="00642039" w:rsidRPr="00EE68C3" w:rsidRDefault="00F5428C" w:rsidP="00642039">
      <w:pPr>
        <w:pStyle w:val="Heading3"/>
        <w:rPr>
          <w:rFonts w:asciiTheme="minorHAnsi" w:hAnsiTheme="minorHAnsi"/>
          <w:sz w:val="28"/>
          <w:szCs w:val="28"/>
        </w:rPr>
      </w:pPr>
      <w:r w:rsidRPr="00EE68C3">
        <w:rPr>
          <w:rFonts w:asciiTheme="minorHAnsi" w:hAnsiTheme="minorHAnsi"/>
          <w:sz w:val="28"/>
          <w:szCs w:val="28"/>
        </w:rPr>
        <w:t xml:space="preserve">Service Provider App Registration </w:t>
      </w:r>
    </w:p>
    <w:p w:rsidR="00642039" w:rsidRDefault="00642039" w:rsidP="00642039">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642039" w:rsidRPr="00811257" w:rsidTr="00681DDF">
        <w:trPr>
          <w:trHeight w:val="480"/>
        </w:trPr>
        <w:tc>
          <w:tcPr>
            <w:tcW w:w="1339" w:type="dxa"/>
            <w:shd w:val="clear" w:color="auto" w:fill="8DB3E2"/>
            <w:vAlign w:val="center"/>
          </w:tcPr>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Requirement</w:t>
            </w:r>
          </w:p>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642039" w:rsidRPr="00811257" w:rsidRDefault="00642039" w:rsidP="00681DDF">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642039" w:rsidRPr="00811257" w:rsidRDefault="00642039" w:rsidP="00681DDF">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642039" w:rsidRPr="00811257" w:rsidRDefault="00642039" w:rsidP="00681DDF">
            <w:pPr>
              <w:ind w:right="-18"/>
              <w:jc w:val="center"/>
              <w:rPr>
                <w:rFonts w:asciiTheme="minorHAnsi" w:hAnsiTheme="minorHAnsi"/>
                <w:sz w:val="22"/>
              </w:rPr>
            </w:pPr>
            <w:r w:rsidRPr="00811257">
              <w:rPr>
                <w:rFonts w:asciiTheme="minorHAnsi" w:eastAsia="Tahoma" w:hAnsiTheme="minorHAnsi" w:cs="Tahoma"/>
                <w:b/>
                <w:szCs w:val="18"/>
              </w:rPr>
              <w:t>Comments</w:t>
            </w:r>
          </w:p>
        </w:tc>
      </w:tr>
      <w:tr w:rsidR="00642039" w:rsidRPr="00811257" w:rsidTr="00681DDF">
        <w:trPr>
          <w:trHeight w:val="560"/>
        </w:trPr>
        <w:tc>
          <w:tcPr>
            <w:tcW w:w="1339" w:type="dxa"/>
            <w:vAlign w:val="center"/>
          </w:tcPr>
          <w:p w:rsidR="00642039" w:rsidRPr="00157A0F" w:rsidRDefault="00642039" w:rsidP="00681DDF">
            <w:pPr>
              <w:pStyle w:val="ListParagraph"/>
              <w:numPr>
                <w:ilvl w:val="0"/>
                <w:numId w:val="28"/>
              </w:numPr>
              <w:rPr>
                <w:rFonts w:asciiTheme="minorHAnsi" w:hAnsiTheme="minorHAnsi"/>
              </w:rPr>
            </w:pPr>
          </w:p>
        </w:tc>
        <w:tc>
          <w:tcPr>
            <w:tcW w:w="5800" w:type="dxa"/>
            <w:vAlign w:val="center"/>
          </w:tcPr>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The user can view the yet to be approved data points of Service Provider App</w:t>
            </w:r>
          </w:p>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He can approve the data after a check on the pictures, ID proofs, employee images, agreement </w:t>
            </w:r>
            <w:proofErr w:type="spellStart"/>
            <w:r>
              <w:rPr>
                <w:rFonts w:asciiTheme="minorHAnsi" w:eastAsia="Tahoma" w:hAnsiTheme="minorHAnsi" w:cs="Tahoma"/>
                <w:sz w:val="22"/>
              </w:rPr>
              <w:t>etc</w:t>
            </w:r>
            <w:proofErr w:type="spellEnd"/>
          </w:p>
          <w:p w:rsidR="00642039" w:rsidRPr="00642039" w:rsidRDefault="00642039"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He can access the contact details of the service provider and place calls and send SMS</w:t>
            </w:r>
          </w:p>
          <w:p w:rsidR="00F5428C" w:rsidRPr="00F5428C" w:rsidRDefault="00F5428C" w:rsidP="00F5428C">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Add comments to the data point.</w:t>
            </w:r>
          </w:p>
        </w:tc>
        <w:tc>
          <w:tcPr>
            <w:tcW w:w="906" w:type="dxa"/>
            <w:vAlign w:val="center"/>
          </w:tcPr>
          <w:p w:rsidR="00642039" w:rsidRPr="00811257" w:rsidRDefault="00642039" w:rsidP="00681DDF">
            <w:pPr>
              <w:widowControl/>
              <w:spacing w:after="200" w:line="276" w:lineRule="auto"/>
              <w:jc w:val="center"/>
              <w:rPr>
                <w:rFonts w:asciiTheme="minorHAnsi" w:hAnsiTheme="minorHAnsi"/>
                <w:sz w:val="22"/>
              </w:rPr>
            </w:pPr>
          </w:p>
        </w:tc>
        <w:tc>
          <w:tcPr>
            <w:tcW w:w="4350" w:type="dxa"/>
            <w:vAlign w:val="center"/>
          </w:tcPr>
          <w:p w:rsidR="00642039" w:rsidRPr="00811257" w:rsidRDefault="00642039" w:rsidP="00681DDF">
            <w:pPr>
              <w:keepNext/>
              <w:widowControl/>
              <w:numPr>
                <w:ilvl w:val="0"/>
                <w:numId w:val="10"/>
              </w:numPr>
              <w:spacing w:before="120" w:after="60" w:line="240" w:lineRule="auto"/>
              <w:ind w:hanging="360"/>
              <w:contextualSpacing/>
              <w:jc w:val="both"/>
              <w:rPr>
                <w:rFonts w:asciiTheme="minorHAnsi" w:hAnsiTheme="minorHAnsi"/>
                <w:sz w:val="22"/>
              </w:rPr>
            </w:pPr>
          </w:p>
        </w:tc>
      </w:tr>
    </w:tbl>
    <w:p w:rsidR="00642039" w:rsidRDefault="00642039" w:rsidP="00642039">
      <w:pPr>
        <w:pStyle w:val="Paragraph"/>
      </w:pPr>
    </w:p>
    <w:p w:rsidR="009051BA" w:rsidRDefault="009051BA" w:rsidP="00642039">
      <w:pPr>
        <w:pStyle w:val="Paragraph"/>
      </w:pPr>
    </w:p>
    <w:p w:rsidR="00F5428C" w:rsidRDefault="00F5428C" w:rsidP="00F5428C">
      <w:pPr>
        <w:pStyle w:val="Heading3"/>
        <w:rPr>
          <w:rFonts w:asciiTheme="minorHAnsi" w:hAnsiTheme="minorHAnsi"/>
          <w:sz w:val="28"/>
          <w:szCs w:val="28"/>
        </w:rPr>
      </w:pPr>
      <w:r w:rsidRPr="00EE68C3">
        <w:rPr>
          <w:rFonts w:asciiTheme="minorHAnsi" w:hAnsiTheme="minorHAnsi"/>
          <w:sz w:val="28"/>
          <w:szCs w:val="28"/>
        </w:rPr>
        <w:t>Service Provider App Approved Data</w:t>
      </w:r>
    </w:p>
    <w:p w:rsidR="009051BA" w:rsidRPr="009051BA" w:rsidRDefault="009051BA" w:rsidP="009051BA">
      <w:pPr>
        <w:pStyle w:val="Paragraph"/>
      </w:pPr>
    </w:p>
    <w:p w:rsidR="00F5428C" w:rsidRDefault="00F5428C" w:rsidP="00F5428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F5428C" w:rsidRPr="00811257" w:rsidTr="00681DDF">
        <w:trPr>
          <w:trHeight w:val="480"/>
        </w:trPr>
        <w:tc>
          <w:tcPr>
            <w:tcW w:w="1339" w:type="dxa"/>
            <w:shd w:val="clear" w:color="auto" w:fill="8DB3E2"/>
            <w:vAlign w:val="center"/>
          </w:tcPr>
          <w:p w:rsidR="00F5428C" w:rsidRPr="00811257" w:rsidRDefault="00F5428C" w:rsidP="00681DDF">
            <w:pPr>
              <w:jc w:val="center"/>
              <w:rPr>
                <w:rFonts w:asciiTheme="minorHAnsi" w:hAnsiTheme="minorHAnsi"/>
                <w:sz w:val="22"/>
              </w:rPr>
            </w:pPr>
            <w:r w:rsidRPr="00811257">
              <w:rPr>
                <w:rFonts w:asciiTheme="minorHAnsi" w:eastAsia="Tahoma" w:hAnsiTheme="minorHAnsi" w:cs="Tahoma"/>
                <w:b/>
                <w:szCs w:val="18"/>
              </w:rPr>
              <w:t>Requirement</w:t>
            </w:r>
          </w:p>
          <w:p w:rsidR="00F5428C" w:rsidRPr="00811257" w:rsidRDefault="00F5428C" w:rsidP="00681DDF">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F5428C" w:rsidRPr="00811257" w:rsidRDefault="00F5428C" w:rsidP="00681DDF">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F5428C" w:rsidRPr="00811257" w:rsidRDefault="00F5428C" w:rsidP="00681DDF">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F5428C" w:rsidRPr="00811257" w:rsidRDefault="00F5428C" w:rsidP="00681DDF">
            <w:pPr>
              <w:ind w:right="-18"/>
              <w:jc w:val="center"/>
              <w:rPr>
                <w:rFonts w:asciiTheme="minorHAnsi" w:hAnsiTheme="minorHAnsi"/>
                <w:sz w:val="22"/>
              </w:rPr>
            </w:pPr>
            <w:r w:rsidRPr="00811257">
              <w:rPr>
                <w:rFonts w:asciiTheme="minorHAnsi" w:eastAsia="Tahoma" w:hAnsiTheme="minorHAnsi" w:cs="Tahoma"/>
                <w:b/>
                <w:szCs w:val="18"/>
              </w:rPr>
              <w:t>Comments</w:t>
            </w:r>
          </w:p>
        </w:tc>
      </w:tr>
      <w:tr w:rsidR="00F5428C" w:rsidRPr="00811257" w:rsidTr="00681DDF">
        <w:trPr>
          <w:trHeight w:val="560"/>
        </w:trPr>
        <w:tc>
          <w:tcPr>
            <w:tcW w:w="1339" w:type="dxa"/>
            <w:vAlign w:val="center"/>
          </w:tcPr>
          <w:p w:rsidR="00F5428C" w:rsidRPr="00157A0F" w:rsidRDefault="00F5428C" w:rsidP="00681DDF">
            <w:pPr>
              <w:pStyle w:val="ListParagraph"/>
              <w:numPr>
                <w:ilvl w:val="0"/>
                <w:numId w:val="28"/>
              </w:numPr>
              <w:rPr>
                <w:rFonts w:asciiTheme="minorHAnsi" w:hAnsiTheme="minorHAnsi"/>
              </w:rPr>
            </w:pPr>
          </w:p>
        </w:tc>
        <w:tc>
          <w:tcPr>
            <w:tcW w:w="5800" w:type="dxa"/>
            <w:vAlign w:val="center"/>
          </w:tcPr>
          <w:p w:rsidR="00F5428C" w:rsidRPr="00F5428C" w:rsidRDefault="00F5428C" w:rsidP="00681DDF">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The user can assign service requests to service providers manually in case of the failure of the algorithm </w:t>
            </w:r>
          </w:p>
          <w:p w:rsidR="00F5428C" w:rsidRDefault="00F5428C" w:rsidP="00681DDF">
            <w:pPr>
              <w:numPr>
                <w:ilvl w:val="0"/>
                <w:numId w:val="11"/>
              </w:numPr>
              <w:spacing w:line="240" w:lineRule="auto"/>
              <w:ind w:hanging="360"/>
              <w:jc w:val="both"/>
              <w:rPr>
                <w:rFonts w:asciiTheme="minorHAnsi" w:hAnsiTheme="minorHAnsi"/>
                <w:sz w:val="22"/>
              </w:rPr>
            </w:pPr>
            <w:r>
              <w:rPr>
                <w:rFonts w:asciiTheme="minorHAnsi" w:hAnsiTheme="minorHAnsi"/>
                <w:sz w:val="22"/>
              </w:rPr>
              <w:t>If a service provider rejects a request the user can re-start the algorithm to find another service provider</w:t>
            </w:r>
          </w:p>
          <w:p w:rsidR="00F5428C" w:rsidRDefault="00F5428C" w:rsidP="00681DDF">
            <w:pPr>
              <w:numPr>
                <w:ilvl w:val="0"/>
                <w:numId w:val="11"/>
              </w:numPr>
              <w:spacing w:line="240" w:lineRule="auto"/>
              <w:ind w:hanging="360"/>
              <w:jc w:val="both"/>
              <w:rPr>
                <w:rFonts w:asciiTheme="minorHAnsi" w:hAnsiTheme="minorHAnsi"/>
                <w:sz w:val="22"/>
              </w:rPr>
            </w:pPr>
            <w:r>
              <w:rPr>
                <w:rFonts w:asciiTheme="minorHAnsi" w:hAnsiTheme="minorHAnsi"/>
                <w:sz w:val="22"/>
              </w:rPr>
              <w:t>He can access contact details for calling the service provider</w:t>
            </w:r>
          </w:p>
          <w:p w:rsidR="00F5428C" w:rsidRDefault="00FB0C57" w:rsidP="00681DDF">
            <w:pPr>
              <w:numPr>
                <w:ilvl w:val="0"/>
                <w:numId w:val="11"/>
              </w:numPr>
              <w:spacing w:line="240" w:lineRule="auto"/>
              <w:ind w:hanging="360"/>
              <w:jc w:val="both"/>
              <w:rPr>
                <w:rFonts w:asciiTheme="minorHAnsi" w:hAnsiTheme="minorHAnsi"/>
                <w:sz w:val="22"/>
              </w:rPr>
            </w:pPr>
            <w:r>
              <w:rPr>
                <w:rFonts w:asciiTheme="minorHAnsi" w:hAnsiTheme="minorHAnsi"/>
                <w:sz w:val="22"/>
              </w:rPr>
              <w:t>He can make the service providers premium providers,</w:t>
            </w:r>
          </w:p>
          <w:p w:rsidR="00FB0C57" w:rsidRDefault="00FB0C57" w:rsidP="00681DDF">
            <w:pPr>
              <w:numPr>
                <w:ilvl w:val="0"/>
                <w:numId w:val="11"/>
              </w:numPr>
              <w:spacing w:line="240" w:lineRule="auto"/>
              <w:ind w:hanging="360"/>
              <w:jc w:val="both"/>
              <w:rPr>
                <w:rFonts w:asciiTheme="minorHAnsi" w:hAnsiTheme="minorHAnsi"/>
                <w:sz w:val="22"/>
              </w:rPr>
            </w:pPr>
            <w:r>
              <w:rPr>
                <w:rFonts w:asciiTheme="minorHAnsi" w:hAnsiTheme="minorHAnsi"/>
                <w:sz w:val="22"/>
              </w:rPr>
              <w:t>Remove premium status of a service provider</w:t>
            </w:r>
          </w:p>
          <w:p w:rsidR="00FB0C57" w:rsidRDefault="00FB0C57" w:rsidP="00681DDF">
            <w:pPr>
              <w:numPr>
                <w:ilvl w:val="0"/>
                <w:numId w:val="11"/>
              </w:numPr>
              <w:spacing w:line="240" w:lineRule="auto"/>
              <w:ind w:hanging="360"/>
              <w:jc w:val="both"/>
              <w:rPr>
                <w:rFonts w:asciiTheme="minorHAnsi" w:hAnsiTheme="minorHAnsi"/>
                <w:sz w:val="22"/>
              </w:rPr>
            </w:pPr>
            <w:r>
              <w:rPr>
                <w:rFonts w:asciiTheme="minorHAnsi" w:hAnsiTheme="minorHAnsi"/>
                <w:sz w:val="22"/>
              </w:rPr>
              <w:t>Blacklist a service provider with reason</w:t>
            </w:r>
          </w:p>
          <w:p w:rsidR="00FB0C57" w:rsidRPr="00FB0C57" w:rsidRDefault="00FB0C57" w:rsidP="00FB0C57">
            <w:pPr>
              <w:numPr>
                <w:ilvl w:val="0"/>
                <w:numId w:val="11"/>
              </w:numPr>
              <w:spacing w:line="240" w:lineRule="auto"/>
              <w:ind w:hanging="360"/>
              <w:jc w:val="both"/>
              <w:rPr>
                <w:rFonts w:asciiTheme="minorHAnsi" w:hAnsiTheme="minorHAnsi"/>
                <w:sz w:val="22"/>
              </w:rPr>
            </w:pPr>
            <w:r>
              <w:rPr>
                <w:rFonts w:asciiTheme="minorHAnsi" w:hAnsiTheme="minorHAnsi"/>
                <w:sz w:val="22"/>
              </w:rPr>
              <w:t>Whitelist a service provider</w:t>
            </w:r>
          </w:p>
        </w:tc>
        <w:tc>
          <w:tcPr>
            <w:tcW w:w="906" w:type="dxa"/>
            <w:vAlign w:val="center"/>
          </w:tcPr>
          <w:p w:rsidR="00F5428C" w:rsidRPr="00811257" w:rsidRDefault="00F5428C" w:rsidP="00681DDF">
            <w:pPr>
              <w:widowControl/>
              <w:spacing w:after="200" w:line="276" w:lineRule="auto"/>
              <w:jc w:val="center"/>
              <w:rPr>
                <w:rFonts w:asciiTheme="minorHAnsi" w:hAnsiTheme="minorHAnsi"/>
                <w:sz w:val="22"/>
              </w:rPr>
            </w:pPr>
          </w:p>
        </w:tc>
        <w:tc>
          <w:tcPr>
            <w:tcW w:w="4350" w:type="dxa"/>
            <w:vAlign w:val="center"/>
          </w:tcPr>
          <w:p w:rsidR="00F5428C" w:rsidRPr="00811257" w:rsidRDefault="00F5428C" w:rsidP="00681DDF">
            <w:pPr>
              <w:keepNext/>
              <w:widowControl/>
              <w:numPr>
                <w:ilvl w:val="0"/>
                <w:numId w:val="10"/>
              </w:numPr>
              <w:spacing w:before="120" w:after="60" w:line="240" w:lineRule="auto"/>
              <w:ind w:hanging="360"/>
              <w:contextualSpacing/>
              <w:jc w:val="both"/>
              <w:rPr>
                <w:rFonts w:asciiTheme="minorHAnsi" w:hAnsiTheme="minorHAnsi"/>
                <w:sz w:val="22"/>
              </w:rPr>
            </w:pPr>
          </w:p>
        </w:tc>
      </w:tr>
    </w:tbl>
    <w:p w:rsidR="00F5428C" w:rsidRDefault="00F5428C" w:rsidP="00F5428C">
      <w:pPr>
        <w:pStyle w:val="Paragraph"/>
      </w:pPr>
    </w:p>
    <w:p w:rsidR="009051BA" w:rsidRPr="00F5428C" w:rsidRDefault="009051BA" w:rsidP="00F5428C">
      <w:pPr>
        <w:pStyle w:val="Paragraph"/>
      </w:pPr>
    </w:p>
    <w:p w:rsidR="0042641C" w:rsidRDefault="00FB0C57" w:rsidP="00F50B2B">
      <w:pPr>
        <w:pStyle w:val="Heading3"/>
        <w:rPr>
          <w:rFonts w:asciiTheme="minorHAnsi" w:hAnsiTheme="minorHAnsi" w:cs="Tahoma"/>
          <w:sz w:val="28"/>
        </w:rPr>
      </w:pPr>
      <w:r>
        <w:rPr>
          <w:rFonts w:asciiTheme="minorHAnsi" w:hAnsiTheme="minorHAnsi" w:cs="Tahoma"/>
          <w:sz w:val="28"/>
        </w:rPr>
        <w:t>Customer App Registration Data</w:t>
      </w:r>
    </w:p>
    <w:p w:rsidR="00FB0C57" w:rsidRPr="00FB0C57" w:rsidRDefault="00FB0C57" w:rsidP="00FB0C57">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9051BA" w:rsidRPr="00811257" w:rsidTr="002C304B">
        <w:trPr>
          <w:trHeight w:val="480"/>
        </w:trPr>
        <w:tc>
          <w:tcPr>
            <w:tcW w:w="1339" w:type="dxa"/>
            <w:shd w:val="clear" w:color="auto" w:fill="8DB3E2"/>
            <w:vAlign w:val="center"/>
          </w:tcPr>
          <w:p w:rsidR="009051BA" w:rsidRPr="00811257" w:rsidRDefault="009051BA" w:rsidP="002C304B">
            <w:pPr>
              <w:jc w:val="center"/>
              <w:rPr>
                <w:rFonts w:asciiTheme="minorHAnsi" w:hAnsiTheme="minorHAnsi"/>
                <w:sz w:val="22"/>
              </w:rPr>
            </w:pPr>
            <w:r w:rsidRPr="00811257">
              <w:rPr>
                <w:rFonts w:asciiTheme="minorHAnsi" w:eastAsia="Tahoma" w:hAnsiTheme="minorHAnsi" w:cs="Tahoma"/>
                <w:b/>
                <w:szCs w:val="18"/>
              </w:rPr>
              <w:t>Requirement</w:t>
            </w:r>
          </w:p>
          <w:p w:rsidR="009051BA" w:rsidRPr="00811257" w:rsidRDefault="009051BA" w:rsidP="002C304B">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9051BA" w:rsidRPr="00811257" w:rsidRDefault="009051BA" w:rsidP="002C304B">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9051BA" w:rsidRPr="00811257" w:rsidRDefault="009051BA" w:rsidP="002C304B">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9051BA" w:rsidRPr="00811257" w:rsidRDefault="009051BA" w:rsidP="002C304B">
            <w:pPr>
              <w:ind w:right="-18"/>
              <w:jc w:val="center"/>
              <w:rPr>
                <w:rFonts w:asciiTheme="minorHAnsi" w:hAnsiTheme="minorHAnsi"/>
                <w:sz w:val="22"/>
              </w:rPr>
            </w:pPr>
            <w:r w:rsidRPr="00811257">
              <w:rPr>
                <w:rFonts w:asciiTheme="minorHAnsi" w:eastAsia="Tahoma" w:hAnsiTheme="minorHAnsi" w:cs="Tahoma"/>
                <w:b/>
                <w:szCs w:val="18"/>
              </w:rPr>
              <w:t>Comments</w:t>
            </w:r>
          </w:p>
        </w:tc>
      </w:tr>
      <w:tr w:rsidR="009051BA" w:rsidRPr="00811257" w:rsidTr="002C304B">
        <w:trPr>
          <w:trHeight w:val="560"/>
        </w:trPr>
        <w:tc>
          <w:tcPr>
            <w:tcW w:w="1339" w:type="dxa"/>
            <w:vAlign w:val="center"/>
          </w:tcPr>
          <w:p w:rsidR="009051BA" w:rsidRPr="00157A0F" w:rsidRDefault="009051BA" w:rsidP="002C304B">
            <w:pPr>
              <w:pStyle w:val="ListParagraph"/>
              <w:numPr>
                <w:ilvl w:val="0"/>
                <w:numId w:val="28"/>
              </w:numPr>
              <w:rPr>
                <w:rFonts w:asciiTheme="minorHAnsi" w:hAnsiTheme="minorHAnsi"/>
              </w:rPr>
            </w:pPr>
          </w:p>
        </w:tc>
        <w:tc>
          <w:tcPr>
            <w:tcW w:w="5800" w:type="dxa"/>
            <w:vAlign w:val="center"/>
          </w:tcPr>
          <w:p w:rsidR="009051BA" w:rsidRPr="00FB0C57" w:rsidRDefault="00FB0C57" w:rsidP="00002121">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Customer data verification of Driver’s license </w:t>
            </w:r>
          </w:p>
          <w:p w:rsidR="00FB0C57" w:rsidRPr="001E0DFB" w:rsidRDefault="00FB0C57" w:rsidP="001E0DFB">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Update contact and other details</w:t>
            </w:r>
          </w:p>
        </w:tc>
        <w:tc>
          <w:tcPr>
            <w:tcW w:w="906" w:type="dxa"/>
            <w:vAlign w:val="center"/>
          </w:tcPr>
          <w:p w:rsidR="009051BA" w:rsidRPr="00811257" w:rsidRDefault="009051BA" w:rsidP="002C304B">
            <w:pPr>
              <w:widowControl/>
              <w:spacing w:after="200" w:line="276" w:lineRule="auto"/>
              <w:jc w:val="center"/>
              <w:rPr>
                <w:rFonts w:asciiTheme="minorHAnsi" w:hAnsiTheme="minorHAnsi"/>
                <w:sz w:val="22"/>
              </w:rPr>
            </w:pPr>
          </w:p>
        </w:tc>
        <w:tc>
          <w:tcPr>
            <w:tcW w:w="4350" w:type="dxa"/>
            <w:vAlign w:val="center"/>
          </w:tcPr>
          <w:p w:rsidR="009051BA" w:rsidRPr="00811257" w:rsidRDefault="009051BA" w:rsidP="002C304B">
            <w:pPr>
              <w:keepNext/>
              <w:widowControl/>
              <w:numPr>
                <w:ilvl w:val="0"/>
                <w:numId w:val="10"/>
              </w:numPr>
              <w:spacing w:before="120" w:after="60" w:line="240" w:lineRule="auto"/>
              <w:ind w:hanging="360"/>
              <w:contextualSpacing/>
              <w:jc w:val="both"/>
              <w:rPr>
                <w:rFonts w:asciiTheme="minorHAnsi" w:hAnsiTheme="minorHAnsi"/>
                <w:sz w:val="22"/>
              </w:rPr>
            </w:pPr>
          </w:p>
        </w:tc>
      </w:tr>
    </w:tbl>
    <w:p w:rsidR="0042641C" w:rsidRPr="00811257" w:rsidRDefault="0042641C" w:rsidP="00681DDF">
      <w:pPr>
        <w:pStyle w:val="Paragraph"/>
        <w:spacing w:before="0" w:after="0"/>
        <w:ind w:left="0"/>
        <w:rPr>
          <w:rFonts w:asciiTheme="minorHAnsi" w:hAnsiTheme="minorHAnsi"/>
          <w:sz w:val="22"/>
        </w:rPr>
      </w:pPr>
    </w:p>
    <w:p w:rsidR="0042641C" w:rsidRDefault="0042641C" w:rsidP="007B1936">
      <w:pPr>
        <w:pStyle w:val="Caption"/>
      </w:pPr>
    </w:p>
    <w:p w:rsidR="001E0DFB" w:rsidRDefault="001E0DFB" w:rsidP="001E0DFB">
      <w:pPr>
        <w:pStyle w:val="Heading3"/>
        <w:rPr>
          <w:rFonts w:asciiTheme="minorHAnsi" w:hAnsiTheme="minorHAnsi" w:cs="Tahoma"/>
          <w:sz w:val="28"/>
        </w:rPr>
      </w:pPr>
      <w:r>
        <w:rPr>
          <w:rFonts w:asciiTheme="minorHAnsi" w:hAnsiTheme="minorHAnsi" w:cs="Tahoma"/>
          <w:sz w:val="28"/>
        </w:rPr>
        <w:t>Customer App Approved Data</w:t>
      </w:r>
    </w:p>
    <w:p w:rsidR="001E0DFB" w:rsidRPr="001E0DFB" w:rsidRDefault="001E0DFB" w:rsidP="001E0DFB"/>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1E0DFB" w:rsidRPr="00811257" w:rsidTr="002C304B">
        <w:trPr>
          <w:trHeight w:val="480"/>
        </w:trPr>
        <w:tc>
          <w:tcPr>
            <w:tcW w:w="1339" w:type="dxa"/>
            <w:shd w:val="clear" w:color="auto" w:fill="8DB3E2"/>
            <w:vAlign w:val="center"/>
          </w:tcPr>
          <w:p w:rsidR="001E0DFB" w:rsidRPr="00811257" w:rsidRDefault="001E0DFB" w:rsidP="002C304B">
            <w:pPr>
              <w:jc w:val="center"/>
              <w:rPr>
                <w:rFonts w:asciiTheme="minorHAnsi" w:hAnsiTheme="minorHAnsi"/>
                <w:sz w:val="22"/>
              </w:rPr>
            </w:pPr>
            <w:r w:rsidRPr="00811257">
              <w:rPr>
                <w:rFonts w:asciiTheme="minorHAnsi" w:eastAsia="Tahoma" w:hAnsiTheme="minorHAnsi" w:cs="Tahoma"/>
                <w:b/>
                <w:szCs w:val="18"/>
              </w:rPr>
              <w:t>Requirement</w:t>
            </w:r>
          </w:p>
          <w:p w:rsidR="001E0DFB" w:rsidRPr="00811257" w:rsidRDefault="001E0DFB" w:rsidP="002C304B">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1E0DFB" w:rsidRPr="00811257" w:rsidRDefault="001E0DFB" w:rsidP="002C304B">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1E0DFB" w:rsidRPr="00811257" w:rsidRDefault="001E0DFB" w:rsidP="002C304B">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1E0DFB" w:rsidRPr="00811257" w:rsidRDefault="001E0DFB" w:rsidP="002C304B">
            <w:pPr>
              <w:ind w:right="-18"/>
              <w:jc w:val="center"/>
              <w:rPr>
                <w:rFonts w:asciiTheme="minorHAnsi" w:hAnsiTheme="minorHAnsi"/>
                <w:sz w:val="22"/>
              </w:rPr>
            </w:pPr>
            <w:r w:rsidRPr="00811257">
              <w:rPr>
                <w:rFonts w:asciiTheme="minorHAnsi" w:eastAsia="Tahoma" w:hAnsiTheme="minorHAnsi" w:cs="Tahoma"/>
                <w:b/>
                <w:szCs w:val="18"/>
              </w:rPr>
              <w:t>Comments</w:t>
            </w:r>
          </w:p>
        </w:tc>
      </w:tr>
      <w:tr w:rsidR="001E0DFB" w:rsidRPr="00811257" w:rsidTr="002C304B">
        <w:trPr>
          <w:trHeight w:val="560"/>
        </w:trPr>
        <w:tc>
          <w:tcPr>
            <w:tcW w:w="1339" w:type="dxa"/>
            <w:vAlign w:val="center"/>
          </w:tcPr>
          <w:p w:rsidR="001E0DFB" w:rsidRPr="00157A0F" w:rsidRDefault="001E0DFB" w:rsidP="002C304B">
            <w:pPr>
              <w:pStyle w:val="ListParagraph"/>
              <w:numPr>
                <w:ilvl w:val="0"/>
                <w:numId w:val="28"/>
              </w:numPr>
              <w:rPr>
                <w:rFonts w:asciiTheme="minorHAnsi" w:hAnsiTheme="minorHAnsi"/>
              </w:rPr>
            </w:pPr>
          </w:p>
        </w:tc>
        <w:tc>
          <w:tcPr>
            <w:tcW w:w="5800" w:type="dxa"/>
            <w:vAlign w:val="center"/>
          </w:tcPr>
          <w:p w:rsidR="001E0DFB" w:rsidRPr="001E0DFB" w:rsidRDefault="001E0DFB" w:rsidP="002C304B">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Access contact details for a call during a service request</w:t>
            </w:r>
          </w:p>
          <w:p w:rsidR="001E0DFB" w:rsidRPr="001E0DFB" w:rsidRDefault="001E0DFB" w:rsidP="002C304B">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Update feedback for a service provider in case if the customer gives a low rating or a comment.</w:t>
            </w:r>
          </w:p>
          <w:p w:rsidR="00D23625" w:rsidRPr="00C861CE" w:rsidRDefault="001E0DFB" w:rsidP="00C861CE">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Upgrade the plan of the user during a campaign or as </w:t>
            </w:r>
            <w:proofErr w:type="spellStart"/>
            <w:r w:rsidR="00C861CE">
              <w:rPr>
                <w:rFonts w:asciiTheme="minorHAnsi" w:eastAsia="Tahoma" w:hAnsiTheme="minorHAnsi" w:cs="Tahoma"/>
                <w:sz w:val="22"/>
              </w:rPr>
              <w:t>a</w:t>
            </w:r>
            <w:r w:rsidR="00D23625">
              <w:rPr>
                <w:rFonts w:asciiTheme="minorHAnsi" w:eastAsia="Tahoma" w:hAnsiTheme="minorHAnsi" w:cs="Tahoma"/>
                <w:sz w:val="22"/>
              </w:rPr>
              <w:t>standalone</w:t>
            </w:r>
            <w:proofErr w:type="spellEnd"/>
            <w:r w:rsidR="00D23625">
              <w:rPr>
                <w:rFonts w:asciiTheme="minorHAnsi" w:eastAsia="Tahoma" w:hAnsiTheme="minorHAnsi" w:cs="Tahoma"/>
                <w:sz w:val="22"/>
              </w:rPr>
              <w:t xml:space="preserve"> upgrade. (with and without payment)</w:t>
            </w:r>
          </w:p>
        </w:tc>
        <w:tc>
          <w:tcPr>
            <w:tcW w:w="906" w:type="dxa"/>
            <w:vAlign w:val="center"/>
          </w:tcPr>
          <w:p w:rsidR="001E0DFB" w:rsidRPr="00811257" w:rsidRDefault="001E0DFB" w:rsidP="002C304B">
            <w:pPr>
              <w:widowControl/>
              <w:spacing w:after="200" w:line="276" w:lineRule="auto"/>
              <w:jc w:val="center"/>
              <w:rPr>
                <w:rFonts w:asciiTheme="minorHAnsi" w:hAnsiTheme="minorHAnsi"/>
                <w:sz w:val="22"/>
              </w:rPr>
            </w:pPr>
          </w:p>
        </w:tc>
        <w:tc>
          <w:tcPr>
            <w:tcW w:w="4350" w:type="dxa"/>
            <w:vAlign w:val="center"/>
          </w:tcPr>
          <w:p w:rsidR="001E0DFB" w:rsidRPr="00811257" w:rsidRDefault="001E0DFB" w:rsidP="002C304B">
            <w:pPr>
              <w:keepNext/>
              <w:widowControl/>
              <w:numPr>
                <w:ilvl w:val="0"/>
                <w:numId w:val="10"/>
              </w:numPr>
              <w:spacing w:before="120" w:after="60" w:line="240" w:lineRule="auto"/>
              <w:ind w:hanging="360"/>
              <w:contextualSpacing/>
              <w:jc w:val="both"/>
              <w:rPr>
                <w:rFonts w:asciiTheme="minorHAnsi" w:hAnsiTheme="minorHAnsi"/>
                <w:sz w:val="22"/>
              </w:rPr>
            </w:pPr>
          </w:p>
        </w:tc>
      </w:tr>
    </w:tbl>
    <w:p w:rsidR="005956B0" w:rsidRDefault="005956B0" w:rsidP="005956B0">
      <w:pPr>
        <w:pStyle w:val="Paragraph"/>
        <w:rPr>
          <w:rFonts w:asciiTheme="minorHAnsi" w:hAnsiTheme="minorHAnsi"/>
          <w:sz w:val="22"/>
        </w:rPr>
      </w:pPr>
    </w:p>
    <w:p w:rsidR="00C861CE" w:rsidRDefault="00C861CE" w:rsidP="00C861CE">
      <w:pPr>
        <w:pStyle w:val="Heading3"/>
        <w:rPr>
          <w:rFonts w:asciiTheme="minorHAnsi" w:hAnsiTheme="minorHAnsi" w:cs="Tahoma"/>
          <w:sz w:val="28"/>
        </w:rPr>
      </w:pPr>
      <w:r>
        <w:rPr>
          <w:rFonts w:asciiTheme="minorHAnsi" w:hAnsiTheme="minorHAnsi" w:cs="Tahoma"/>
          <w:sz w:val="28"/>
        </w:rPr>
        <w:t>Call Notes</w:t>
      </w:r>
    </w:p>
    <w:p w:rsidR="00C861CE" w:rsidRDefault="00C861CE" w:rsidP="005956B0">
      <w:pPr>
        <w:pStyle w:val="Paragraph"/>
        <w:rPr>
          <w:rFonts w:asciiTheme="minorHAnsi" w:hAnsiTheme="minorHAnsi"/>
          <w:sz w:val="22"/>
        </w:rPr>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C861CE" w:rsidRPr="00811257" w:rsidTr="002C304B">
        <w:trPr>
          <w:trHeight w:val="480"/>
        </w:trPr>
        <w:tc>
          <w:tcPr>
            <w:tcW w:w="1339" w:type="dxa"/>
            <w:shd w:val="clear" w:color="auto" w:fill="8DB3E2"/>
            <w:vAlign w:val="center"/>
          </w:tcPr>
          <w:p w:rsidR="00C861CE" w:rsidRPr="00811257" w:rsidRDefault="00C861CE" w:rsidP="002C304B">
            <w:pPr>
              <w:jc w:val="center"/>
              <w:rPr>
                <w:rFonts w:asciiTheme="minorHAnsi" w:hAnsiTheme="minorHAnsi"/>
                <w:sz w:val="22"/>
              </w:rPr>
            </w:pPr>
            <w:r w:rsidRPr="00811257">
              <w:rPr>
                <w:rFonts w:asciiTheme="minorHAnsi" w:eastAsia="Tahoma" w:hAnsiTheme="minorHAnsi" w:cs="Tahoma"/>
                <w:b/>
                <w:szCs w:val="18"/>
              </w:rPr>
              <w:t>Requirement</w:t>
            </w:r>
          </w:p>
          <w:p w:rsidR="00C861CE" w:rsidRPr="00811257" w:rsidRDefault="00C861CE" w:rsidP="002C304B">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C861CE" w:rsidRPr="00811257" w:rsidRDefault="00C861CE" w:rsidP="002C304B">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C861CE" w:rsidRPr="00811257" w:rsidRDefault="00C861CE" w:rsidP="002C304B">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C861CE" w:rsidRPr="00811257" w:rsidRDefault="00C861CE" w:rsidP="002C304B">
            <w:pPr>
              <w:ind w:right="-18"/>
              <w:jc w:val="center"/>
              <w:rPr>
                <w:rFonts w:asciiTheme="minorHAnsi" w:hAnsiTheme="minorHAnsi"/>
                <w:sz w:val="22"/>
              </w:rPr>
            </w:pPr>
            <w:r w:rsidRPr="00811257">
              <w:rPr>
                <w:rFonts w:asciiTheme="minorHAnsi" w:eastAsia="Tahoma" w:hAnsiTheme="minorHAnsi" w:cs="Tahoma"/>
                <w:b/>
                <w:szCs w:val="18"/>
              </w:rPr>
              <w:t>Comments</w:t>
            </w:r>
          </w:p>
        </w:tc>
      </w:tr>
      <w:tr w:rsidR="00C861CE" w:rsidRPr="00811257" w:rsidTr="002C304B">
        <w:trPr>
          <w:trHeight w:val="560"/>
        </w:trPr>
        <w:tc>
          <w:tcPr>
            <w:tcW w:w="1339" w:type="dxa"/>
            <w:vAlign w:val="center"/>
          </w:tcPr>
          <w:p w:rsidR="00C861CE" w:rsidRPr="00157A0F" w:rsidRDefault="00C861CE" w:rsidP="002C304B">
            <w:pPr>
              <w:pStyle w:val="ListParagraph"/>
              <w:numPr>
                <w:ilvl w:val="0"/>
                <w:numId w:val="28"/>
              </w:numPr>
              <w:rPr>
                <w:rFonts w:asciiTheme="minorHAnsi" w:hAnsiTheme="minorHAnsi"/>
              </w:rPr>
            </w:pPr>
          </w:p>
        </w:tc>
        <w:tc>
          <w:tcPr>
            <w:tcW w:w="5800" w:type="dxa"/>
            <w:vAlign w:val="center"/>
          </w:tcPr>
          <w:p w:rsidR="00C861CE" w:rsidRPr="00C861CE" w:rsidRDefault="00C861CE" w:rsidP="002C304B">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The user can add notes about conversations he has had with service provider and the customer against each service request. </w:t>
            </w:r>
          </w:p>
          <w:p w:rsidR="00C861CE" w:rsidRPr="001E0DFB" w:rsidRDefault="00C861CE" w:rsidP="002C304B">
            <w:pPr>
              <w:numPr>
                <w:ilvl w:val="0"/>
                <w:numId w:val="11"/>
              </w:numPr>
              <w:spacing w:line="240" w:lineRule="auto"/>
              <w:ind w:hanging="360"/>
              <w:jc w:val="both"/>
              <w:rPr>
                <w:rFonts w:asciiTheme="minorHAnsi" w:hAnsiTheme="minorHAnsi"/>
                <w:sz w:val="22"/>
              </w:rPr>
            </w:pPr>
          </w:p>
        </w:tc>
        <w:tc>
          <w:tcPr>
            <w:tcW w:w="906" w:type="dxa"/>
            <w:vAlign w:val="center"/>
          </w:tcPr>
          <w:p w:rsidR="00C861CE" w:rsidRPr="00811257" w:rsidRDefault="00C861CE" w:rsidP="002C304B">
            <w:pPr>
              <w:widowControl/>
              <w:spacing w:after="200" w:line="276" w:lineRule="auto"/>
              <w:jc w:val="center"/>
              <w:rPr>
                <w:rFonts w:asciiTheme="minorHAnsi" w:hAnsiTheme="minorHAnsi"/>
                <w:sz w:val="22"/>
              </w:rPr>
            </w:pPr>
          </w:p>
        </w:tc>
        <w:tc>
          <w:tcPr>
            <w:tcW w:w="4350" w:type="dxa"/>
            <w:vAlign w:val="center"/>
          </w:tcPr>
          <w:p w:rsidR="00C861CE" w:rsidRPr="00811257" w:rsidRDefault="00C861CE" w:rsidP="002C304B">
            <w:pPr>
              <w:keepNext/>
              <w:widowControl/>
              <w:numPr>
                <w:ilvl w:val="0"/>
                <w:numId w:val="10"/>
              </w:numPr>
              <w:spacing w:before="120" w:after="60" w:line="240" w:lineRule="auto"/>
              <w:ind w:hanging="360"/>
              <w:contextualSpacing/>
              <w:jc w:val="both"/>
              <w:rPr>
                <w:rFonts w:asciiTheme="minorHAnsi" w:hAnsiTheme="minorHAnsi"/>
                <w:sz w:val="22"/>
              </w:rPr>
            </w:pPr>
          </w:p>
        </w:tc>
      </w:tr>
    </w:tbl>
    <w:p w:rsidR="00C861CE" w:rsidRDefault="00C861CE" w:rsidP="005956B0">
      <w:pPr>
        <w:pStyle w:val="Paragraph"/>
        <w:rPr>
          <w:rFonts w:asciiTheme="minorHAnsi" w:hAnsiTheme="minorHAnsi"/>
          <w:sz w:val="22"/>
        </w:rPr>
      </w:pPr>
    </w:p>
    <w:p w:rsidR="00192F7C" w:rsidRDefault="00192F7C" w:rsidP="005956B0">
      <w:pPr>
        <w:pStyle w:val="Paragraph"/>
        <w:rPr>
          <w:rFonts w:asciiTheme="minorHAnsi" w:hAnsiTheme="minorHAnsi"/>
          <w:sz w:val="22"/>
        </w:rPr>
      </w:pPr>
    </w:p>
    <w:p w:rsidR="00192F7C" w:rsidRDefault="00192F7C" w:rsidP="00192F7C">
      <w:pPr>
        <w:pStyle w:val="Heading3"/>
        <w:rPr>
          <w:rFonts w:asciiTheme="minorHAnsi" w:hAnsiTheme="minorHAnsi" w:cs="Tahoma"/>
          <w:sz w:val="28"/>
        </w:rPr>
      </w:pPr>
      <w:r>
        <w:rPr>
          <w:rFonts w:asciiTheme="minorHAnsi" w:hAnsiTheme="minorHAnsi" w:cs="Tahoma"/>
          <w:sz w:val="28"/>
        </w:rPr>
        <w:lastRenderedPageBreak/>
        <w:t>Payments &amp; Subscriptions</w:t>
      </w:r>
    </w:p>
    <w:p w:rsidR="00192F7C" w:rsidRPr="00192F7C" w:rsidRDefault="00192F7C" w:rsidP="00192F7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192F7C" w:rsidRPr="00811257" w:rsidTr="002C304B">
        <w:trPr>
          <w:trHeight w:val="480"/>
        </w:trPr>
        <w:tc>
          <w:tcPr>
            <w:tcW w:w="1339" w:type="dxa"/>
            <w:shd w:val="clear" w:color="auto" w:fill="8DB3E2"/>
            <w:vAlign w:val="center"/>
          </w:tcPr>
          <w:p w:rsidR="00192F7C" w:rsidRPr="00811257" w:rsidRDefault="00192F7C" w:rsidP="002C304B">
            <w:pPr>
              <w:jc w:val="center"/>
              <w:rPr>
                <w:rFonts w:asciiTheme="minorHAnsi" w:hAnsiTheme="minorHAnsi"/>
                <w:sz w:val="22"/>
              </w:rPr>
            </w:pPr>
            <w:r w:rsidRPr="00811257">
              <w:rPr>
                <w:rFonts w:asciiTheme="minorHAnsi" w:eastAsia="Tahoma" w:hAnsiTheme="minorHAnsi" w:cs="Tahoma"/>
                <w:b/>
                <w:szCs w:val="18"/>
              </w:rPr>
              <w:t>Requirement</w:t>
            </w:r>
          </w:p>
          <w:p w:rsidR="00192F7C" w:rsidRPr="00811257" w:rsidRDefault="00192F7C" w:rsidP="002C304B">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192F7C" w:rsidRPr="00811257" w:rsidRDefault="00192F7C" w:rsidP="002C304B">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192F7C" w:rsidRPr="00811257" w:rsidRDefault="00192F7C" w:rsidP="002C304B">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192F7C" w:rsidRPr="00811257" w:rsidRDefault="00192F7C" w:rsidP="002C304B">
            <w:pPr>
              <w:ind w:right="-18"/>
              <w:jc w:val="center"/>
              <w:rPr>
                <w:rFonts w:asciiTheme="minorHAnsi" w:hAnsiTheme="minorHAnsi"/>
                <w:sz w:val="22"/>
              </w:rPr>
            </w:pPr>
            <w:r w:rsidRPr="00811257">
              <w:rPr>
                <w:rFonts w:asciiTheme="minorHAnsi" w:eastAsia="Tahoma" w:hAnsiTheme="minorHAnsi" w:cs="Tahoma"/>
                <w:b/>
                <w:szCs w:val="18"/>
              </w:rPr>
              <w:t>Comments</w:t>
            </w:r>
          </w:p>
        </w:tc>
      </w:tr>
      <w:tr w:rsidR="00192F7C" w:rsidRPr="00811257" w:rsidTr="002C304B">
        <w:trPr>
          <w:trHeight w:val="560"/>
        </w:trPr>
        <w:tc>
          <w:tcPr>
            <w:tcW w:w="1339" w:type="dxa"/>
            <w:vAlign w:val="center"/>
          </w:tcPr>
          <w:p w:rsidR="00192F7C" w:rsidRPr="00157A0F" w:rsidRDefault="00192F7C" w:rsidP="002C304B">
            <w:pPr>
              <w:pStyle w:val="ListParagraph"/>
              <w:numPr>
                <w:ilvl w:val="0"/>
                <w:numId w:val="28"/>
              </w:numPr>
              <w:rPr>
                <w:rFonts w:asciiTheme="minorHAnsi" w:hAnsiTheme="minorHAnsi"/>
              </w:rPr>
            </w:pPr>
          </w:p>
        </w:tc>
        <w:tc>
          <w:tcPr>
            <w:tcW w:w="5800" w:type="dxa"/>
            <w:vAlign w:val="center"/>
          </w:tcPr>
          <w:p w:rsidR="00FF47A6" w:rsidRPr="00FF47A6" w:rsidRDefault="00192F7C" w:rsidP="00FF47A6">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The user can track the payments made by customer</w:t>
            </w:r>
            <w:r w:rsidR="00FF47A6">
              <w:rPr>
                <w:rFonts w:asciiTheme="minorHAnsi" w:eastAsia="Tahoma" w:hAnsiTheme="minorHAnsi" w:cs="Tahoma"/>
                <w:sz w:val="22"/>
              </w:rPr>
              <w:t xml:space="preserve"> to RSA 247 and to the service providers with unique transaction ids and other details</w:t>
            </w:r>
          </w:p>
        </w:tc>
        <w:tc>
          <w:tcPr>
            <w:tcW w:w="906" w:type="dxa"/>
            <w:vAlign w:val="center"/>
          </w:tcPr>
          <w:p w:rsidR="00192F7C" w:rsidRPr="00811257" w:rsidRDefault="00192F7C" w:rsidP="002C304B">
            <w:pPr>
              <w:widowControl/>
              <w:spacing w:after="200" w:line="276" w:lineRule="auto"/>
              <w:jc w:val="center"/>
              <w:rPr>
                <w:rFonts w:asciiTheme="minorHAnsi" w:hAnsiTheme="minorHAnsi"/>
                <w:sz w:val="22"/>
              </w:rPr>
            </w:pPr>
          </w:p>
        </w:tc>
        <w:tc>
          <w:tcPr>
            <w:tcW w:w="4350" w:type="dxa"/>
            <w:vAlign w:val="center"/>
          </w:tcPr>
          <w:p w:rsidR="00192F7C" w:rsidRPr="00811257" w:rsidRDefault="00192F7C" w:rsidP="002C304B">
            <w:pPr>
              <w:keepNext/>
              <w:widowControl/>
              <w:numPr>
                <w:ilvl w:val="0"/>
                <w:numId w:val="10"/>
              </w:numPr>
              <w:spacing w:before="120" w:after="60" w:line="240" w:lineRule="auto"/>
              <w:ind w:hanging="360"/>
              <w:contextualSpacing/>
              <w:jc w:val="both"/>
              <w:rPr>
                <w:rFonts w:asciiTheme="minorHAnsi" w:hAnsiTheme="minorHAnsi"/>
                <w:sz w:val="22"/>
              </w:rPr>
            </w:pPr>
          </w:p>
        </w:tc>
      </w:tr>
    </w:tbl>
    <w:p w:rsidR="00192F7C" w:rsidRDefault="00192F7C" w:rsidP="00192F7C">
      <w:pPr>
        <w:pStyle w:val="Paragraph"/>
      </w:pPr>
    </w:p>
    <w:p w:rsidR="00FF47A6" w:rsidRDefault="00FF47A6" w:rsidP="00FF47A6">
      <w:pPr>
        <w:pStyle w:val="Heading3"/>
        <w:rPr>
          <w:rFonts w:asciiTheme="minorHAnsi" w:hAnsiTheme="minorHAnsi" w:cs="Tahoma"/>
          <w:sz w:val="28"/>
        </w:rPr>
      </w:pPr>
      <w:r>
        <w:rPr>
          <w:rFonts w:asciiTheme="minorHAnsi" w:hAnsiTheme="minorHAnsi" w:cs="Tahoma"/>
          <w:sz w:val="28"/>
        </w:rPr>
        <w:t>Promotions</w:t>
      </w:r>
    </w:p>
    <w:p w:rsidR="00FF47A6" w:rsidRDefault="00FF47A6" w:rsidP="00192F7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FF47A6" w:rsidRPr="00811257" w:rsidTr="002C304B">
        <w:trPr>
          <w:trHeight w:val="480"/>
        </w:trPr>
        <w:tc>
          <w:tcPr>
            <w:tcW w:w="1339" w:type="dxa"/>
            <w:shd w:val="clear" w:color="auto" w:fill="8DB3E2"/>
            <w:vAlign w:val="center"/>
          </w:tcPr>
          <w:p w:rsidR="00FF47A6" w:rsidRPr="00811257" w:rsidRDefault="00FF47A6" w:rsidP="002C304B">
            <w:pPr>
              <w:jc w:val="center"/>
              <w:rPr>
                <w:rFonts w:asciiTheme="minorHAnsi" w:hAnsiTheme="minorHAnsi"/>
                <w:sz w:val="22"/>
              </w:rPr>
            </w:pPr>
            <w:r w:rsidRPr="00811257">
              <w:rPr>
                <w:rFonts w:asciiTheme="minorHAnsi" w:eastAsia="Tahoma" w:hAnsiTheme="minorHAnsi" w:cs="Tahoma"/>
                <w:b/>
                <w:szCs w:val="18"/>
              </w:rPr>
              <w:t>Requirement</w:t>
            </w:r>
          </w:p>
          <w:p w:rsidR="00FF47A6" w:rsidRPr="00811257" w:rsidRDefault="00FF47A6" w:rsidP="002C304B">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FF47A6" w:rsidRPr="00811257" w:rsidRDefault="00FF47A6" w:rsidP="002C304B">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FF47A6" w:rsidRPr="00811257" w:rsidRDefault="00FF47A6" w:rsidP="002C304B">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FF47A6" w:rsidRPr="00811257" w:rsidRDefault="00FF47A6" w:rsidP="002C304B">
            <w:pPr>
              <w:ind w:right="-18"/>
              <w:jc w:val="center"/>
              <w:rPr>
                <w:rFonts w:asciiTheme="minorHAnsi" w:hAnsiTheme="minorHAnsi"/>
                <w:sz w:val="22"/>
              </w:rPr>
            </w:pPr>
            <w:r w:rsidRPr="00811257">
              <w:rPr>
                <w:rFonts w:asciiTheme="minorHAnsi" w:eastAsia="Tahoma" w:hAnsiTheme="minorHAnsi" w:cs="Tahoma"/>
                <w:b/>
                <w:szCs w:val="18"/>
              </w:rPr>
              <w:t>Comments</w:t>
            </w:r>
          </w:p>
        </w:tc>
      </w:tr>
      <w:tr w:rsidR="00FF47A6" w:rsidRPr="00811257" w:rsidTr="002C304B">
        <w:trPr>
          <w:trHeight w:val="560"/>
        </w:trPr>
        <w:tc>
          <w:tcPr>
            <w:tcW w:w="1339" w:type="dxa"/>
            <w:vAlign w:val="center"/>
          </w:tcPr>
          <w:p w:rsidR="00FF47A6" w:rsidRPr="00157A0F" w:rsidRDefault="00FF47A6" w:rsidP="002C304B">
            <w:pPr>
              <w:pStyle w:val="ListParagraph"/>
              <w:numPr>
                <w:ilvl w:val="0"/>
                <w:numId w:val="28"/>
              </w:numPr>
              <w:rPr>
                <w:rFonts w:asciiTheme="minorHAnsi" w:hAnsiTheme="minorHAnsi"/>
              </w:rPr>
            </w:pPr>
          </w:p>
        </w:tc>
        <w:tc>
          <w:tcPr>
            <w:tcW w:w="5800" w:type="dxa"/>
            <w:vAlign w:val="center"/>
          </w:tcPr>
          <w:p w:rsidR="00FF47A6" w:rsidRPr="001E0DFB" w:rsidRDefault="00FF47A6" w:rsidP="00FF47A6">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The </w:t>
            </w:r>
            <w:r w:rsidR="00646DCF">
              <w:rPr>
                <w:rFonts w:asciiTheme="minorHAnsi" w:eastAsia="Tahoma" w:hAnsiTheme="minorHAnsi" w:cs="Tahoma"/>
                <w:sz w:val="22"/>
              </w:rPr>
              <w:t>user can provide promotional coupons, offers for grievances and community members from admin console.</w:t>
            </w:r>
          </w:p>
        </w:tc>
        <w:tc>
          <w:tcPr>
            <w:tcW w:w="906" w:type="dxa"/>
            <w:vAlign w:val="center"/>
          </w:tcPr>
          <w:p w:rsidR="00FF47A6" w:rsidRPr="00811257" w:rsidRDefault="00FF47A6" w:rsidP="002C304B">
            <w:pPr>
              <w:widowControl/>
              <w:spacing w:after="200" w:line="276" w:lineRule="auto"/>
              <w:jc w:val="center"/>
              <w:rPr>
                <w:rFonts w:asciiTheme="minorHAnsi" w:hAnsiTheme="minorHAnsi"/>
                <w:sz w:val="22"/>
              </w:rPr>
            </w:pPr>
          </w:p>
        </w:tc>
        <w:tc>
          <w:tcPr>
            <w:tcW w:w="4350" w:type="dxa"/>
            <w:vAlign w:val="center"/>
          </w:tcPr>
          <w:p w:rsidR="00FF47A6" w:rsidRPr="00811257" w:rsidRDefault="00FF47A6" w:rsidP="002C304B">
            <w:pPr>
              <w:keepNext/>
              <w:widowControl/>
              <w:numPr>
                <w:ilvl w:val="0"/>
                <w:numId w:val="10"/>
              </w:numPr>
              <w:spacing w:before="120" w:after="60" w:line="240" w:lineRule="auto"/>
              <w:ind w:hanging="360"/>
              <w:contextualSpacing/>
              <w:jc w:val="both"/>
              <w:rPr>
                <w:rFonts w:asciiTheme="minorHAnsi" w:hAnsiTheme="minorHAnsi"/>
                <w:sz w:val="22"/>
              </w:rPr>
            </w:pPr>
          </w:p>
        </w:tc>
      </w:tr>
    </w:tbl>
    <w:p w:rsidR="00192F7C" w:rsidRDefault="00192F7C" w:rsidP="00192F7C">
      <w:pPr>
        <w:pStyle w:val="Paragraph"/>
      </w:pPr>
    </w:p>
    <w:p w:rsidR="00605B0E" w:rsidRDefault="00605B0E" w:rsidP="00605B0E">
      <w:pPr>
        <w:pStyle w:val="Heading3"/>
        <w:rPr>
          <w:rFonts w:asciiTheme="minorHAnsi" w:hAnsiTheme="minorHAnsi" w:cs="Tahoma"/>
          <w:sz w:val="28"/>
        </w:rPr>
      </w:pPr>
      <w:r>
        <w:rPr>
          <w:rFonts w:asciiTheme="minorHAnsi" w:hAnsiTheme="minorHAnsi" w:cs="Tahoma"/>
          <w:sz w:val="28"/>
        </w:rPr>
        <w:t>SMS Triggering</w:t>
      </w:r>
    </w:p>
    <w:p w:rsidR="00605B0E" w:rsidRDefault="00605B0E" w:rsidP="00192F7C">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605B0E" w:rsidRPr="00811257" w:rsidTr="00864677">
        <w:trPr>
          <w:trHeight w:val="480"/>
        </w:trPr>
        <w:tc>
          <w:tcPr>
            <w:tcW w:w="1339" w:type="dxa"/>
            <w:shd w:val="clear" w:color="auto" w:fill="8DB3E2"/>
            <w:vAlign w:val="center"/>
          </w:tcPr>
          <w:p w:rsidR="00605B0E" w:rsidRPr="00811257" w:rsidRDefault="00605B0E" w:rsidP="00864677">
            <w:pPr>
              <w:jc w:val="center"/>
              <w:rPr>
                <w:rFonts w:asciiTheme="minorHAnsi" w:hAnsiTheme="minorHAnsi"/>
                <w:sz w:val="22"/>
              </w:rPr>
            </w:pPr>
            <w:r w:rsidRPr="00811257">
              <w:rPr>
                <w:rFonts w:asciiTheme="minorHAnsi" w:eastAsia="Tahoma" w:hAnsiTheme="minorHAnsi" w:cs="Tahoma"/>
                <w:b/>
                <w:szCs w:val="18"/>
              </w:rPr>
              <w:t>Requirement</w:t>
            </w:r>
          </w:p>
          <w:p w:rsidR="00605B0E" w:rsidRPr="00811257" w:rsidRDefault="00605B0E" w:rsidP="00864677">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605B0E" w:rsidRPr="00811257" w:rsidRDefault="00605B0E" w:rsidP="00864677">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605B0E" w:rsidRPr="00811257" w:rsidRDefault="00605B0E" w:rsidP="00864677">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605B0E" w:rsidRPr="00811257" w:rsidRDefault="00605B0E" w:rsidP="00864677">
            <w:pPr>
              <w:ind w:right="-18"/>
              <w:jc w:val="center"/>
              <w:rPr>
                <w:rFonts w:asciiTheme="minorHAnsi" w:hAnsiTheme="minorHAnsi"/>
                <w:sz w:val="22"/>
              </w:rPr>
            </w:pPr>
            <w:r w:rsidRPr="00811257">
              <w:rPr>
                <w:rFonts w:asciiTheme="minorHAnsi" w:eastAsia="Tahoma" w:hAnsiTheme="minorHAnsi" w:cs="Tahoma"/>
                <w:b/>
                <w:szCs w:val="18"/>
              </w:rPr>
              <w:t>Comments</w:t>
            </w:r>
          </w:p>
        </w:tc>
      </w:tr>
      <w:tr w:rsidR="00605B0E" w:rsidRPr="00811257" w:rsidTr="00864677">
        <w:trPr>
          <w:trHeight w:val="560"/>
        </w:trPr>
        <w:tc>
          <w:tcPr>
            <w:tcW w:w="1339" w:type="dxa"/>
            <w:vAlign w:val="center"/>
          </w:tcPr>
          <w:p w:rsidR="00605B0E" w:rsidRPr="00157A0F" w:rsidRDefault="00605B0E" w:rsidP="00864677">
            <w:pPr>
              <w:pStyle w:val="ListParagraph"/>
              <w:numPr>
                <w:ilvl w:val="0"/>
                <w:numId w:val="28"/>
              </w:numPr>
              <w:rPr>
                <w:rFonts w:asciiTheme="minorHAnsi" w:hAnsiTheme="minorHAnsi"/>
              </w:rPr>
            </w:pPr>
          </w:p>
        </w:tc>
        <w:tc>
          <w:tcPr>
            <w:tcW w:w="5800" w:type="dxa"/>
            <w:vAlign w:val="center"/>
          </w:tcPr>
          <w:p w:rsidR="00605B0E" w:rsidRPr="000E05DB" w:rsidRDefault="000E05DB" w:rsidP="00864677">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To trigger reminder SMS, promotional SMS</w:t>
            </w:r>
          </w:p>
          <w:p w:rsidR="000E05DB" w:rsidRPr="000E05DB" w:rsidRDefault="000E05DB" w:rsidP="00864677">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To send SMS for </w:t>
            </w:r>
            <w:proofErr w:type="spellStart"/>
            <w:r>
              <w:rPr>
                <w:rFonts w:asciiTheme="minorHAnsi" w:eastAsia="Tahoma" w:hAnsiTheme="minorHAnsi" w:cs="Tahoma"/>
                <w:sz w:val="22"/>
              </w:rPr>
              <w:t>onboarded</w:t>
            </w:r>
            <w:proofErr w:type="spellEnd"/>
            <w:r>
              <w:rPr>
                <w:rFonts w:asciiTheme="minorHAnsi" w:eastAsia="Tahoma" w:hAnsiTheme="minorHAnsi" w:cs="Tahoma"/>
                <w:sz w:val="22"/>
              </w:rPr>
              <w:t xml:space="preserve"> service partners</w:t>
            </w:r>
          </w:p>
          <w:p w:rsidR="000E05DB" w:rsidRPr="001E0DFB" w:rsidRDefault="000E05DB" w:rsidP="00864677">
            <w:pPr>
              <w:numPr>
                <w:ilvl w:val="0"/>
                <w:numId w:val="11"/>
              </w:numPr>
              <w:spacing w:line="240" w:lineRule="auto"/>
              <w:ind w:hanging="360"/>
              <w:jc w:val="both"/>
              <w:rPr>
                <w:rFonts w:asciiTheme="minorHAnsi" w:hAnsiTheme="minorHAnsi"/>
                <w:sz w:val="22"/>
              </w:rPr>
            </w:pPr>
          </w:p>
        </w:tc>
        <w:tc>
          <w:tcPr>
            <w:tcW w:w="906" w:type="dxa"/>
            <w:vAlign w:val="center"/>
          </w:tcPr>
          <w:p w:rsidR="00605B0E" w:rsidRPr="00811257" w:rsidRDefault="00605B0E" w:rsidP="00864677">
            <w:pPr>
              <w:widowControl/>
              <w:spacing w:after="200" w:line="276" w:lineRule="auto"/>
              <w:jc w:val="center"/>
              <w:rPr>
                <w:rFonts w:asciiTheme="minorHAnsi" w:hAnsiTheme="minorHAnsi"/>
                <w:sz w:val="22"/>
              </w:rPr>
            </w:pPr>
          </w:p>
        </w:tc>
        <w:tc>
          <w:tcPr>
            <w:tcW w:w="4350" w:type="dxa"/>
            <w:vAlign w:val="center"/>
          </w:tcPr>
          <w:p w:rsidR="00605B0E" w:rsidRPr="00811257" w:rsidRDefault="00605B0E" w:rsidP="00864677">
            <w:pPr>
              <w:keepNext/>
              <w:widowControl/>
              <w:numPr>
                <w:ilvl w:val="0"/>
                <w:numId w:val="10"/>
              </w:numPr>
              <w:spacing w:before="120" w:after="60" w:line="240" w:lineRule="auto"/>
              <w:ind w:hanging="360"/>
              <w:contextualSpacing/>
              <w:jc w:val="both"/>
              <w:rPr>
                <w:rFonts w:asciiTheme="minorHAnsi" w:hAnsiTheme="minorHAnsi"/>
                <w:sz w:val="22"/>
              </w:rPr>
            </w:pPr>
          </w:p>
        </w:tc>
      </w:tr>
    </w:tbl>
    <w:p w:rsidR="00605B0E" w:rsidRDefault="00605B0E" w:rsidP="00192F7C">
      <w:pPr>
        <w:pStyle w:val="Paragraph"/>
      </w:pPr>
    </w:p>
    <w:p w:rsidR="008B71ED" w:rsidRDefault="008B71ED" w:rsidP="008B71ED">
      <w:pPr>
        <w:pStyle w:val="Heading3"/>
        <w:rPr>
          <w:rFonts w:asciiTheme="minorHAnsi" w:hAnsiTheme="minorHAnsi" w:cs="Tahoma"/>
          <w:sz w:val="28"/>
        </w:rPr>
      </w:pPr>
      <w:r>
        <w:rPr>
          <w:rFonts w:asciiTheme="minorHAnsi" w:hAnsiTheme="minorHAnsi" w:cs="Tahoma"/>
          <w:sz w:val="28"/>
        </w:rPr>
        <w:t>Issue View</w:t>
      </w:r>
    </w:p>
    <w:p w:rsidR="008B71ED" w:rsidRDefault="008B71ED" w:rsidP="008B71ED">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8B71ED" w:rsidRPr="00811257" w:rsidTr="008B71ED">
        <w:trPr>
          <w:trHeight w:val="480"/>
        </w:trPr>
        <w:tc>
          <w:tcPr>
            <w:tcW w:w="1339" w:type="dxa"/>
            <w:shd w:val="clear" w:color="auto" w:fill="8DB3E2"/>
            <w:vAlign w:val="center"/>
          </w:tcPr>
          <w:p w:rsidR="008B71ED" w:rsidRPr="00811257" w:rsidRDefault="008B71ED" w:rsidP="008B71ED">
            <w:pPr>
              <w:jc w:val="center"/>
              <w:rPr>
                <w:rFonts w:asciiTheme="minorHAnsi" w:hAnsiTheme="minorHAnsi"/>
                <w:sz w:val="22"/>
              </w:rPr>
            </w:pPr>
            <w:r w:rsidRPr="00811257">
              <w:rPr>
                <w:rFonts w:asciiTheme="minorHAnsi" w:eastAsia="Tahoma" w:hAnsiTheme="minorHAnsi" w:cs="Tahoma"/>
                <w:b/>
                <w:szCs w:val="18"/>
              </w:rPr>
              <w:t>Requirement</w:t>
            </w:r>
          </w:p>
          <w:p w:rsidR="008B71ED" w:rsidRPr="00811257" w:rsidRDefault="008B71ED" w:rsidP="008B71ED">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8B71ED" w:rsidRPr="00811257" w:rsidRDefault="008B71ED" w:rsidP="008B71ED">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8B71ED" w:rsidRPr="00811257" w:rsidRDefault="008B71ED" w:rsidP="008B71ED">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8B71ED" w:rsidRPr="00811257" w:rsidRDefault="008B71ED" w:rsidP="008B71ED">
            <w:pPr>
              <w:ind w:right="-18"/>
              <w:jc w:val="center"/>
              <w:rPr>
                <w:rFonts w:asciiTheme="minorHAnsi" w:hAnsiTheme="minorHAnsi"/>
                <w:sz w:val="22"/>
              </w:rPr>
            </w:pPr>
            <w:r w:rsidRPr="00811257">
              <w:rPr>
                <w:rFonts w:asciiTheme="minorHAnsi" w:eastAsia="Tahoma" w:hAnsiTheme="minorHAnsi" w:cs="Tahoma"/>
                <w:b/>
                <w:szCs w:val="18"/>
              </w:rPr>
              <w:t>Comments</w:t>
            </w:r>
          </w:p>
        </w:tc>
      </w:tr>
      <w:tr w:rsidR="008B71ED" w:rsidRPr="00811257" w:rsidTr="008B71ED">
        <w:trPr>
          <w:trHeight w:val="560"/>
        </w:trPr>
        <w:tc>
          <w:tcPr>
            <w:tcW w:w="1339" w:type="dxa"/>
            <w:vAlign w:val="center"/>
          </w:tcPr>
          <w:p w:rsidR="008B71ED" w:rsidRPr="00157A0F" w:rsidRDefault="008B71ED" w:rsidP="008B71ED">
            <w:pPr>
              <w:pStyle w:val="ListParagraph"/>
              <w:numPr>
                <w:ilvl w:val="0"/>
                <w:numId w:val="28"/>
              </w:numPr>
              <w:rPr>
                <w:rFonts w:asciiTheme="minorHAnsi" w:hAnsiTheme="minorHAnsi"/>
              </w:rPr>
            </w:pPr>
          </w:p>
        </w:tc>
        <w:tc>
          <w:tcPr>
            <w:tcW w:w="5800" w:type="dxa"/>
            <w:vAlign w:val="center"/>
          </w:tcPr>
          <w:p w:rsidR="008B71ED" w:rsidRPr="008B71ED" w:rsidRDefault="008B71ED" w:rsidP="008B71ED">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The data that is visible to Admin should always be in relation to an issue.</w:t>
            </w:r>
          </w:p>
          <w:p w:rsidR="008B71ED" w:rsidRPr="00BB6477" w:rsidRDefault="008B71ED" w:rsidP="008B71ED">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lastRenderedPageBreak/>
              <w:t xml:space="preserve">These </w:t>
            </w:r>
            <w:r w:rsidR="00AD4C34">
              <w:rPr>
                <w:rFonts w:asciiTheme="minorHAnsi" w:eastAsia="Tahoma" w:hAnsiTheme="minorHAnsi" w:cs="Tahoma"/>
                <w:sz w:val="22"/>
              </w:rPr>
              <w:t>issues can be categorized into 5</w:t>
            </w:r>
            <w:r>
              <w:rPr>
                <w:rFonts w:asciiTheme="minorHAnsi" w:eastAsia="Tahoma" w:hAnsiTheme="minorHAnsi" w:cs="Tahoma"/>
                <w:sz w:val="22"/>
              </w:rPr>
              <w:t xml:space="preserve"> types as </w:t>
            </w:r>
          </w:p>
          <w:p w:rsidR="00BB6477" w:rsidRDefault="00BB6477" w:rsidP="00BB6477">
            <w:pPr>
              <w:pStyle w:val="ListParagraph"/>
              <w:numPr>
                <w:ilvl w:val="0"/>
                <w:numId w:val="34"/>
              </w:numPr>
              <w:spacing w:after="0" w:line="240" w:lineRule="auto"/>
              <w:jc w:val="both"/>
              <w:rPr>
                <w:rFonts w:asciiTheme="minorHAnsi" w:hAnsiTheme="minorHAnsi"/>
              </w:rPr>
            </w:pPr>
            <w:r>
              <w:rPr>
                <w:rFonts w:asciiTheme="minorHAnsi" w:hAnsiTheme="minorHAnsi"/>
              </w:rPr>
              <w:t>Service Provider Approval</w:t>
            </w:r>
          </w:p>
          <w:p w:rsidR="00BB6477" w:rsidRDefault="00BB6477" w:rsidP="00BB6477">
            <w:pPr>
              <w:pStyle w:val="ListParagraph"/>
              <w:numPr>
                <w:ilvl w:val="0"/>
                <w:numId w:val="34"/>
              </w:numPr>
              <w:spacing w:after="0" w:line="240" w:lineRule="auto"/>
              <w:jc w:val="both"/>
              <w:rPr>
                <w:rFonts w:asciiTheme="minorHAnsi" w:hAnsiTheme="minorHAnsi"/>
              </w:rPr>
            </w:pPr>
            <w:r>
              <w:rPr>
                <w:rFonts w:asciiTheme="minorHAnsi" w:hAnsiTheme="minorHAnsi"/>
              </w:rPr>
              <w:t>Service Request</w:t>
            </w:r>
          </w:p>
          <w:p w:rsidR="00BB6477" w:rsidRDefault="00BB6477" w:rsidP="00BB6477">
            <w:pPr>
              <w:pStyle w:val="ListParagraph"/>
              <w:numPr>
                <w:ilvl w:val="0"/>
                <w:numId w:val="34"/>
              </w:numPr>
              <w:spacing w:after="0" w:line="240" w:lineRule="auto"/>
              <w:jc w:val="both"/>
              <w:rPr>
                <w:rFonts w:asciiTheme="minorHAnsi" w:hAnsiTheme="minorHAnsi"/>
              </w:rPr>
            </w:pPr>
            <w:r>
              <w:rPr>
                <w:rFonts w:asciiTheme="minorHAnsi" w:hAnsiTheme="minorHAnsi"/>
              </w:rPr>
              <w:t>Community Request</w:t>
            </w:r>
          </w:p>
          <w:p w:rsidR="00BB6477" w:rsidRDefault="00BB6477" w:rsidP="00BB6477">
            <w:pPr>
              <w:pStyle w:val="ListParagraph"/>
              <w:numPr>
                <w:ilvl w:val="0"/>
                <w:numId w:val="34"/>
              </w:numPr>
              <w:spacing w:after="0" w:line="240" w:lineRule="auto"/>
              <w:jc w:val="both"/>
              <w:rPr>
                <w:rFonts w:asciiTheme="minorHAnsi" w:hAnsiTheme="minorHAnsi"/>
              </w:rPr>
            </w:pPr>
            <w:r>
              <w:rPr>
                <w:rFonts w:asciiTheme="minorHAnsi" w:hAnsiTheme="minorHAnsi"/>
              </w:rPr>
              <w:t>Customer Approval</w:t>
            </w:r>
          </w:p>
          <w:p w:rsidR="00BB6477" w:rsidRDefault="00BB6477" w:rsidP="00BB6477">
            <w:pPr>
              <w:pStyle w:val="ListParagraph"/>
              <w:numPr>
                <w:ilvl w:val="0"/>
                <w:numId w:val="34"/>
              </w:numPr>
              <w:spacing w:after="0" w:line="240" w:lineRule="auto"/>
              <w:jc w:val="both"/>
              <w:rPr>
                <w:rFonts w:asciiTheme="minorHAnsi" w:hAnsiTheme="minorHAnsi"/>
              </w:rPr>
            </w:pPr>
            <w:r>
              <w:rPr>
                <w:rFonts w:asciiTheme="minorHAnsi" w:hAnsiTheme="minorHAnsi"/>
              </w:rPr>
              <w:t>Customer Feedback for a service and help</w:t>
            </w:r>
          </w:p>
          <w:p w:rsidR="00BB6477" w:rsidRPr="00BB6477" w:rsidRDefault="00BB6477" w:rsidP="00BB6477">
            <w:pPr>
              <w:pStyle w:val="ListParagraph"/>
              <w:numPr>
                <w:ilvl w:val="0"/>
                <w:numId w:val="34"/>
              </w:numPr>
              <w:spacing w:line="240" w:lineRule="auto"/>
              <w:jc w:val="both"/>
              <w:rPr>
                <w:rFonts w:asciiTheme="minorHAnsi" w:eastAsia="Times New Roman" w:hAnsiTheme="minorHAnsi"/>
              </w:rPr>
            </w:pPr>
            <w:r w:rsidRPr="00BB6477">
              <w:rPr>
                <w:rFonts w:asciiTheme="minorHAnsi" w:hAnsiTheme="minorHAnsi"/>
              </w:rPr>
              <w:t xml:space="preserve">Customer Feedback on RSA (app, website, Service, Grievance </w:t>
            </w:r>
            <w:proofErr w:type="spellStart"/>
            <w:r w:rsidRPr="00BB6477">
              <w:rPr>
                <w:rFonts w:asciiTheme="minorHAnsi" w:hAnsiTheme="minorHAnsi"/>
              </w:rPr>
              <w:t>etc</w:t>
            </w:r>
            <w:proofErr w:type="spellEnd"/>
          </w:p>
          <w:p w:rsidR="00AD4C34" w:rsidRPr="00605B0E" w:rsidRDefault="00BB6477" w:rsidP="00605B0E">
            <w:pPr>
              <w:numPr>
                <w:ilvl w:val="0"/>
                <w:numId w:val="11"/>
              </w:numPr>
              <w:spacing w:line="240" w:lineRule="auto"/>
              <w:ind w:hanging="360"/>
              <w:jc w:val="both"/>
              <w:rPr>
                <w:rFonts w:asciiTheme="minorHAnsi" w:hAnsiTheme="minorHAnsi"/>
                <w:sz w:val="22"/>
              </w:rPr>
            </w:pPr>
            <w:r>
              <w:rPr>
                <w:rFonts w:asciiTheme="minorHAnsi" w:hAnsiTheme="minorHAnsi"/>
                <w:sz w:val="22"/>
              </w:rPr>
              <w:t xml:space="preserve">The Admin should not have access to information that </w:t>
            </w:r>
            <w:r w:rsidR="00356039">
              <w:rPr>
                <w:rFonts w:asciiTheme="minorHAnsi" w:hAnsiTheme="minorHAnsi"/>
                <w:sz w:val="22"/>
              </w:rPr>
              <w:t>is not related to an issue.</w:t>
            </w:r>
          </w:p>
        </w:tc>
        <w:tc>
          <w:tcPr>
            <w:tcW w:w="906" w:type="dxa"/>
            <w:vAlign w:val="center"/>
          </w:tcPr>
          <w:p w:rsidR="008B71ED" w:rsidRPr="00811257" w:rsidRDefault="008B71ED" w:rsidP="008B71ED">
            <w:pPr>
              <w:widowControl/>
              <w:spacing w:after="200" w:line="276" w:lineRule="auto"/>
              <w:jc w:val="center"/>
              <w:rPr>
                <w:rFonts w:asciiTheme="minorHAnsi" w:hAnsiTheme="minorHAnsi"/>
                <w:sz w:val="22"/>
              </w:rPr>
            </w:pPr>
          </w:p>
        </w:tc>
        <w:tc>
          <w:tcPr>
            <w:tcW w:w="4350" w:type="dxa"/>
            <w:vAlign w:val="center"/>
          </w:tcPr>
          <w:p w:rsidR="008B71ED" w:rsidRPr="00811257" w:rsidRDefault="008B71ED" w:rsidP="008B71ED">
            <w:pPr>
              <w:keepNext/>
              <w:widowControl/>
              <w:numPr>
                <w:ilvl w:val="0"/>
                <w:numId w:val="10"/>
              </w:numPr>
              <w:spacing w:before="120" w:after="60" w:line="240" w:lineRule="auto"/>
              <w:ind w:hanging="360"/>
              <w:contextualSpacing/>
              <w:jc w:val="both"/>
              <w:rPr>
                <w:rFonts w:asciiTheme="minorHAnsi" w:hAnsiTheme="minorHAnsi"/>
                <w:sz w:val="22"/>
              </w:rPr>
            </w:pPr>
          </w:p>
        </w:tc>
      </w:tr>
    </w:tbl>
    <w:p w:rsidR="008B71ED" w:rsidRDefault="008B71ED" w:rsidP="008B71ED">
      <w:pPr>
        <w:pStyle w:val="Paragraph"/>
      </w:pPr>
    </w:p>
    <w:p w:rsidR="003C74AD" w:rsidRDefault="003C74AD" w:rsidP="003C74AD">
      <w:pPr>
        <w:pStyle w:val="Heading3"/>
        <w:rPr>
          <w:rFonts w:asciiTheme="minorHAnsi" w:hAnsiTheme="minorHAnsi" w:cs="Tahoma"/>
          <w:sz w:val="28"/>
        </w:rPr>
      </w:pPr>
      <w:r>
        <w:rPr>
          <w:rFonts w:asciiTheme="minorHAnsi" w:hAnsiTheme="minorHAnsi" w:cs="Tahoma"/>
          <w:sz w:val="28"/>
        </w:rPr>
        <w:t>Advanced Search</w:t>
      </w:r>
    </w:p>
    <w:p w:rsidR="003C74AD" w:rsidRDefault="003C74AD" w:rsidP="003C74AD">
      <w:pPr>
        <w:pStyle w:val="Paragraph"/>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3C74AD" w:rsidRPr="00811257" w:rsidTr="00864677">
        <w:trPr>
          <w:trHeight w:val="480"/>
        </w:trPr>
        <w:tc>
          <w:tcPr>
            <w:tcW w:w="1339" w:type="dxa"/>
            <w:shd w:val="clear" w:color="auto" w:fill="8DB3E2"/>
            <w:vAlign w:val="center"/>
          </w:tcPr>
          <w:p w:rsidR="003C74AD" w:rsidRPr="00811257" w:rsidRDefault="003C74AD" w:rsidP="00864677">
            <w:pPr>
              <w:jc w:val="center"/>
              <w:rPr>
                <w:rFonts w:asciiTheme="minorHAnsi" w:hAnsiTheme="minorHAnsi"/>
                <w:sz w:val="22"/>
              </w:rPr>
            </w:pPr>
            <w:r w:rsidRPr="00811257">
              <w:rPr>
                <w:rFonts w:asciiTheme="minorHAnsi" w:eastAsia="Tahoma" w:hAnsiTheme="minorHAnsi" w:cs="Tahoma"/>
                <w:b/>
                <w:szCs w:val="18"/>
              </w:rPr>
              <w:t>Requirement</w:t>
            </w:r>
          </w:p>
          <w:p w:rsidR="003C74AD" w:rsidRPr="00811257" w:rsidRDefault="003C74AD" w:rsidP="00864677">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3C74AD" w:rsidRPr="00811257" w:rsidRDefault="003C74AD" w:rsidP="00864677">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3C74AD" w:rsidRPr="00811257" w:rsidRDefault="003C74AD" w:rsidP="00864677">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3C74AD" w:rsidRPr="00811257" w:rsidRDefault="003C74AD" w:rsidP="00864677">
            <w:pPr>
              <w:ind w:right="-18"/>
              <w:jc w:val="center"/>
              <w:rPr>
                <w:rFonts w:asciiTheme="minorHAnsi" w:hAnsiTheme="minorHAnsi"/>
                <w:sz w:val="22"/>
              </w:rPr>
            </w:pPr>
            <w:r w:rsidRPr="00811257">
              <w:rPr>
                <w:rFonts w:asciiTheme="minorHAnsi" w:eastAsia="Tahoma" w:hAnsiTheme="minorHAnsi" w:cs="Tahoma"/>
                <w:b/>
                <w:szCs w:val="18"/>
              </w:rPr>
              <w:t>Comments</w:t>
            </w:r>
          </w:p>
        </w:tc>
      </w:tr>
      <w:tr w:rsidR="003C74AD" w:rsidRPr="00811257" w:rsidTr="00864677">
        <w:trPr>
          <w:trHeight w:val="560"/>
        </w:trPr>
        <w:tc>
          <w:tcPr>
            <w:tcW w:w="1339" w:type="dxa"/>
            <w:vAlign w:val="center"/>
          </w:tcPr>
          <w:p w:rsidR="003C74AD" w:rsidRPr="00157A0F" w:rsidRDefault="003C74AD" w:rsidP="00864677">
            <w:pPr>
              <w:pStyle w:val="ListParagraph"/>
              <w:numPr>
                <w:ilvl w:val="0"/>
                <w:numId w:val="28"/>
              </w:numPr>
              <w:rPr>
                <w:rFonts w:asciiTheme="minorHAnsi" w:hAnsiTheme="minorHAnsi"/>
              </w:rPr>
            </w:pPr>
          </w:p>
        </w:tc>
        <w:tc>
          <w:tcPr>
            <w:tcW w:w="5800" w:type="dxa"/>
            <w:vAlign w:val="center"/>
          </w:tcPr>
          <w:p w:rsidR="003C74AD" w:rsidRPr="003C74AD" w:rsidRDefault="003C74AD" w:rsidP="00864677">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The Admin should be able to search using mobile numbers, free text </w:t>
            </w:r>
          </w:p>
          <w:p w:rsidR="003C74AD" w:rsidRPr="003C74AD" w:rsidRDefault="003C74AD" w:rsidP="00864677">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Use combination of search parameters to narrow down search results</w:t>
            </w:r>
          </w:p>
          <w:p w:rsidR="003C74AD" w:rsidRPr="001E0DFB" w:rsidRDefault="003C74AD" w:rsidP="00864677">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Use filters for search and issue results like city, Approved, not subscribed, not a community member </w:t>
            </w:r>
            <w:proofErr w:type="spellStart"/>
            <w:r>
              <w:rPr>
                <w:rFonts w:asciiTheme="minorHAnsi" w:eastAsia="Tahoma" w:hAnsiTheme="minorHAnsi" w:cs="Tahoma"/>
                <w:sz w:val="22"/>
              </w:rPr>
              <w:t>etc</w:t>
            </w:r>
            <w:proofErr w:type="spellEnd"/>
          </w:p>
        </w:tc>
        <w:tc>
          <w:tcPr>
            <w:tcW w:w="906" w:type="dxa"/>
            <w:vAlign w:val="center"/>
          </w:tcPr>
          <w:p w:rsidR="003C74AD" w:rsidRPr="00811257" w:rsidRDefault="003C74AD" w:rsidP="00864677">
            <w:pPr>
              <w:widowControl/>
              <w:spacing w:after="200" w:line="276" w:lineRule="auto"/>
              <w:jc w:val="center"/>
              <w:rPr>
                <w:rFonts w:asciiTheme="minorHAnsi" w:hAnsiTheme="minorHAnsi"/>
                <w:sz w:val="22"/>
              </w:rPr>
            </w:pPr>
          </w:p>
        </w:tc>
        <w:tc>
          <w:tcPr>
            <w:tcW w:w="4350" w:type="dxa"/>
            <w:vAlign w:val="center"/>
          </w:tcPr>
          <w:p w:rsidR="003C74AD" w:rsidRPr="00811257" w:rsidRDefault="003C74AD" w:rsidP="00864677">
            <w:pPr>
              <w:keepNext/>
              <w:widowControl/>
              <w:numPr>
                <w:ilvl w:val="0"/>
                <w:numId w:val="10"/>
              </w:numPr>
              <w:spacing w:before="120" w:after="60" w:line="240" w:lineRule="auto"/>
              <w:ind w:hanging="360"/>
              <w:contextualSpacing/>
              <w:jc w:val="both"/>
              <w:rPr>
                <w:rFonts w:asciiTheme="minorHAnsi" w:hAnsiTheme="minorHAnsi"/>
                <w:sz w:val="22"/>
              </w:rPr>
            </w:pPr>
          </w:p>
        </w:tc>
      </w:tr>
    </w:tbl>
    <w:p w:rsidR="003C74AD" w:rsidRPr="003C74AD" w:rsidRDefault="003C74AD" w:rsidP="003C74AD">
      <w:pPr>
        <w:pStyle w:val="Paragraph"/>
      </w:pPr>
    </w:p>
    <w:p w:rsidR="003C74AD" w:rsidRPr="008B71ED" w:rsidRDefault="003C74AD" w:rsidP="008B71ED">
      <w:pPr>
        <w:pStyle w:val="Paragraph"/>
      </w:pPr>
    </w:p>
    <w:p w:rsidR="008B71ED" w:rsidRPr="00192F7C" w:rsidRDefault="008B71ED" w:rsidP="008B71ED">
      <w:pPr>
        <w:pStyle w:val="Paragraph"/>
        <w:ind w:left="426"/>
      </w:pPr>
    </w:p>
    <w:p w:rsidR="002473A3" w:rsidRDefault="002473A3" w:rsidP="002473A3">
      <w:pPr>
        <w:pStyle w:val="Heading3"/>
        <w:rPr>
          <w:rFonts w:asciiTheme="minorHAnsi" w:hAnsiTheme="minorHAnsi" w:cs="Tahoma"/>
          <w:sz w:val="28"/>
        </w:rPr>
      </w:pPr>
      <w:r>
        <w:rPr>
          <w:rFonts w:asciiTheme="minorHAnsi" w:hAnsiTheme="minorHAnsi" w:cs="Tahoma"/>
          <w:sz w:val="28"/>
        </w:rPr>
        <w:t>Reports</w:t>
      </w:r>
    </w:p>
    <w:p w:rsidR="00192F7C" w:rsidRDefault="00192F7C" w:rsidP="005956B0">
      <w:pPr>
        <w:pStyle w:val="Paragraph"/>
        <w:rPr>
          <w:rFonts w:asciiTheme="minorHAnsi" w:hAnsiTheme="minorHAnsi"/>
          <w:sz w:val="22"/>
        </w:rPr>
      </w:pPr>
    </w:p>
    <w:tbl>
      <w:tblPr>
        <w:tblW w:w="12395"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39"/>
        <w:gridCol w:w="5800"/>
        <w:gridCol w:w="906"/>
        <w:gridCol w:w="4350"/>
      </w:tblGrid>
      <w:tr w:rsidR="002473A3" w:rsidRPr="00811257" w:rsidTr="002473A3">
        <w:trPr>
          <w:trHeight w:val="480"/>
        </w:trPr>
        <w:tc>
          <w:tcPr>
            <w:tcW w:w="1339" w:type="dxa"/>
            <w:shd w:val="clear" w:color="auto" w:fill="8DB3E2"/>
            <w:vAlign w:val="center"/>
          </w:tcPr>
          <w:p w:rsidR="002473A3" w:rsidRPr="00811257" w:rsidRDefault="002473A3" w:rsidP="002473A3">
            <w:pPr>
              <w:jc w:val="center"/>
              <w:rPr>
                <w:rFonts w:asciiTheme="minorHAnsi" w:hAnsiTheme="minorHAnsi"/>
                <w:sz w:val="22"/>
              </w:rPr>
            </w:pPr>
            <w:r w:rsidRPr="00811257">
              <w:rPr>
                <w:rFonts w:asciiTheme="minorHAnsi" w:eastAsia="Tahoma" w:hAnsiTheme="minorHAnsi" w:cs="Tahoma"/>
                <w:b/>
                <w:szCs w:val="18"/>
              </w:rPr>
              <w:t>Requirement</w:t>
            </w:r>
          </w:p>
          <w:p w:rsidR="002473A3" w:rsidRPr="00811257" w:rsidRDefault="002473A3" w:rsidP="002473A3">
            <w:pPr>
              <w:jc w:val="center"/>
              <w:rPr>
                <w:rFonts w:asciiTheme="minorHAnsi" w:hAnsiTheme="minorHAnsi"/>
                <w:sz w:val="22"/>
              </w:rPr>
            </w:pPr>
            <w:r w:rsidRPr="00811257">
              <w:rPr>
                <w:rFonts w:asciiTheme="minorHAnsi" w:eastAsia="Tahoma" w:hAnsiTheme="minorHAnsi" w:cs="Tahoma"/>
                <w:b/>
                <w:szCs w:val="18"/>
              </w:rPr>
              <w:t>ID</w:t>
            </w:r>
          </w:p>
        </w:tc>
        <w:tc>
          <w:tcPr>
            <w:tcW w:w="5800" w:type="dxa"/>
            <w:shd w:val="clear" w:color="auto" w:fill="8DB3E2"/>
            <w:vAlign w:val="center"/>
          </w:tcPr>
          <w:p w:rsidR="002473A3" w:rsidRPr="00811257" w:rsidRDefault="002473A3" w:rsidP="002473A3">
            <w:pPr>
              <w:jc w:val="center"/>
              <w:rPr>
                <w:rFonts w:asciiTheme="minorHAnsi" w:hAnsiTheme="minorHAnsi"/>
                <w:sz w:val="22"/>
              </w:rPr>
            </w:pPr>
            <w:r w:rsidRPr="00811257">
              <w:rPr>
                <w:rFonts w:asciiTheme="minorHAnsi" w:eastAsia="Tahoma" w:hAnsiTheme="minorHAnsi" w:cs="Tahoma"/>
                <w:b/>
                <w:szCs w:val="18"/>
              </w:rPr>
              <w:t>Name / Description</w:t>
            </w:r>
          </w:p>
        </w:tc>
        <w:tc>
          <w:tcPr>
            <w:tcW w:w="906" w:type="dxa"/>
            <w:shd w:val="clear" w:color="auto" w:fill="8DB3E2"/>
            <w:vAlign w:val="center"/>
          </w:tcPr>
          <w:p w:rsidR="002473A3" w:rsidRPr="00811257" w:rsidRDefault="002473A3" w:rsidP="002473A3">
            <w:pPr>
              <w:ind w:right="-18"/>
              <w:jc w:val="center"/>
              <w:rPr>
                <w:rFonts w:asciiTheme="minorHAnsi" w:hAnsiTheme="minorHAnsi"/>
                <w:sz w:val="22"/>
              </w:rPr>
            </w:pPr>
            <w:r w:rsidRPr="00811257">
              <w:rPr>
                <w:rFonts w:asciiTheme="minorHAnsi" w:eastAsia="Tahoma" w:hAnsiTheme="minorHAnsi" w:cs="Tahoma"/>
                <w:b/>
                <w:szCs w:val="18"/>
              </w:rPr>
              <w:t>Priority</w:t>
            </w:r>
          </w:p>
        </w:tc>
        <w:tc>
          <w:tcPr>
            <w:tcW w:w="4350" w:type="dxa"/>
            <w:shd w:val="clear" w:color="auto" w:fill="8DB3E2"/>
            <w:vAlign w:val="center"/>
          </w:tcPr>
          <w:p w:rsidR="002473A3" w:rsidRPr="00811257" w:rsidRDefault="002473A3" w:rsidP="002473A3">
            <w:pPr>
              <w:ind w:right="-18"/>
              <w:jc w:val="center"/>
              <w:rPr>
                <w:rFonts w:asciiTheme="minorHAnsi" w:hAnsiTheme="minorHAnsi"/>
                <w:sz w:val="22"/>
              </w:rPr>
            </w:pPr>
            <w:r w:rsidRPr="00811257">
              <w:rPr>
                <w:rFonts w:asciiTheme="minorHAnsi" w:eastAsia="Tahoma" w:hAnsiTheme="minorHAnsi" w:cs="Tahoma"/>
                <w:b/>
                <w:szCs w:val="18"/>
              </w:rPr>
              <w:t>Comments</w:t>
            </w:r>
          </w:p>
        </w:tc>
      </w:tr>
      <w:tr w:rsidR="002473A3" w:rsidRPr="00811257" w:rsidTr="002473A3">
        <w:trPr>
          <w:trHeight w:val="560"/>
        </w:trPr>
        <w:tc>
          <w:tcPr>
            <w:tcW w:w="1339" w:type="dxa"/>
            <w:vAlign w:val="center"/>
          </w:tcPr>
          <w:p w:rsidR="002473A3" w:rsidRPr="00157A0F" w:rsidRDefault="002473A3" w:rsidP="002473A3">
            <w:pPr>
              <w:pStyle w:val="ListParagraph"/>
              <w:numPr>
                <w:ilvl w:val="0"/>
                <w:numId w:val="28"/>
              </w:numPr>
              <w:rPr>
                <w:rFonts w:asciiTheme="minorHAnsi" w:hAnsiTheme="minorHAnsi"/>
              </w:rPr>
            </w:pPr>
          </w:p>
        </w:tc>
        <w:tc>
          <w:tcPr>
            <w:tcW w:w="5800" w:type="dxa"/>
            <w:vAlign w:val="center"/>
          </w:tcPr>
          <w:p w:rsidR="002473A3" w:rsidRPr="002473A3" w:rsidRDefault="002473A3" w:rsidP="002473A3">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To generate reports periodically for business insights.</w:t>
            </w:r>
          </w:p>
          <w:p w:rsidR="002473A3" w:rsidRPr="001E0DFB" w:rsidRDefault="002473A3" w:rsidP="002473A3">
            <w:pPr>
              <w:numPr>
                <w:ilvl w:val="0"/>
                <w:numId w:val="11"/>
              </w:numPr>
              <w:spacing w:line="240" w:lineRule="auto"/>
              <w:ind w:hanging="360"/>
              <w:jc w:val="both"/>
              <w:rPr>
                <w:rFonts w:asciiTheme="minorHAnsi" w:hAnsiTheme="minorHAnsi"/>
                <w:sz w:val="22"/>
              </w:rPr>
            </w:pPr>
            <w:r>
              <w:rPr>
                <w:rFonts w:asciiTheme="minorHAnsi" w:eastAsia="Tahoma" w:hAnsiTheme="minorHAnsi" w:cs="Tahoma"/>
                <w:sz w:val="22"/>
              </w:rPr>
              <w:t xml:space="preserve">For </w:t>
            </w:r>
            <w:proofErr w:type="spellStart"/>
            <w:r>
              <w:rPr>
                <w:rFonts w:asciiTheme="minorHAnsi" w:eastAsia="Tahoma" w:hAnsiTheme="minorHAnsi" w:cs="Tahoma"/>
                <w:sz w:val="22"/>
              </w:rPr>
              <w:t>adhoc</w:t>
            </w:r>
            <w:proofErr w:type="spellEnd"/>
            <w:r>
              <w:rPr>
                <w:rFonts w:asciiTheme="minorHAnsi" w:eastAsia="Tahoma" w:hAnsiTheme="minorHAnsi" w:cs="Tahoma"/>
                <w:sz w:val="22"/>
              </w:rPr>
              <w:t xml:space="preserve"> queries for live analysis and decision making.</w:t>
            </w:r>
          </w:p>
        </w:tc>
        <w:tc>
          <w:tcPr>
            <w:tcW w:w="906" w:type="dxa"/>
            <w:vAlign w:val="center"/>
          </w:tcPr>
          <w:p w:rsidR="002473A3" w:rsidRPr="00811257" w:rsidRDefault="002473A3" w:rsidP="002473A3">
            <w:pPr>
              <w:widowControl/>
              <w:spacing w:after="200" w:line="276" w:lineRule="auto"/>
              <w:jc w:val="center"/>
              <w:rPr>
                <w:rFonts w:asciiTheme="minorHAnsi" w:hAnsiTheme="minorHAnsi"/>
                <w:sz w:val="22"/>
              </w:rPr>
            </w:pPr>
          </w:p>
        </w:tc>
        <w:tc>
          <w:tcPr>
            <w:tcW w:w="4350" w:type="dxa"/>
            <w:vAlign w:val="center"/>
          </w:tcPr>
          <w:p w:rsidR="002473A3" w:rsidRPr="00811257" w:rsidRDefault="002473A3" w:rsidP="002473A3">
            <w:pPr>
              <w:keepNext/>
              <w:widowControl/>
              <w:numPr>
                <w:ilvl w:val="0"/>
                <w:numId w:val="10"/>
              </w:numPr>
              <w:spacing w:before="120" w:after="60" w:line="240" w:lineRule="auto"/>
              <w:ind w:hanging="360"/>
              <w:contextualSpacing/>
              <w:jc w:val="both"/>
              <w:rPr>
                <w:rFonts w:asciiTheme="minorHAnsi" w:hAnsiTheme="minorHAnsi"/>
                <w:sz w:val="22"/>
              </w:rPr>
            </w:pPr>
          </w:p>
        </w:tc>
      </w:tr>
    </w:tbl>
    <w:p w:rsidR="002473A3" w:rsidRDefault="002473A3" w:rsidP="005956B0">
      <w:pPr>
        <w:pStyle w:val="Paragraph"/>
        <w:rPr>
          <w:rFonts w:asciiTheme="minorHAnsi" w:hAnsiTheme="minorHAnsi"/>
          <w:sz w:val="22"/>
        </w:rPr>
      </w:pPr>
    </w:p>
    <w:p w:rsidR="00C861CE" w:rsidRPr="00811257" w:rsidRDefault="00C861CE" w:rsidP="005956B0">
      <w:pPr>
        <w:pStyle w:val="Paragraph"/>
        <w:rPr>
          <w:rFonts w:asciiTheme="minorHAnsi" w:hAnsiTheme="minorHAnsi"/>
          <w:sz w:val="22"/>
        </w:rPr>
      </w:pPr>
    </w:p>
    <w:p w:rsidR="00F50B2B" w:rsidRPr="00811257" w:rsidRDefault="00F50B2B" w:rsidP="00EB2BD2">
      <w:pPr>
        <w:pStyle w:val="Heading2"/>
        <w:spacing w:before="0" w:after="0" w:line="240" w:lineRule="auto"/>
        <w:rPr>
          <w:rFonts w:asciiTheme="minorHAnsi" w:hAnsiTheme="minorHAnsi" w:cs="Tahoma"/>
          <w:sz w:val="32"/>
        </w:rPr>
      </w:pPr>
      <w:bookmarkStart w:id="100" w:name="_Toc445994675"/>
      <w:r w:rsidRPr="00811257">
        <w:rPr>
          <w:rFonts w:asciiTheme="minorHAnsi" w:hAnsiTheme="minorHAnsi" w:cs="Tahoma"/>
          <w:sz w:val="32"/>
        </w:rPr>
        <w:t>Non Functional Feature</w:t>
      </w:r>
      <w:r w:rsidR="00D22C73" w:rsidRPr="00811257">
        <w:rPr>
          <w:rFonts w:asciiTheme="minorHAnsi" w:hAnsiTheme="minorHAnsi" w:cs="Tahoma"/>
          <w:sz w:val="32"/>
        </w:rPr>
        <w:t>s</w:t>
      </w:r>
      <w:bookmarkEnd w:id="100"/>
    </w:p>
    <w:p w:rsidR="00F50B2B" w:rsidRPr="00811257" w:rsidRDefault="00F50B2B" w:rsidP="00F50B2B">
      <w:pPr>
        <w:pStyle w:val="Paragraph"/>
        <w:spacing w:before="0" w:after="0"/>
        <w:rPr>
          <w:rFonts w:asciiTheme="minorHAnsi" w:hAnsiTheme="minorHAnsi"/>
          <w:sz w:val="22"/>
        </w:rPr>
      </w:pPr>
    </w:p>
    <w:p w:rsidR="00EB2BD2" w:rsidRPr="00811257" w:rsidRDefault="00EB2BD2" w:rsidP="00EB2BD2">
      <w:pPr>
        <w:pStyle w:val="Paragraph"/>
        <w:rPr>
          <w:rFonts w:asciiTheme="minorHAnsi" w:hAnsiTheme="minorHAnsi" w:cs="Tahoma"/>
          <w:i/>
          <w:color w:val="000099"/>
          <w:sz w:val="22"/>
        </w:rPr>
      </w:pPr>
      <w:r w:rsidRPr="00811257">
        <w:rPr>
          <w:rFonts w:asciiTheme="minorHAnsi" w:hAnsiTheme="minorHAnsi" w:cs="Tahoma"/>
          <w:i/>
          <w:color w:val="000099"/>
          <w:sz w:val="22"/>
        </w:rPr>
        <w:t xml:space="preserve">&lt;Specify non-functional requirements such as system performance, minimum memory requirement, minimum number of </w:t>
      </w:r>
      <w:proofErr w:type="spellStart"/>
      <w:r w:rsidRPr="00811257">
        <w:rPr>
          <w:rFonts w:asciiTheme="minorHAnsi" w:hAnsiTheme="minorHAnsi" w:cs="Tahoma"/>
          <w:i/>
          <w:color w:val="000099"/>
          <w:sz w:val="22"/>
        </w:rPr>
        <w:t>userset</w:t>
      </w:r>
      <w:r w:rsidR="005437CA">
        <w:rPr>
          <w:rFonts w:asciiTheme="minorHAnsi" w:hAnsiTheme="minorHAnsi" w:cs="Tahoma"/>
          <w:i/>
          <w:color w:val="000099"/>
          <w:sz w:val="22"/>
        </w:rPr>
        <w:t>F</w:t>
      </w:r>
      <w:proofErr w:type="spellEnd"/>
      <w:r w:rsidR="005437CA">
        <w:rPr>
          <w:rFonts w:asciiTheme="minorHAnsi" w:hAnsiTheme="minorHAnsi" w:cs="Tahoma"/>
          <w:i/>
          <w:color w:val="000099"/>
          <w:sz w:val="22"/>
        </w:rPr>
        <w:t>.</w:t>
      </w:r>
      <w:r w:rsidRPr="00811257">
        <w:rPr>
          <w:rFonts w:asciiTheme="minorHAnsi" w:hAnsiTheme="minorHAnsi" w:cs="Tahoma"/>
          <w:i/>
          <w:color w:val="000099"/>
          <w:sz w:val="22"/>
        </w:rPr>
        <w:t>&gt;</w:t>
      </w:r>
    </w:p>
    <w:p w:rsidR="00C73956" w:rsidRPr="00811257" w:rsidRDefault="00C73956" w:rsidP="00EB2BD2">
      <w:pPr>
        <w:pStyle w:val="Paragraph"/>
        <w:rPr>
          <w:rFonts w:asciiTheme="minorHAnsi" w:hAnsiTheme="minorHAnsi" w:cs="Tahoma"/>
          <w:i/>
          <w:color w:val="000099"/>
          <w:sz w:val="22"/>
        </w:rPr>
      </w:pPr>
    </w:p>
    <w:p w:rsidR="00F4123F" w:rsidRPr="00811257" w:rsidRDefault="00F4123F" w:rsidP="00EB2BD2">
      <w:pPr>
        <w:pStyle w:val="Paragraph"/>
        <w:rPr>
          <w:rFonts w:asciiTheme="minorHAnsi" w:hAnsiTheme="minorHAnsi"/>
          <w:sz w:val="22"/>
        </w:rPr>
      </w:pPr>
    </w:p>
    <w:p w:rsidR="001739D4" w:rsidRPr="00811257" w:rsidRDefault="00F4123F" w:rsidP="001739D4">
      <w:pPr>
        <w:pStyle w:val="Heading1"/>
        <w:spacing w:before="0" w:after="0" w:line="240" w:lineRule="auto"/>
        <w:jc w:val="both"/>
        <w:rPr>
          <w:rFonts w:asciiTheme="minorHAnsi" w:hAnsiTheme="minorHAnsi" w:cs="Tahoma"/>
          <w:sz w:val="32"/>
        </w:rPr>
      </w:pPr>
      <w:bookmarkStart w:id="101" w:name="_Toc445994676"/>
      <w:r w:rsidRPr="00811257">
        <w:rPr>
          <w:rFonts w:asciiTheme="minorHAnsi" w:hAnsiTheme="minorHAnsi" w:cs="Tahoma"/>
          <w:sz w:val="32"/>
        </w:rPr>
        <w:t>Use Cases</w:t>
      </w:r>
      <w:bookmarkEnd w:id="101"/>
    </w:p>
    <w:p w:rsidR="00AE2A4A" w:rsidRPr="00811257" w:rsidRDefault="00AE2A4A" w:rsidP="00AE2A4A">
      <w:pPr>
        <w:pStyle w:val="Paragraph"/>
        <w:rPr>
          <w:rFonts w:asciiTheme="minorHAnsi" w:hAnsiTheme="minorHAnsi"/>
          <w:sz w:val="22"/>
        </w:rPr>
      </w:pPr>
    </w:p>
    <w:p w:rsidR="00AE2A4A" w:rsidRPr="00811257" w:rsidRDefault="00AE2A4A" w:rsidP="00AE2A4A">
      <w:pPr>
        <w:pStyle w:val="Paragraph"/>
        <w:rPr>
          <w:rFonts w:asciiTheme="minorHAnsi" w:hAnsiTheme="minorHAnsi" w:cs="Tahoma"/>
          <w:i/>
          <w:color w:val="000099"/>
          <w:sz w:val="22"/>
        </w:rPr>
      </w:pPr>
      <w:r w:rsidRPr="00811257">
        <w:rPr>
          <w:rFonts w:asciiTheme="minorHAnsi" w:hAnsiTheme="minorHAnsi" w:cs="Tahoma"/>
          <w:i/>
          <w:color w:val="000099"/>
          <w:sz w:val="22"/>
        </w:rPr>
        <w:t>&lt;Use cases provide specific examples of how users will interact with the system to meet a specific goal&gt;</w:t>
      </w:r>
    </w:p>
    <w:p w:rsidR="00AE2A4A" w:rsidRPr="00811257" w:rsidRDefault="00AE2A4A" w:rsidP="00AE2A4A">
      <w:pPr>
        <w:pStyle w:val="Paragraph"/>
        <w:rPr>
          <w:rFonts w:asciiTheme="minorHAnsi" w:hAnsiTheme="minorHAnsi"/>
          <w:sz w:val="22"/>
        </w:rPr>
      </w:pPr>
    </w:p>
    <w:p w:rsidR="001739D4" w:rsidRPr="00811257" w:rsidRDefault="00F4123F" w:rsidP="00AD2A1E">
      <w:pPr>
        <w:pStyle w:val="Heading2"/>
        <w:rPr>
          <w:rFonts w:asciiTheme="minorHAnsi" w:hAnsiTheme="minorHAnsi" w:cs="Tahoma"/>
          <w:sz w:val="28"/>
        </w:rPr>
      </w:pPr>
      <w:bookmarkStart w:id="102" w:name="_Toc445994677"/>
      <w:r w:rsidRPr="00811257">
        <w:rPr>
          <w:rFonts w:asciiTheme="minorHAnsi" w:hAnsiTheme="minorHAnsi" w:cs="Tahoma"/>
          <w:sz w:val="28"/>
        </w:rPr>
        <w:t>Use Case Actors</w:t>
      </w:r>
      <w:bookmarkEnd w:id="102"/>
    </w:p>
    <w:p w:rsidR="00642E86" w:rsidRPr="00811257" w:rsidRDefault="00642E86" w:rsidP="00642E86">
      <w:pPr>
        <w:pStyle w:val="Paragraph"/>
        <w:rPr>
          <w:rFonts w:asciiTheme="minorHAnsi" w:hAnsiTheme="minorHAnsi"/>
          <w:sz w:val="22"/>
        </w:rPr>
      </w:pPr>
    </w:p>
    <w:p w:rsidR="00642E86" w:rsidRPr="00811257" w:rsidRDefault="008D6B90" w:rsidP="00642E86">
      <w:pPr>
        <w:pStyle w:val="Paragraph"/>
        <w:rPr>
          <w:rFonts w:asciiTheme="minorHAnsi" w:hAnsiTheme="minorHAnsi" w:cs="Tahoma"/>
          <w:i/>
          <w:color w:val="000099"/>
          <w:sz w:val="22"/>
        </w:rPr>
      </w:pPr>
      <w:r w:rsidRPr="00811257">
        <w:rPr>
          <w:rFonts w:asciiTheme="minorHAnsi" w:hAnsiTheme="minorHAnsi" w:cs="Tahoma"/>
          <w:i/>
          <w:color w:val="000099"/>
          <w:sz w:val="22"/>
        </w:rPr>
        <w:t>&lt;</w:t>
      </w:r>
      <w:r w:rsidR="00AE2A4A" w:rsidRPr="00811257">
        <w:rPr>
          <w:rFonts w:asciiTheme="minorHAnsi" w:hAnsiTheme="minorHAnsi" w:cs="Tahoma"/>
          <w:i/>
          <w:color w:val="000099"/>
          <w:sz w:val="22"/>
        </w:rPr>
        <w:t>Use case actors are logical entities which are aggregated from the various ways users will interact with functionality of the system</w:t>
      </w:r>
      <w:r w:rsidRPr="00811257">
        <w:rPr>
          <w:rFonts w:asciiTheme="minorHAnsi" w:hAnsiTheme="minorHAnsi" w:cs="Tahoma"/>
          <w:i/>
          <w:color w:val="000099"/>
          <w:sz w:val="22"/>
        </w:rPr>
        <w:t>&gt;</w:t>
      </w:r>
    </w:p>
    <w:p w:rsidR="008D6B90" w:rsidRPr="00811257" w:rsidRDefault="008D6B90" w:rsidP="00642E86">
      <w:pPr>
        <w:pStyle w:val="Paragraph"/>
        <w:rPr>
          <w:rFonts w:asciiTheme="minorHAnsi" w:hAnsiTheme="minorHAnsi" w:cs="Tahoma"/>
          <w:i/>
          <w:color w:val="000099"/>
          <w:sz w:val="22"/>
        </w:rPr>
      </w:pPr>
    </w:p>
    <w:p w:rsidR="001739D4" w:rsidRPr="00811257" w:rsidRDefault="001739D4" w:rsidP="00AD2A1E">
      <w:pPr>
        <w:pStyle w:val="Heading2"/>
        <w:rPr>
          <w:rFonts w:asciiTheme="minorHAnsi" w:hAnsiTheme="minorHAnsi" w:cs="Tahoma"/>
          <w:sz w:val="28"/>
        </w:rPr>
      </w:pPr>
      <w:bookmarkStart w:id="103" w:name="_Toc445994678"/>
      <w:r w:rsidRPr="00811257">
        <w:rPr>
          <w:rFonts w:asciiTheme="minorHAnsi" w:hAnsiTheme="minorHAnsi" w:cs="Tahoma"/>
          <w:sz w:val="28"/>
        </w:rPr>
        <w:t>Use Case Diagrams and Actor Hierarchy</w:t>
      </w:r>
      <w:bookmarkEnd w:id="103"/>
    </w:p>
    <w:p w:rsidR="00445E7B" w:rsidRPr="00811257" w:rsidRDefault="00445E7B" w:rsidP="00445E7B">
      <w:pPr>
        <w:pStyle w:val="Paragraph"/>
        <w:rPr>
          <w:rFonts w:asciiTheme="minorHAnsi" w:hAnsiTheme="minorHAnsi"/>
          <w:sz w:val="22"/>
        </w:rPr>
      </w:pPr>
    </w:p>
    <w:p w:rsidR="00E3004E" w:rsidRPr="00811257" w:rsidRDefault="00E3004E" w:rsidP="00445E7B">
      <w:pPr>
        <w:pStyle w:val="Paragraph"/>
        <w:rPr>
          <w:rFonts w:asciiTheme="minorHAnsi" w:hAnsiTheme="minorHAnsi" w:cs="Tahoma"/>
          <w:i/>
          <w:color w:val="000099"/>
          <w:sz w:val="22"/>
        </w:rPr>
      </w:pPr>
      <w:r w:rsidRPr="00811257">
        <w:rPr>
          <w:rFonts w:asciiTheme="minorHAnsi" w:hAnsiTheme="minorHAnsi" w:cs="Tahoma"/>
          <w:i/>
          <w:color w:val="000099"/>
          <w:sz w:val="22"/>
        </w:rPr>
        <w:t>&lt;A graphical representation of how various use cases apply to system actors&gt;</w:t>
      </w:r>
    </w:p>
    <w:p w:rsidR="00582BFD" w:rsidRPr="00811257" w:rsidRDefault="00582BFD" w:rsidP="00445E7B">
      <w:pPr>
        <w:pStyle w:val="Paragraph"/>
        <w:rPr>
          <w:rFonts w:asciiTheme="minorHAnsi" w:hAnsiTheme="minorHAnsi" w:cs="Tahoma"/>
          <w:i/>
          <w:color w:val="000099"/>
          <w:sz w:val="22"/>
        </w:rPr>
      </w:pPr>
    </w:p>
    <w:p w:rsidR="00445E7B" w:rsidRPr="00811257" w:rsidRDefault="00445E7B" w:rsidP="00445E7B">
      <w:pPr>
        <w:pStyle w:val="Paragraph"/>
        <w:rPr>
          <w:rFonts w:asciiTheme="minorHAnsi" w:hAnsiTheme="minorHAnsi" w:cs="Tahoma"/>
          <w:i/>
          <w:color w:val="000099"/>
          <w:sz w:val="22"/>
        </w:rPr>
      </w:pPr>
      <w:r w:rsidRPr="00811257">
        <w:rPr>
          <w:rFonts w:asciiTheme="minorHAnsi" w:hAnsiTheme="minorHAnsi" w:cs="Tahoma"/>
          <w:i/>
          <w:color w:val="000099"/>
          <w:sz w:val="22"/>
        </w:rPr>
        <w:t>&lt;Sample Diagram shown below&gt;</w:t>
      </w:r>
    </w:p>
    <w:p w:rsidR="00582BFD" w:rsidRPr="00811257" w:rsidRDefault="00582BFD" w:rsidP="00445E7B">
      <w:pPr>
        <w:pStyle w:val="Paragraph"/>
        <w:rPr>
          <w:rFonts w:asciiTheme="minorHAnsi" w:hAnsiTheme="minorHAnsi" w:cs="Tahoma"/>
          <w:i/>
          <w:color w:val="000099"/>
          <w:sz w:val="22"/>
        </w:rPr>
      </w:pPr>
    </w:p>
    <w:p w:rsidR="00445E7B" w:rsidRPr="00811257" w:rsidRDefault="00445E7B" w:rsidP="00445E7B">
      <w:pPr>
        <w:pStyle w:val="Paragraph"/>
        <w:rPr>
          <w:rFonts w:asciiTheme="minorHAnsi" w:hAnsiTheme="minorHAnsi"/>
          <w:sz w:val="22"/>
        </w:rPr>
      </w:pPr>
      <w:r w:rsidRPr="00811257">
        <w:rPr>
          <w:rFonts w:asciiTheme="minorHAnsi" w:hAnsiTheme="minorHAnsi"/>
          <w:noProof/>
          <w:sz w:val="22"/>
        </w:rPr>
        <w:lastRenderedPageBreak/>
        <w:drawing>
          <wp:inline distT="0" distB="0" distL="0" distR="0">
            <wp:extent cx="7734300" cy="342900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34300" cy="3429000"/>
                    </a:xfrm>
                    <a:prstGeom prst="rect">
                      <a:avLst/>
                    </a:prstGeom>
                    <a:noFill/>
                    <a:ln cmpd="sng">
                      <a:solidFill>
                        <a:schemeClr val="tx1"/>
                      </a:solidFill>
                    </a:ln>
                  </pic:spPr>
                </pic:pic>
              </a:graphicData>
            </a:graphic>
          </wp:inline>
        </w:drawing>
      </w:r>
    </w:p>
    <w:p w:rsidR="006302DE" w:rsidRPr="00811257" w:rsidRDefault="006302DE" w:rsidP="00445E7B">
      <w:pPr>
        <w:pStyle w:val="Paragraph"/>
        <w:rPr>
          <w:rFonts w:asciiTheme="minorHAnsi" w:hAnsiTheme="minorHAnsi"/>
          <w:sz w:val="22"/>
        </w:rPr>
      </w:pPr>
    </w:p>
    <w:p w:rsidR="00F50B2B" w:rsidRPr="00811257" w:rsidRDefault="00D63D92" w:rsidP="00D63D92">
      <w:pPr>
        <w:pStyle w:val="Heading2"/>
        <w:rPr>
          <w:rFonts w:asciiTheme="minorHAnsi" w:hAnsiTheme="minorHAnsi" w:cs="Tahoma"/>
          <w:sz w:val="28"/>
        </w:rPr>
      </w:pPr>
      <w:bookmarkStart w:id="104" w:name="_Toc445994679"/>
      <w:r w:rsidRPr="00811257">
        <w:rPr>
          <w:rFonts w:asciiTheme="minorHAnsi" w:hAnsiTheme="minorHAnsi" w:cs="Tahoma"/>
          <w:sz w:val="28"/>
        </w:rPr>
        <w:t>Use Case Descriptions</w:t>
      </w:r>
      <w:bookmarkEnd w:id="104"/>
    </w:p>
    <w:p w:rsidR="00D63D92" w:rsidRPr="00811257" w:rsidRDefault="00D63D92" w:rsidP="00D63D92">
      <w:pPr>
        <w:pStyle w:val="Paragraph"/>
        <w:rPr>
          <w:rFonts w:asciiTheme="minorHAnsi" w:hAnsiTheme="minorHAnsi"/>
          <w:sz w:val="22"/>
        </w:rPr>
      </w:pPr>
    </w:p>
    <w:tbl>
      <w:tblPr>
        <w:tblW w:w="1215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10232"/>
      </w:tblGrid>
      <w:tr w:rsidR="00D63D92" w:rsidRPr="00811257" w:rsidTr="00B159DA">
        <w:trPr>
          <w:trHeight w:val="291"/>
        </w:trPr>
        <w:tc>
          <w:tcPr>
            <w:tcW w:w="1918" w:type="dxa"/>
            <w:shd w:val="clear" w:color="auto" w:fill="auto"/>
            <w:noWrap/>
            <w:vAlign w:val="bottom"/>
          </w:tcPr>
          <w:p w:rsidR="00D63D92" w:rsidRPr="00811257" w:rsidRDefault="00D63D92" w:rsidP="00AD2A1E">
            <w:pPr>
              <w:rPr>
                <w:rFonts w:asciiTheme="minorHAnsi" w:hAnsiTheme="minorHAnsi"/>
                <w:b/>
                <w:color w:val="000000"/>
                <w:sz w:val="22"/>
                <w:szCs w:val="22"/>
              </w:rPr>
            </w:pPr>
            <w:r w:rsidRPr="00811257">
              <w:rPr>
                <w:rFonts w:asciiTheme="minorHAnsi" w:hAnsiTheme="minorHAnsi"/>
                <w:b/>
                <w:color w:val="000000"/>
                <w:sz w:val="22"/>
                <w:szCs w:val="22"/>
              </w:rPr>
              <w:t>Use Case ID:</w:t>
            </w:r>
          </w:p>
        </w:tc>
        <w:tc>
          <w:tcPr>
            <w:tcW w:w="10232" w:type="dxa"/>
            <w:shd w:val="clear" w:color="auto" w:fill="auto"/>
            <w:noWrap/>
            <w:vAlign w:val="bottom"/>
          </w:tcPr>
          <w:p w:rsidR="00D63D92" w:rsidRPr="00811257" w:rsidRDefault="00D63D92" w:rsidP="00AD2A1E">
            <w:pPr>
              <w:rPr>
                <w:rFonts w:asciiTheme="minorHAnsi" w:hAnsiTheme="minorHAnsi"/>
                <w:color w:val="000000"/>
                <w:sz w:val="22"/>
                <w:szCs w:val="22"/>
              </w:rPr>
            </w:pPr>
            <w:r w:rsidRPr="00811257">
              <w:rPr>
                <w:rFonts w:asciiTheme="minorHAnsi" w:hAnsiTheme="minorHAnsi"/>
                <w:color w:val="000000"/>
                <w:sz w:val="22"/>
                <w:szCs w:val="22"/>
              </w:rPr>
              <w:t>1</w:t>
            </w:r>
          </w:p>
        </w:tc>
      </w:tr>
      <w:tr w:rsidR="00D63D92" w:rsidRPr="00811257" w:rsidTr="00B159DA">
        <w:trPr>
          <w:trHeight w:val="291"/>
        </w:trPr>
        <w:tc>
          <w:tcPr>
            <w:tcW w:w="1918" w:type="dxa"/>
            <w:shd w:val="clear" w:color="auto" w:fill="auto"/>
            <w:noWrap/>
            <w:vAlign w:val="bottom"/>
          </w:tcPr>
          <w:p w:rsidR="00D63D92" w:rsidRPr="00811257" w:rsidRDefault="00D63D92" w:rsidP="00AD2A1E">
            <w:pPr>
              <w:rPr>
                <w:rFonts w:asciiTheme="minorHAnsi" w:hAnsiTheme="minorHAnsi"/>
                <w:b/>
                <w:color w:val="000000"/>
                <w:sz w:val="22"/>
                <w:szCs w:val="22"/>
              </w:rPr>
            </w:pPr>
            <w:r w:rsidRPr="00811257">
              <w:rPr>
                <w:rFonts w:asciiTheme="minorHAnsi" w:hAnsiTheme="minorHAnsi"/>
                <w:b/>
                <w:color w:val="000000"/>
                <w:sz w:val="22"/>
                <w:szCs w:val="22"/>
              </w:rPr>
              <w:t>Use Case Name:</w:t>
            </w:r>
          </w:p>
        </w:tc>
        <w:tc>
          <w:tcPr>
            <w:tcW w:w="10232" w:type="dxa"/>
            <w:shd w:val="clear" w:color="auto" w:fill="auto"/>
            <w:noWrap/>
            <w:vAlign w:val="bottom"/>
          </w:tcPr>
          <w:p w:rsidR="00D63D92" w:rsidRPr="00811257" w:rsidRDefault="00D63D92" w:rsidP="00AD2A1E">
            <w:pPr>
              <w:rPr>
                <w:rFonts w:asciiTheme="minorHAnsi" w:hAnsiTheme="minorHAnsi"/>
                <w:color w:val="000000"/>
                <w:sz w:val="22"/>
                <w:szCs w:val="22"/>
              </w:rPr>
            </w:pPr>
          </w:p>
        </w:tc>
      </w:tr>
      <w:tr w:rsidR="00D63D92" w:rsidRPr="00811257" w:rsidTr="00B159DA">
        <w:trPr>
          <w:trHeight w:val="291"/>
        </w:trPr>
        <w:tc>
          <w:tcPr>
            <w:tcW w:w="1918" w:type="dxa"/>
            <w:shd w:val="clear" w:color="auto" w:fill="auto"/>
            <w:noWrap/>
            <w:vAlign w:val="bottom"/>
          </w:tcPr>
          <w:p w:rsidR="00D63D92" w:rsidRPr="00811257" w:rsidRDefault="00D63D92" w:rsidP="00AD2A1E">
            <w:pPr>
              <w:rPr>
                <w:rFonts w:asciiTheme="minorHAnsi" w:hAnsiTheme="minorHAnsi"/>
                <w:b/>
                <w:color w:val="000000"/>
                <w:sz w:val="22"/>
                <w:szCs w:val="22"/>
              </w:rPr>
            </w:pPr>
            <w:r w:rsidRPr="00811257">
              <w:rPr>
                <w:rFonts w:asciiTheme="minorHAnsi" w:hAnsiTheme="minorHAnsi"/>
                <w:b/>
                <w:color w:val="000000"/>
                <w:sz w:val="22"/>
                <w:szCs w:val="22"/>
              </w:rPr>
              <w:t>Use Case Description:</w:t>
            </w:r>
          </w:p>
        </w:tc>
        <w:tc>
          <w:tcPr>
            <w:tcW w:w="10232" w:type="dxa"/>
            <w:shd w:val="clear" w:color="auto" w:fill="auto"/>
            <w:noWrap/>
            <w:vAlign w:val="bottom"/>
          </w:tcPr>
          <w:p w:rsidR="00D63D92" w:rsidRPr="00811257" w:rsidRDefault="00D63D92" w:rsidP="00D63D92">
            <w:pPr>
              <w:rPr>
                <w:rFonts w:asciiTheme="minorHAnsi" w:hAnsiTheme="minorHAnsi"/>
                <w:color w:val="000000"/>
                <w:sz w:val="22"/>
                <w:szCs w:val="22"/>
              </w:rPr>
            </w:pPr>
          </w:p>
        </w:tc>
      </w:tr>
      <w:tr w:rsidR="00D63D92" w:rsidRPr="00811257" w:rsidTr="00B159DA">
        <w:trPr>
          <w:trHeight w:val="291"/>
        </w:trPr>
        <w:tc>
          <w:tcPr>
            <w:tcW w:w="1918" w:type="dxa"/>
            <w:shd w:val="clear" w:color="auto" w:fill="auto"/>
            <w:noWrap/>
            <w:vAlign w:val="bottom"/>
          </w:tcPr>
          <w:p w:rsidR="00D63D92" w:rsidRPr="00811257" w:rsidRDefault="00D63D92" w:rsidP="00AD2A1E">
            <w:pPr>
              <w:rPr>
                <w:rFonts w:asciiTheme="minorHAnsi" w:hAnsiTheme="minorHAnsi"/>
                <w:b/>
                <w:color w:val="000000"/>
                <w:sz w:val="22"/>
                <w:szCs w:val="22"/>
              </w:rPr>
            </w:pPr>
            <w:r w:rsidRPr="00811257">
              <w:rPr>
                <w:rFonts w:asciiTheme="minorHAnsi" w:hAnsiTheme="minorHAnsi"/>
                <w:b/>
                <w:color w:val="000000"/>
                <w:sz w:val="22"/>
                <w:szCs w:val="22"/>
              </w:rPr>
              <w:t>Primary Actor:</w:t>
            </w:r>
          </w:p>
        </w:tc>
        <w:tc>
          <w:tcPr>
            <w:tcW w:w="10232" w:type="dxa"/>
            <w:shd w:val="clear" w:color="auto" w:fill="auto"/>
            <w:noWrap/>
            <w:vAlign w:val="bottom"/>
          </w:tcPr>
          <w:p w:rsidR="00D63D92" w:rsidRPr="00811257" w:rsidRDefault="00D63D92" w:rsidP="00AD2A1E">
            <w:pPr>
              <w:rPr>
                <w:rFonts w:asciiTheme="minorHAnsi" w:hAnsiTheme="minorHAnsi"/>
                <w:color w:val="000000"/>
                <w:sz w:val="22"/>
                <w:szCs w:val="22"/>
              </w:rPr>
            </w:pPr>
          </w:p>
        </w:tc>
      </w:tr>
      <w:tr w:rsidR="00D63D92" w:rsidRPr="00811257" w:rsidTr="00B159DA">
        <w:trPr>
          <w:trHeight w:val="291"/>
        </w:trPr>
        <w:tc>
          <w:tcPr>
            <w:tcW w:w="1918" w:type="dxa"/>
            <w:shd w:val="clear" w:color="auto" w:fill="auto"/>
            <w:noWrap/>
            <w:vAlign w:val="bottom"/>
          </w:tcPr>
          <w:p w:rsidR="00D63D92" w:rsidRPr="00811257" w:rsidRDefault="00D63D92" w:rsidP="00AD2A1E">
            <w:pPr>
              <w:rPr>
                <w:rFonts w:asciiTheme="minorHAnsi" w:hAnsiTheme="minorHAnsi"/>
                <w:b/>
                <w:color w:val="000000"/>
                <w:sz w:val="22"/>
                <w:szCs w:val="22"/>
              </w:rPr>
            </w:pPr>
            <w:r w:rsidRPr="00811257">
              <w:rPr>
                <w:rFonts w:asciiTheme="minorHAnsi" w:hAnsiTheme="minorHAnsi"/>
                <w:b/>
                <w:color w:val="000000"/>
                <w:sz w:val="22"/>
                <w:szCs w:val="22"/>
              </w:rPr>
              <w:t>Basic Flows:</w:t>
            </w:r>
          </w:p>
        </w:tc>
        <w:tc>
          <w:tcPr>
            <w:tcW w:w="10232" w:type="dxa"/>
            <w:shd w:val="clear" w:color="auto" w:fill="auto"/>
            <w:noWrap/>
            <w:vAlign w:val="bottom"/>
          </w:tcPr>
          <w:p w:rsidR="00D63D92" w:rsidRPr="00811257" w:rsidRDefault="00D63D92" w:rsidP="00143B01">
            <w:pPr>
              <w:pStyle w:val="ListParagraph"/>
              <w:numPr>
                <w:ilvl w:val="0"/>
                <w:numId w:val="7"/>
              </w:numPr>
              <w:spacing w:line="240" w:lineRule="auto"/>
              <w:rPr>
                <w:rFonts w:asciiTheme="minorHAnsi" w:hAnsiTheme="minorHAnsi"/>
                <w:color w:val="000000"/>
                <w:sz w:val="24"/>
              </w:rPr>
            </w:pPr>
          </w:p>
          <w:p w:rsidR="00D63D92" w:rsidRPr="00811257" w:rsidRDefault="00D63D92" w:rsidP="00143B01">
            <w:pPr>
              <w:pStyle w:val="ListParagraph"/>
              <w:numPr>
                <w:ilvl w:val="0"/>
                <w:numId w:val="7"/>
              </w:numPr>
              <w:spacing w:line="240" w:lineRule="auto"/>
              <w:rPr>
                <w:rFonts w:asciiTheme="minorHAnsi" w:hAnsiTheme="minorHAnsi"/>
                <w:color w:val="000000"/>
                <w:sz w:val="24"/>
              </w:rPr>
            </w:pPr>
          </w:p>
          <w:p w:rsidR="00D63D92" w:rsidRPr="00811257" w:rsidRDefault="00D63D92" w:rsidP="00143B01">
            <w:pPr>
              <w:pStyle w:val="ListParagraph"/>
              <w:numPr>
                <w:ilvl w:val="0"/>
                <w:numId w:val="7"/>
              </w:numPr>
              <w:spacing w:line="240" w:lineRule="auto"/>
              <w:rPr>
                <w:rFonts w:asciiTheme="minorHAnsi" w:hAnsiTheme="minorHAnsi"/>
                <w:color w:val="000000"/>
                <w:sz w:val="24"/>
              </w:rPr>
            </w:pPr>
          </w:p>
          <w:p w:rsidR="00D63D92" w:rsidRPr="00811257" w:rsidRDefault="00D63D92" w:rsidP="00143B01">
            <w:pPr>
              <w:pStyle w:val="ListParagraph"/>
              <w:numPr>
                <w:ilvl w:val="0"/>
                <w:numId w:val="7"/>
              </w:numPr>
              <w:spacing w:line="240" w:lineRule="auto"/>
              <w:rPr>
                <w:rFonts w:asciiTheme="minorHAnsi" w:hAnsiTheme="minorHAnsi"/>
                <w:color w:val="000000"/>
                <w:sz w:val="24"/>
              </w:rPr>
            </w:pPr>
          </w:p>
        </w:tc>
      </w:tr>
      <w:tr w:rsidR="00D63D92" w:rsidRPr="00811257" w:rsidTr="00B159DA">
        <w:trPr>
          <w:trHeight w:val="291"/>
        </w:trPr>
        <w:tc>
          <w:tcPr>
            <w:tcW w:w="1918" w:type="dxa"/>
            <w:shd w:val="clear" w:color="auto" w:fill="auto"/>
            <w:noWrap/>
            <w:vAlign w:val="bottom"/>
          </w:tcPr>
          <w:p w:rsidR="00D63D92" w:rsidRPr="00811257" w:rsidRDefault="00D63D92" w:rsidP="00AD2A1E">
            <w:pPr>
              <w:rPr>
                <w:rFonts w:asciiTheme="minorHAnsi" w:hAnsiTheme="minorHAnsi"/>
                <w:b/>
                <w:color w:val="000000"/>
                <w:sz w:val="22"/>
                <w:szCs w:val="22"/>
              </w:rPr>
            </w:pPr>
            <w:r w:rsidRPr="00811257">
              <w:rPr>
                <w:rFonts w:asciiTheme="minorHAnsi" w:hAnsiTheme="minorHAnsi"/>
                <w:b/>
                <w:color w:val="000000"/>
                <w:sz w:val="22"/>
                <w:szCs w:val="22"/>
              </w:rPr>
              <w:lastRenderedPageBreak/>
              <w:t>Alternate Flows:</w:t>
            </w:r>
          </w:p>
        </w:tc>
        <w:tc>
          <w:tcPr>
            <w:tcW w:w="10232" w:type="dxa"/>
            <w:shd w:val="clear" w:color="auto" w:fill="auto"/>
            <w:noWrap/>
            <w:vAlign w:val="bottom"/>
          </w:tcPr>
          <w:p w:rsidR="00D63D92" w:rsidRPr="00811257" w:rsidRDefault="00D63D92" w:rsidP="00AD2A1E">
            <w:pPr>
              <w:rPr>
                <w:rFonts w:asciiTheme="minorHAnsi" w:hAnsiTheme="minorHAnsi"/>
                <w:color w:val="000000"/>
                <w:sz w:val="22"/>
                <w:szCs w:val="22"/>
              </w:rPr>
            </w:pPr>
          </w:p>
        </w:tc>
      </w:tr>
    </w:tbl>
    <w:p w:rsidR="00D63D92" w:rsidRPr="00811257" w:rsidRDefault="00D63D92" w:rsidP="00D63D92">
      <w:pPr>
        <w:pStyle w:val="Paragraph"/>
        <w:rPr>
          <w:rFonts w:asciiTheme="minorHAnsi" w:hAnsiTheme="minorHAnsi"/>
          <w:sz w:val="22"/>
        </w:rPr>
      </w:pPr>
    </w:p>
    <w:tbl>
      <w:tblPr>
        <w:tblW w:w="1215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10232"/>
      </w:tblGrid>
      <w:tr w:rsidR="008D11A0" w:rsidRPr="00811257" w:rsidTr="00B159DA">
        <w:trPr>
          <w:trHeight w:val="291"/>
        </w:trPr>
        <w:tc>
          <w:tcPr>
            <w:tcW w:w="1918" w:type="dxa"/>
            <w:shd w:val="clear" w:color="auto" w:fill="auto"/>
            <w:noWrap/>
            <w:vAlign w:val="bottom"/>
          </w:tcPr>
          <w:p w:rsidR="008D11A0" w:rsidRPr="00811257" w:rsidRDefault="008D11A0" w:rsidP="00AD2A1E">
            <w:pPr>
              <w:rPr>
                <w:rFonts w:asciiTheme="minorHAnsi" w:hAnsiTheme="minorHAnsi"/>
                <w:b/>
                <w:color w:val="000000"/>
                <w:sz w:val="22"/>
                <w:szCs w:val="22"/>
              </w:rPr>
            </w:pPr>
            <w:r w:rsidRPr="00811257">
              <w:rPr>
                <w:rFonts w:asciiTheme="minorHAnsi" w:hAnsiTheme="minorHAnsi"/>
                <w:b/>
                <w:color w:val="000000"/>
                <w:sz w:val="22"/>
                <w:szCs w:val="22"/>
              </w:rPr>
              <w:t>Use Case ID:</w:t>
            </w:r>
          </w:p>
        </w:tc>
        <w:tc>
          <w:tcPr>
            <w:tcW w:w="10232" w:type="dxa"/>
            <w:shd w:val="clear" w:color="auto" w:fill="auto"/>
            <w:noWrap/>
            <w:vAlign w:val="bottom"/>
          </w:tcPr>
          <w:p w:rsidR="008D11A0" w:rsidRPr="00811257" w:rsidRDefault="008D11A0" w:rsidP="00AD2A1E">
            <w:pPr>
              <w:rPr>
                <w:rFonts w:asciiTheme="minorHAnsi" w:hAnsiTheme="minorHAnsi"/>
                <w:color w:val="000000"/>
                <w:sz w:val="22"/>
                <w:szCs w:val="22"/>
              </w:rPr>
            </w:pPr>
            <w:r w:rsidRPr="00811257">
              <w:rPr>
                <w:rFonts w:asciiTheme="minorHAnsi" w:hAnsiTheme="minorHAnsi"/>
                <w:color w:val="000000"/>
                <w:sz w:val="22"/>
                <w:szCs w:val="22"/>
              </w:rPr>
              <w:t>2</w:t>
            </w:r>
          </w:p>
        </w:tc>
      </w:tr>
      <w:tr w:rsidR="008D11A0" w:rsidRPr="00811257" w:rsidTr="00B159DA">
        <w:trPr>
          <w:trHeight w:val="291"/>
        </w:trPr>
        <w:tc>
          <w:tcPr>
            <w:tcW w:w="1918" w:type="dxa"/>
            <w:shd w:val="clear" w:color="auto" w:fill="auto"/>
            <w:noWrap/>
            <w:vAlign w:val="bottom"/>
          </w:tcPr>
          <w:p w:rsidR="008D11A0" w:rsidRPr="00811257" w:rsidRDefault="008D11A0" w:rsidP="00AD2A1E">
            <w:pPr>
              <w:rPr>
                <w:rFonts w:asciiTheme="minorHAnsi" w:hAnsiTheme="minorHAnsi"/>
                <w:b/>
                <w:color w:val="000000"/>
                <w:sz w:val="22"/>
                <w:szCs w:val="22"/>
              </w:rPr>
            </w:pPr>
            <w:r w:rsidRPr="00811257">
              <w:rPr>
                <w:rFonts w:asciiTheme="minorHAnsi" w:hAnsiTheme="minorHAnsi"/>
                <w:b/>
                <w:color w:val="000000"/>
                <w:sz w:val="22"/>
                <w:szCs w:val="22"/>
              </w:rPr>
              <w:t>Use Case Name:</w:t>
            </w:r>
          </w:p>
        </w:tc>
        <w:tc>
          <w:tcPr>
            <w:tcW w:w="10232" w:type="dxa"/>
            <w:shd w:val="clear" w:color="auto" w:fill="auto"/>
            <w:noWrap/>
            <w:vAlign w:val="bottom"/>
          </w:tcPr>
          <w:p w:rsidR="008D11A0" w:rsidRPr="00811257" w:rsidRDefault="008D11A0" w:rsidP="00AD2A1E">
            <w:pPr>
              <w:rPr>
                <w:rFonts w:asciiTheme="minorHAnsi" w:hAnsiTheme="minorHAnsi"/>
                <w:color w:val="000000"/>
                <w:sz w:val="22"/>
                <w:szCs w:val="22"/>
              </w:rPr>
            </w:pPr>
          </w:p>
        </w:tc>
      </w:tr>
      <w:tr w:rsidR="008D11A0" w:rsidRPr="00811257" w:rsidTr="00B159DA">
        <w:trPr>
          <w:trHeight w:val="291"/>
        </w:trPr>
        <w:tc>
          <w:tcPr>
            <w:tcW w:w="1918" w:type="dxa"/>
            <w:shd w:val="clear" w:color="auto" w:fill="auto"/>
            <w:noWrap/>
            <w:vAlign w:val="bottom"/>
          </w:tcPr>
          <w:p w:rsidR="008D11A0" w:rsidRPr="00811257" w:rsidRDefault="008D11A0" w:rsidP="00AD2A1E">
            <w:pPr>
              <w:rPr>
                <w:rFonts w:asciiTheme="minorHAnsi" w:hAnsiTheme="minorHAnsi"/>
                <w:b/>
                <w:color w:val="000000"/>
                <w:sz w:val="22"/>
                <w:szCs w:val="22"/>
              </w:rPr>
            </w:pPr>
            <w:r w:rsidRPr="00811257">
              <w:rPr>
                <w:rFonts w:asciiTheme="minorHAnsi" w:hAnsiTheme="minorHAnsi"/>
                <w:b/>
                <w:color w:val="000000"/>
                <w:sz w:val="22"/>
                <w:szCs w:val="22"/>
              </w:rPr>
              <w:t>Use Case Description:</w:t>
            </w:r>
          </w:p>
        </w:tc>
        <w:tc>
          <w:tcPr>
            <w:tcW w:w="10232" w:type="dxa"/>
            <w:shd w:val="clear" w:color="auto" w:fill="auto"/>
            <w:noWrap/>
            <w:vAlign w:val="bottom"/>
          </w:tcPr>
          <w:p w:rsidR="008D11A0" w:rsidRPr="00811257" w:rsidRDefault="008D11A0" w:rsidP="00AD2A1E">
            <w:pPr>
              <w:rPr>
                <w:rFonts w:asciiTheme="minorHAnsi" w:hAnsiTheme="minorHAnsi"/>
                <w:color w:val="000000"/>
                <w:sz w:val="22"/>
                <w:szCs w:val="22"/>
              </w:rPr>
            </w:pPr>
          </w:p>
        </w:tc>
      </w:tr>
      <w:tr w:rsidR="008D11A0" w:rsidRPr="00811257" w:rsidTr="00B159DA">
        <w:trPr>
          <w:trHeight w:val="291"/>
        </w:trPr>
        <w:tc>
          <w:tcPr>
            <w:tcW w:w="1918" w:type="dxa"/>
            <w:shd w:val="clear" w:color="auto" w:fill="auto"/>
            <w:noWrap/>
            <w:vAlign w:val="bottom"/>
          </w:tcPr>
          <w:p w:rsidR="008D11A0" w:rsidRPr="00811257" w:rsidRDefault="008D11A0" w:rsidP="00AD2A1E">
            <w:pPr>
              <w:rPr>
                <w:rFonts w:asciiTheme="minorHAnsi" w:hAnsiTheme="minorHAnsi"/>
                <w:b/>
                <w:color w:val="000000"/>
                <w:sz w:val="22"/>
                <w:szCs w:val="22"/>
              </w:rPr>
            </w:pPr>
            <w:r w:rsidRPr="00811257">
              <w:rPr>
                <w:rFonts w:asciiTheme="minorHAnsi" w:hAnsiTheme="minorHAnsi"/>
                <w:b/>
                <w:color w:val="000000"/>
                <w:sz w:val="22"/>
                <w:szCs w:val="22"/>
              </w:rPr>
              <w:t>Primary Actor:</w:t>
            </w:r>
          </w:p>
        </w:tc>
        <w:tc>
          <w:tcPr>
            <w:tcW w:w="10232" w:type="dxa"/>
            <w:shd w:val="clear" w:color="auto" w:fill="auto"/>
            <w:noWrap/>
            <w:vAlign w:val="bottom"/>
          </w:tcPr>
          <w:p w:rsidR="008D11A0" w:rsidRPr="00811257" w:rsidRDefault="008D11A0" w:rsidP="00AD2A1E">
            <w:pPr>
              <w:rPr>
                <w:rFonts w:asciiTheme="minorHAnsi" w:hAnsiTheme="minorHAnsi"/>
                <w:color w:val="000000"/>
                <w:sz w:val="22"/>
                <w:szCs w:val="22"/>
              </w:rPr>
            </w:pPr>
          </w:p>
        </w:tc>
      </w:tr>
      <w:tr w:rsidR="008D11A0" w:rsidRPr="00811257" w:rsidTr="00B159DA">
        <w:trPr>
          <w:trHeight w:val="291"/>
        </w:trPr>
        <w:tc>
          <w:tcPr>
            <w:tcW w:w="1918" w:type="dxa"/>
            <w:shd w:val="clear" w:color="auto" w:fill="auto"/>
            <w:noWrap/>
            <w:vAlign w:val="bottom"/>
          </w:tcPr>
          <w:p w:rsidR="008D11A0" w:rsidRPr="00811257" w:rsidRDefault="008D11A0" w:rsidP="00AD2A1E">
            <w:pPr>
              <w:rPr>
                <w:rFonts w:asciiTheme="minorHAnsi" w:hAnsiTheme="minorHAnsi"/>
                <w:b/>
                <w:color w:val="000000"/>
                <w:sz w:val="22"/>
                <w:szCs w:val="22"/>
              </w:rPr>
            </w:pPr>
            <w:r w:rsidRPr="00811257">
              <w:rPr>
                <w:rFonts w:asciiTheme="minorHAnsi" w:hAnsiTheme="minorHAnsi"/>
                <w:b/>
                <w:color w:val="000000"/>
                <w:sz w:val="22"/>
                <w:szCs w:val="22"/>
              </w:rPr>
              <w:t>Basic Flows:</w:t>
            </w:r>
          </w:p>
        </w:tc>
        <w:tc>
          <w:tcPr>
            <w:tcW w:w="10232" w:type="dxa"/>
            <w:shd w:val="clear" w:color="auto" w:fill="auto"/>
            <w:noWrap/>
            <w:vAlign w:val="bottom"/>
          </w:tcPr>
          <w:p w:rsidR="008D11A0" w:rsidRPr="00811257" w:rsidRDefault="008D11A0" w:rsidP="00143B01">
            <w:pPr>
              <w:pStyle w:val="ListParagraph"/>
              <w:numPr>
                <w:ilvl w:val="0"/>
                <w:numId w:val="8"/>
              </w:numPr>
              <w:spacing w:line="240" w:lineRule="auto"/>
              <w:rPr>
                <w:rFonts w:asciiTheme="minorHAnsi" w:hAnsiTheme="minorHAnsi"/>
                <w:color w:val="000000"/>
                <w:sz w:val="24"/>
              </w:rPr>
            </w:pPr>
          </w:p>
          <w:p w:rsidR="008D11A0" w:rsidRPr="00811257" w:rsidRDefault="008D11A0" w:rsidP="00143B01">
            <w:pPr>
              <w:pStyle w:val="ListParagraph"/>
              <w:numPr>
                <w:ilvl w:val="0"/>
                <w:numId w:val="8"/>
              </w:numPr>
              <w:spacing w:line="240" w:lineRule="auto"/>
              <w:rPr>
                <w:rFonts w:asciiTheme="minorHAnsi" w:hAnsiTheme="minorHAnsi"/>
                <w:color w:val="000000"/>
                <w:sz w:val="24"/>
              </w:rPr>
            </w:pPr>
          </w:p>
          <w:p w:rsidR="008D11A0" w:rsidRPr="00811257" w:rsidRDefault="008D11A0" w:rsidP="00143B01">
            <w:pPr>
              <w:pStyle w:val="ListParagraph"/>
              <w:numPr>
                <w:ilvl w:val="0"/>
                <w:numId w:val="8"/>
              </w:numPr>
              <w:spacing w:line="240" w:lineRule="auto"/>
              <w:rPr>
                <w:rFonts w:asciiTheme="minorHAnsi" w:hAnsiTheme="minorHAnsi"/>
                <w:color w:val="000000"/>
                <w:sz w:val="24"/>
              </w:rPr>
            </w:pPr>
          </w:p>
          <w:p w:rsidR="008D11A0" w:rsidRPr="00811257" w:rsidRDefault="008D11A0" w:rsidP="00143B01">
            <w:pPr>
              <w:pStyle w:val="ListParagraph"/>
              <w:numPr>
                <w:ilvl w:val="0"/>
                <w:numId w:val="8"/>
              </w:numPr>
              <w:spacing w:line="240" w:lineRule="auto"/>
              <w:rPr>
                <w:rFonts w:asciiTheme="minorHAnsi" w:hAnsiTheme="minorHAnsi"/>
                <w:color w:val="000000"/>
                <w:sz w:val="24"/>
              </w:rPr>
            </w:pPr>
          </w:p>
        </w:tc>
      </w:tr>
      <w:tr w:rsidR="008D11A0" w:rsidRPr="00811257" w:rsidTr="00B159DA">
        <w:trPr>
          <w:trHeight w:val="291"/>
        </w:trPr>
        <w:tc>
          <w:tcPr>
            <w:tcW w:w="1918" w:type="dxa"/>
            <w:shd w:val="clear" w:color="auto" w:fill="auto"/>
            <w:noWrap/>
            <w:vAlign w:val="bottom"/>
          </w:tcPr>
          <w:p w:rsidR="008D11A0" w:rsidRPr="00811257" w:rsidRDefault="008D11A0" w:rsidP="00AD2A1E">
            <w:pPr>
              <w:rPr>
                <w:rFonts w:asciiTheme="minorHAnsi" w:hAnsiTheme="minorHAnsi"/>
                <w:b/>
                <w:color w:val="000000"/>
                <w:sz w:val="22"/>
                <w:szCs w:val="22"/>
              </w:rPr>
            </w:pPr>
            <w:r w:rsidRPr="00811257">
              <w:rPr>
                <w:rFonts w:asciiTheme="minorHAnsi" w:hAnsiTheme="minorHAnsi"/>
                <w:b/>
                <w:color w:val="000000"/>
                <w:sz w:val="22"/>
                <w:szCs w:val="22"/>
              </w:rPr>
              <w:t>Alternate Flows:</w:t>
            </w:r>
          </w:p>
        </w:tc>
        <w:tc>
          <w:tcPr>
            <w:tcW w:w="10232" w:type="dxa"/>
            <w:shd w:val="clear" w:color="auto" w:fill="auto"/>
            <w:noWrap/>
            <w:vAlign w:val="bottom"/>
          </w:tcPr>
          <w:p w:rsidR="008D11A0" w:rsidRPr="00811257" w:rsidRDefault="008D11A0" w:rsidP="00AD2A1E">
            <w:pPr>
              <w:rPr>
                <w:rFonts w:asciiTheme="minorHAnsi" w:hAnsiTheme="minorHAnsi"/>
                <w:color w:val="000000"/>
                <w:sz w:val="22"/>
                <w:szCs w:val="22"/>
              </w:rPr>
            </w:pPr>
          </w:p>
        </w:tc>
      </w:tr>
    </w:tbl>
    <w:p w:rsidR="008D11A0" w:rsidRPr="00811257" w:rsidRDefault="008D11A0" w:rsidP="00D63D92">
      <w:pPr>
        <w:pStyle w:val="Paragraph"/>
        <w:rPr>
          <w:rFonts w:asciiTheme="minorHAnsi" w:hAnsiTheme="minorHAnsi"/>
          <w:sz w:val="22"/>
        </w:rPr>
      </w:pPr>
    </w:p>
    <w:p w:rsidR="00AD0C3F" w:rsidRPr="00811257" w:rsidRDefault="00AD0C3F" w:rsidP="00D63D92">
      <w:pPr>
        <w:pStyle w:val="Paragraph"/>
        <w:rPr>
          <w:rFonts w:asciiTheme="minorHAnsi" w:hAnsiTheme="minorHAnsi"/>
          <w:sz w:val="22"/>
        </w:rPr>
      </w:pPr>
    </w:p>
    <w:p w:rsidR="00AD0C3F" w:rsidRPr="00811257" w:rsidRDefault="00AD0C3F" w:rsidP="00D63D92">
      <w:pPr>
        <w:pStyle w:val="Paragraph"/>
        <w:rPr>
          <w:rFonts w:asciiTheme="minorHAnsi" w:hAnsiTheme="minorHAnsi"/>
          <w:sz w:val="22"/>
        </w:rPr>
      </w:pPr>
    </w:p>
    <w:tbl>
      <w:tblPr>
        <w:tblW w:w="1215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10232"/>
      </w:tblGrid>
      <w:tr w:rsidR="0087604E" w:rsidRPr="00811257" w:rsidTr="00B159DA">
        <w:trPr>
          <w:trHeight w:val="291"/>
        </w:trPr>
        <w:tc>
          <w:tcPr>
            <w:tcW w:w="1918" w:type="dxa"/>
            <w:shd w:val="clear" w:color="auto" w:fill="auto"/>
            <w:noWrap/>
            <w:vAlign w:val="bottom"/>
          </w:tcPr>
          <w:p w:rsidR="0087604E" w:rsidRPr="00811257" w:rsidRDefault="0087604E" w:rsidP="00AD2A1E">
            <w:pPr>
              <w:rPr>
                <w:rFonts w:asciiTheme="minorHAnsi" w:hAnsiTheme="minorHAnsi"/>
                <w:b/>
                <w:color w:val="000000"/>
                <w:sz w:val="22"/>
                <w:szCs w:val="22"/>
              </w:rPr>
            </w:pPr>
            <w:r w:rsidRPr="00811257">
              <w:rPr>
                <w:rFonts w:asciiTheme="minorHAnsi" w:hAnsiTheme="minorHAnsi"/>
                <w:b/>
                <w:color w:val="000000"/>
                <w:sz w:val="22"/>
                <w:szCs w:val="22"/>
              </w:rPr>
              <w:t>Use Case ID:</w:t>
            </w:r>
          </w:p>
        </w:tc>
        <w:tc>
          <w:tcPr>
            <w:tcW w:w="10232" w:type="dxa"/>
            <w:shd w:val="clear" w:color="auto" w:fill="auto"/>
            <w:noWrap/>
            <w:vAlign w:val="bottom"/>
          </w:tcPr>
          <w:p w:rsidR="0087604E" w:rsidRPr="00811257" w:rsidRDefault="0087604E" w:rsidP="00AD2A1E">
            <w:pPr>
              <w:rPr>
                <w:rFonts w:asciiTheme="minorHAnsi" w:hAnsiTheme="minorHAnsi"/>
                <w:color w:val="000000"/>
                <w:sz w:val="22"/>
                <w:szCs w:val="22"/>
              </w:rPr>
            </w:pPr>
            <w:r w:rsidRPr="00811257">
              <w:rPr>
                <w:rFonts w:asciiTheme="minorHAnsi" w:hAnsiTheme="minorHAnsi"/>
                <w:color w:val="000000"/>
                <w:sz w:val="22"/>
                <w:szCs w:val="22"/>
              </w:rPr>
              <w:t>…n</w:t>
            </w:r>
          </w:p>
        </w:tc>
      </w:tr>
      <w:tr w:rsidR="0087604E" w:rsidRPr="00811257" w:rsidTr="00B159DA">
        <w:trPr>
          <w:trHeight w:val="291"/>
        </w:trPr>
        <w:tc>
          <w:tcPr>
            <w:tcW w:w="1918" w:type="dxa"/>
            <w:shd w:val="clear" w:color="auto" w:fill="auto"/>
            <w:noWrap/>
            <w:vAlign w:val="bottom"/>
          </w:tcPr>
          <w:p w:rsidR="0087604E" w:rsidRPr="00811257" w:rsidRDefault="0087604E" w:rsidP="00AD2A1E">
            <w:pPr>
              <w:rPr>
                <w:rFonts w:asciiTheme="minorHAnsi" w:hAnsiTheme="minorHAnsi"/>
                <w:b/>
                <w:color w:val="000000"/>
                <w:sz w:val="22"/>
                <w:szCs w:val="22"/>
              </w:rPr>
            </w:pPr>
            <w:r w:rsidRPr="00811257">
              <w:rPr>
                <w:rFonts w:asciiTheme="minorHAnsi" w:hAnsiTheme="minorHAnsi"/>
                <w:b/>
                <w:color w:val="000000"/>
                <w:sz w:val="22"/>
                <w:szCs w:val="22"/>
              </w:rPr>
              <w:t>Use Case Name:</w:t>
            </w:r>
          </w:p>
        </w:tc>
        <w:tc>
          <w:tcPr>
            <w:tcW w:w="10232" w:type="dxa"/>
            <w:shd w:val="clear" w:color="auto" w:fill="auto"/>
            <w:noWrap/>
            <w:vAlign w:val="bottom"/>
          </w:tcPr>
          <w:p w:rsidR="0087604E" w:rsidRPr="00811257" w:rsidRDefault="0087604E" w:rsidP="00AD2A1E">
            <w:pPr>
              <w:rPr>
                <w:rFonts w:asciiTheme="minorHAnsi" w:hAnsiTheme="minorHAnsi"/>
                <w:color w:val="000000"/>
                <w:sz w:val="22"/>
                <w:szCs w:val="22"/>
              </w:rPr>
            </w:pPr>
          </w:p>
        </w:tc>
      </w:tr>
      <w:tr w:rsidR="0087604E" w:rsidRPr="00811257" w:rsidTr="00B159DA">
        <w:trPr>
          <w:trHeight w:val="291"/>
        </w:trPr>
        <w:tc>
          <w:tcPr>
            <w:tcW w:w="1918" w:type="dxa"/>
            <w:shd w:val="clear" w:color="auto" w:fill="auto"/>
            <w:noWrap/>
            <w:vAlign w:val="bottom"/>
          </w:tcPr>
          <w:p w:rsidR="0087604E" w:rsidRPr="00811257" w:rsidRDefault="0087604E" w:rsidP="00AD2A1E">
            <w:pPr>
              <w:rPr>
                <w:rFonts w:asciiTheme="minorHAnsi" w:hAnsiTheme="minorHAnsi"/>
                <w:b/>
                <w:color w:val="000000"/>
                <w:sz w:val="22"/>
                <w:szCs w:val="22"/>
              </w:rPr>
            </w:pPr>
            <w:r w:rsidRPr="00811257">
              <w:rPr>
                <w:rFonts w:asciiTheme="minorHAnsi" w:hAnsiTheme="minorHAnsi"/>
                <w:b/>
                <w:color w:val="000000"/>
                <w:sz w:val="22"/>
                <w:szCs w:val="22"/>
              </w:rPr>
              <w:t>Use Case Description:</w:t>
            </w:r>
          </w:p>
        </w:tc>
        <w:tc>
          <w:tcPr>
            <w:tcW w:w="10232" w:type="dxa"/>
            <w:shd w:val="clear" w:color="auto" w:fill="auto"/>
            <w:noWrap/>
            <w:vAlign w:val="bottom"/>
          </w:tcPr>
          <w:p w:rsidR="0087604E" w:rsidRPr="00811257" w:rsidRDefault="0087604E" w:rsidP="00AD2A1E">
            <w:pPr>
              <w:rPr>
                <w:rFonts w:asciiTheme="minorHAnsi" w:hAnsiTheme="minorHAnsi"/>
                <w:color w:val="000000"/>
                <w:sz w:val="22"/>
                <w:szCs w:val="22"/>
              </w:rPr>
            </w:pPr>
          </w:p>
        </w:tc>
      </w:tr>
      <w:tr w:rsidR="0087604E" w:rsidRPr="00811257" w:rsidTr="00B159DA">
        <w:trPr>
          <w:trHeight w:val="291"/>
        </w:trPr>
        <w:tc>
          <w:tcPr>
            <w:tcW w:w="1918" w:type="dxa"/>
            <w:shd w:val="clear" w:color="auto" w:fill="auto"/>
            <w:noWrap/>
            <w:vAlign w:val="bottom"/>
          </w:tcPr>
          <w:p w:rsidR="0087604E" w:rsidRPr="00811257" w:rsidRDefault="0087604E" w:rsidP="00AD2A1E">
            <w:pPr>
              <w:rPr>
                <w:rFonts w:asciiTheme="minorHAnsi" w:hAnsiTheme="minorHAnsi"/>
                <w:b/>
                <w:color w:val="000000"/>
                <w:sz w:val="22"/>
                <w:szCs w:val="22"/>
              </w:rPr>
            </w:pPr>
            <w:r w:rsidRPr="00811257">
              <w:rPr>
                <w:rFonts w:asciiTheme="minorHAnsi" w:hAnsiTheme="minorHAnsi"/>
                <w:b/>
                <w:color w:val="000000"/>
                <w:sz w:val="22"/>
                <w:szCs w:val="22"/>
              </w:rPr>
              <w:t>Primary Actor:</w:t>
            </w:r>
          </w:p>
        </w:tc>
        <w:tc>
          <w:tcPr>
            <w:tcW w:w="10232" w:type="dxa"/>
            <w:shd w:val="clear" w:color="auto" w:fill="auto"/>
            <w:noWrap/>
            <w:vAlign w:val="bottom"/>
          </w:tcPr>
          <w:p w:rsidR="0087604E" w:rsidRPr="00811257" w:rsidRDefault="0087604E" w:rsidP="00AD2A1E">
            <w:pPr>
              <w:rPr>
                <w:rFonts w:asciiTheme="minorHAnsi" w:hAnsiTheme="minorHAnsi"/>
                <w:color w:val="000000"/>
                <w:sz w:val="22"/>
                <w:szCs w:val="22"/>
              </w:rPr>
            </w:pPr>
          </w:p>
        </w:tc>
      </w:tr>
      <w:tr w:rsidR="0087604E" w:rsidRPr="00811257" w:rsidTr="00B159DA">
        <w:trPr>
          <w:trHeight w:val="291"/>
        </w:trPr>
        <w:tc>
          <w:tcPr>
            <w:tcW w:w="1918" w:type="dxa"/>
            <w:shd w:val="clear" w:color="auto" w:fill="auto"/>
            <w:noWrap/>
            <w:vAlign w:val="bottom"/>
          </w:tcPr>
          <w:p w:rsidR="0087604E" w:rsidRPr="00811257" w:rsidRDefault="0087604E" w:rsidP="00AD2A1E">
            <w:pPr>
              <w:rPr>
                <w:rFonts w:asciiTheme="minorHAnsi" w:hAnsiTheme="minorHAnsi"/>
                <w:b/>
                <w:color w:val="000000"/>
                <w:sz w:val="22"/>
                <w:szCs w:val="22"/>
              </w:rPr>
            </w:pPr>
            <w:r w:rsidRPr="00811257">
              <w:rPr>
                <w:rFonts w:asciiTheme="minorHAnsi" w:hAnsiTheme="minorHAnsi"/>
                <w:b/>
                <w:color w:val="000000"/>
                <w:sz w:val="22"/>
                <w:szCs w:val="22"/>
              </w:rPr>
              <w:t>Basic Flows:</w:t>
            </w:r>
          </w:p>
        </w:tc>
        <w:tc>
          <w:tcPr>
            <w:tcW w:w="10232" w:type="dxa"/>
            <w:shd w:val="clear" w:color="auto" w:fill="auto"/>
            <w:noWrap/>
            <w:vAlign w:val="bottom"/>
          </w:tcPr>
          <w:p w:rsidR="0087604E" w:rsidRPr="00811257" w:rsidRDefault="0087604E" w:rsidP="00143B01">
            <w:pPr>
              <w:pStyle w:val="ListParagraph"/>
              <w:numPr>
                <w:ilvl w:val="0"/>
                <w:numId w:val="9"/>
              </w:numPr>
              <w:spacing w:line="240" w:lineRule="auto"/>
              <w:rPr>
                <w:rFonts w:asciiTheme="minorHAnsi" w:hAnsiTheme="minorHAnsi"/>
                <w:color w:val="000000"/>
                <w:sz w:val="24"/>
              </w:rPr>
            </w:pPr>
          </w:p>
          <w:p w:rsidR="0087604E" w:rsidRPr="00811257" w:rsidRDefault="0087604E" w:rsidP="00143B01">
            <w:pPr>
              <w:pStyle w:val="ListParagraph"/>
              <w:numPr>
                <w:ilvl w:val="0"/>
                <w:numId w:val="9"/>
              </w:numPr>
              <w:spacing w:line="240" w:lineRule="auto"/>
              <w:rPr>
                <w:rFonts w:asciiTheme="minorHAnsi" w:hAnsiTheme="minorHAnsi"/>
                <w:color w:val="000000"/>
                <w:sz w:val="24"/>
              </w:rPr>
            </w:pPr>
          </w:p>
          <w:p w:rsidR="0087604E" w:rsidRPr="00811257" w:rsidRDefault="0087604E" w:rsidP="00143B01">
            <w:pPr>
              <w:pStyle w:val="ListParagraph"/>
              <w:numPr>
                <w:ilvl w:val="0"/>
                <w:numId w:val="9"/>
              </w:numPr>
              <w:spacing w:line="240" w:lineRule="auto"/>
              <w:rPr>
                <w:rFonts w:asciiTheme="minorHAnsi" w:hAnsiTheme="minorHAnsi"/>
                <w:color w:val="000000"/>
                <w:sz w:val="24"/>
              </w:rPr>
            </w:pPr>
          </w:p>
          <w:p w:rsidR="0087604E" w:rsidRPr="00811257" w:rsidRDefault="0087604E" w:rsidP="00143B01">
            <w:pPr>
              <w:pStyle w:val="ListParagraph"/>
              <w:numPr>
                <w:ilvl w:val="0"/>
                <w:numId w:val="9"/>
              </w:numPr>
              <w:spacing w:line="240" w:lineRule="auto"/>
              <w:rPr>
                <w:rFonts w:asciiTheme="minorHAnsi" w:hAnsiTheme="minorHAnsi"/>
                <w:color w:val="000000"/>
                <w:sz w:val="24"/>
              </w:rPr>
            </w:pPr>
          </w:p>
        </w:tc>
      </w:tr>
      <w:tr w:rsidR="0087604E" w:rsidRPr="00811257" w:rsidTr="00B159DA">
        <w:trPr>
          <w:trHeight w:val="291"/>
        </w:trPr>
        <w:tc>
          <w:tcPr>
            <w:tcW w:w="1918" w:type="dxa"/>
            <w:shd w:val="clear" w:color="auto" w:fill="auto"/>
            <w:noWrap/>
            <w:vAlign w:val="bottom"/>
          </w:tcPr>
          <w:p w:rsidR="0087604E" w:rsidRPr="00811257" w:rsidRDefault="0087604E" w:rsidP="00AD2A1E">
            <w:pPr>
              <w:rPr>
                <w:rFonts w:asciiTheme="minorHAnsi" w:hAnsiTheme="minorHAnsi"/>
                <w:b/>
                <w:color w:val="000000"/>
                <w:sz w:val="22"/>
                <w:szCs w:val="22"/>
              </w:rPr>
            </w:pPr>
            <w:r w:rsidRPr="00811257">
              <w:rPr>
                <w:rFonts w:asciiTheme="minorHAnsi" w:hAnsiTheme="minorHAnsi"/>
                <w:b/>
                <w:color w:val="000000"/>
                <w:sz w:val="22"/>
                <w:szCs w:val="22"/>
              </w:rPr>
              <w:lastRenderedPageBreak/>
              <w:t>Alternate Flows:</w:t>
            </w:r>
          </w:p>
        </w:tc>
        <w:tc>
          <w:tcPr>
            <w:tcW w:w="10232" w:type="dxa"/>
            <w:shd w:val="clear" w:color="auto" w:fill="auto"/>
            <w:noWrap/>
            <w:vAlign w:val="bottom"/>
          </w:tcPr>
          <w:p w:rsidR="0087604E" w:rsidRPr="00811257" w:rsidRDefault="0087604E" w:rsidP="00AD2A1E">
            <w:pPr>
              <w:rPr>
                <w:rFonts w:asciiTheme="minorHAnsi" w:hAnsiTheme="minorHAnsi"/>
                <w:color w:val="000000"/>
                <w:sz w:val="22"/>
                <w:szCs w:val="22"/>
              </w:rPr>
            </w:pPr>
          </w:p>
        </w:tc>
      </w:tr>
    </w:tbl>
    <w:p w:rsidR="00D63D92" w:rsidRPr="00811257" w:rsidRDefault="00D63D92" w:rsidP="00D63D92">
      <w:pPr>
        <w:pStyle w:val="Paragraph"/>
        <w:rPr>
          <w:rFonts w:asciiTheme="minorHAnsi" w:hAnsiTheme="minorHAnsi"/>
          <w:sz w:val="22"/>
        </w:rPr>
      </w:pPr>
    </w:p>
    <w:p w:rsidR="00B159DA" w:rsidRPr="00811257" w:rsidRDefault="00B159DA" w:rsidP="00D63D92">
      <w:pPr>
        <w:pStyle w:val="Paragraph"/>
        <w:rPr>
          <w:rFonts w:asciiTheme="minorHAnsi" w:hAnsiTheme="minorHAnsi"/>
          <w:sz w:val="22"/>
        </w:rPr>
      </w:pPr>
    </w:p>
    <w:p w:rsidR="002A792A" w:rsidRPr="00811257" w:rsidRDefault="002A792A" w:rsidP="002A792A">
      <w:pPr>
        <w:pStyle w:val="Heading1"/>
        <w:spacing w:before="0" w:after="0" w:line="240" w:lineRule="auto"/>
        <w:jc w:val="both"/>
        <w:rPr>
          <w:rFonts w:asciiTheme="minorHAnsi" w:hAnsiTheme="minorHAnsi" w:cs="Tahoma"/>
          <w:sz w:val="32"/>
        </w:rPr>
      </w:pPr>
      <w:bookmarkStart w:id="105" w:name="_Toc393797612"/>
      <w:bookmarkStart w:id="106" w:name="_Toc396390564"/>
      <w:bookmarkStart w:id="107" w:name="_Toc445994680"/>
      <w:bookmarkStart w:id="108" w:name="_Toc396390562"/>
      <w:r w:rsidRPr="00811257">
        <w:rPr>
          <w:rFonts w:asciiTheme="minorHAnsi" w:hAnsiTheme="minorHAnsi" w:cs="Tahoma"/>
          <w:sz w:val="32"/>
        </w:rPr>
        <w:t>Solution Landscape</w:t>
      </w:r>
      <w:bookmarkEnd w:id="105"/>
      <w:bookmarkEnd w:id="106"/>
      <w:bookmarkEnd w:id="107"/>
    </w:p>
    <w:p w:rsidR="00E94C8F" w:rsidRPr="00811257" w:rsidRDefault="00E94C8F" w:rsidP="002A792A">
      <w:pPr>
        <w:pStyle w:val="Paragraph"/>
        <w:rPr>
          <w:rFonts w:asciiTheme="minorHAnsi" w:hAnsiTheme="minorHAnsi" w:cs="Tahoma"/>
          <w:i/>
          <w:color w:val="000099"/>
          <w:sz w:val="22"/>
        </w:rPr>
      </w:pPr>
    </w:p>
    <w:p w:rsidR="002A792A" w:rsidRPr="00811257" w:rsidRDefault="002A792A" w:rsidP="002A792A">
      <w:pPr>
        <w:pStyle w:val="Paragraph"/>
        <w:rPr>
          <w:rFonts w:asciiTheme="minorHAnsi" w:hAnsiTheme="minorHAnsi" w:cs="Tahoma"/>
          <w:i/>
          <w:color w:val="000099"/>
          <w:sz w:val="22"/>
        </w:rPr>
      </w:pPr>
      <w:r w:rsidRPr="00811257">
        <w:rPr>
          <w:rFonts w:asciiTheme="minorHAnsi" w:hAnsiTheme="minorHAnsi" w:cs="Tahoma"/>
          <w:i/>
          <w:color w:val="000099"/>
          <w:sz w:val="22"/>
        </w:rPr>
        <w:t xml:space="preserve">&lt;This section describes preferred solution architecture, platform, tools &amp; </w:t>
      </w:r>
      <w:proofErr w:type="spellStart"/>
      <w:r w:rsidRPr="00811257">
        <w:rPr>
          <w:rFonts w:asciiTheme="minorHAnsi" w:hAnsiTheme="minorHAnsi" w:cs="Tahoma"/>
          <w:i/>
          <w:color w:val="000099"/>
          <w:sz w:val="22"/>
        </w:rPr>
        <w:t>technologies</w:t>
      </w:r>
      <w:r w:rsidR="0068405C" w:rsidRPr="00811257">
        <w:rPr>
          <w:rFonts w:asciiTheme="minorHAnsi" w:hAnsiTheme="minorHAnsi" w:cs="Tahoma"/>
          <w:i/>
          <w:color w:val="000099"/>
          <w:sz w:val="22"/>
        </w:rPr>
        <w:t>et</w:t>
      </w:r>
      <w:r w:rsidR="005437CA">
        <w:rPr>
          <w:rFonts w:asciiTheme="minorHAnsi" w:hAnsiTheme="minorHAnsi" w:cs="Tahoma"/>
          <w:i/>
          <w:color w:val="000099"/>
          <w:sz w:val="22"/>
        </w:rPr>
        <w:t>F</w:t>
      </w:r>
      <w:proofErr w:type="spellEnd"/>
      <w:r w:rsidR="005437CA">
        <w:rPr>
          <w:rFonts w:asciiTheme="minorHAnsi" w:hAnsiTheme="minorHAnsi" w:cs="Tahoma"/>
          <w:i/>
          <w:color w:val="000099"/>
          <w:sz w:val="22"/>
        </w:rPr>
        <w:t>.</w:t>
      </w:r>
      <w:r w:rsidRPr="00811257">
        <w:rPr>
          <w:rFonts w:asciiTheme="minorHAnsi" w:hAnsiTheme="minorHAnsi" w:cs="Tahoma"/>
          <w:i/>
          <w:color w:val="000099"/>
          <w:sz w:val="22"/>
        </w:rPr>
        <w:t>&gt;</w:t>
      </w:r>
    </w:p>
    <w:p w:rsidR="00E94C8F" w:rsidRPr="00811257" w:rsidRDefault="00E94C8F" w:rsidP="002A792A">
      <w:pPr>
        <w:pStyle w:val="Paragraph"/>
        <w:rPr>
          <w:rFonts w:asciiTheme="minorHAnsi" w:hAnsiTheme="minorHAnsi" w:cs="Tahoma"/>
          <w:i/>
          <w:color w:val="000099"/>
          <w:sz w:val="22"/>
        </w:rPr>
      </w:pPr>
    </w:p>
    <w:p w:rsidR="00E41FEE" w:rsidRPr="00811257" w:rsidRDefault="00E41FEE" w:rsidP="002A792A">
      <w:pPr>
        <w:pStyle w:val="Paragraph"/>
        <w:rPr>
          <w:rFonts w:asciiTheme="minorHAnsi" w:hAnsiTheme="minorHAnsi" w:cs="Tahoma"/>
          <w:i/>
          <w:color w:val="000099"/>
          <w:sz w:val="22"/>
        </w:rPr>
      </w:pPr>
    </w:p>
    <w:p w:rsidR="00E41FEE" w:rsidRPr="00811257" w:rsidRDefault="00E41FEE" w:rsidP="002A792A">
      <w:pPr>
        <w:pStyle w:val="Paragraph"/>
        <w:rPr>
          <w:rFonts w:asciiTheme="minorHAnsi" w:hAnsiTheme="minorHAnsi" w:cs="Tahoma"/>
          <w:i/>
          <w:color w:val="000099"/>
          <w:sz w:val="22"/>
        </w:rPr>
      </w:pPr>
    </w:p>
    <w:p w:rsidR="00E94C8F" w:rsidRPr="00811257" w:rsidRDefault="00E94C8F" w:rsidP="00E94C8F">
      <w:pPr>
        <w:pStyle w:val="Paragraph"/>
        <w:rPr>
          <w:rFonts w:asciiTheme="minorHAnsi" w:hAnsiTheme="minorHAnsi" w:cs="Tahoma"/>
          <w:sz w:val="22"/>
        </w:rPr>
      </w:pPr>
      <w:r w:rsidRPr="00811257">
        <w:rPr>
          <w:rFonts w:asciiTheme="minorHAnsi" w:hAnsiTheme="minorHAnsi" w:cs="Tahoma"/>
          <w:b/>
          <w:sz w:val="22"/>
        </w:rPr>
        <w:t>NOTE-</w:t>
      </w:r>
      <w:r w:rsidRPr="00811257">
        <w:rPr>
          <w:rFonts w:asciiTheme="minorHAnsi" w:hAnsiTheme="minorHAnsi" w:cs="Tahoma"/>
          <w:sz w:val="22"/>
        </w:rPr>
        <w:t xml:space="preserve"> This sec</w:t>
      </w:r>
      <w:r w:rsidR="00A965C9" w:rsidRPr="00811257">
        <w:rPr>
          <w:rFonts w:asciiTheme="minorHAnsi" w:hAnsiTheme="minorHAnsi" w:cs="Tahoma"/>
          <w:sz w:val="22"/>
        </w:rPr>
        <w:t>tion does not define the Final A</w:t>
      </w:r>
      <w:r w:rsidRPr="00811257">
        <w:rPr>
          <w:rFonts w:asciiTheme="minorHAnsi" w:hAnsiTheme="minorHAnsi" w:cs="Tahoma"/>
          <w:sz w:val="22"/>
        </w:rPr>
        <w:t>rchitecture of the system whereas it defines Bird eye view of the system. The detailed system’s architecture should be covered in Project’s Design Documents (High Level Design (HLD) &amp; Low Level Design Documents (LLD)).</w:t>
      </w:r>
    </w:p>
    <w:p w:rsidR="00E94C8F" w:rsidRPr="00811257" w:rsidRDefault="00E94C8F" w:rsidP="002A792A">
      <w:pPr>
        <w:pStyle w:val="Paragraph"/>
        <w:rPr>
          <w:rFonts w:asciiTheme="minorHAnsi" w:hAnsiTheme="minorHAnsi" w:cs="Tahoma"/>
          <w:i/>
          <w:color w:val="000099"/>
          <w:sz w:val="22"/>
        </w:rPr>
      </w:pPr>
    </w:p>
    <w:p w:rsidR="00E41FEE" w:rsidRPr="00811257" w:rsidRDefault="00E41FEE" w:rsidP="00BD708A">
      <w:pPr>
        <w:pStyle w:val="Caption"/>
      </w:pPr>
    </w:p>
    <w:p w:rsidR="00BB4372" w:rsidRPr="00811257" w:rsidRDefault="00BB4372" w:rsidP="00BB4372">
      <w:pPr>
        <w:pStyle w:val="Heading2"/>
        <w:rPr>
          <w:rFonts w:asciiTheme="minorHAnsi" w:hAnsiTheme="minorHAnsi" w:cs="Tahoma"/>
          <w:sz w:val="28"/>
        </w:rPr>
      </w:pPr>
      <w:bookmarkStart w:id="109" w:name="_Toc445994681"/>
      <w:r w:rsidRPr="00811257">
        <w:rPr>
          <w:rFonts w:asciiTheme="minorHAnsi" w:hAnsiTheme="minorHAnsi" w:cs="Tahoma"/>
          <w:sz w:val="28"/>
        </w:rPr>
        <w:t>S</w:t>
      </w:r>
      <w:r w:rsidR="005C4109" w:rsidRPr="00811257">
        <w:rPr>
          <w:rFonts w:asciiTheme="minorHAnsi" w:hAnsiTheme="minorHAnsi" w:cs="Tahoma"/>
          <w:sz w:val="28"/>
        </w:rPr>
        <w:t>ystem Vision</w:t>
      </w:r>
      <w:bookmarkEnd w:id="109"/>
    </w:p>
    <w:p w:rsidR="00BB4372" w:rsidRPr="00811257" w:rsidRDefault="00BB4372" w:rsidP="00BB4372">
      <w:pPr>
        <w:pStyle w:val="Paragraph"/>
        <w:rPr>
          <w:rFonts w:asciiTheme="minorHAnsi" w:hAnsiTheme="minorHAnsi"/>
          <w:sz w:val="22"/>
        </w:rPr>
      </w:pPr>
    </w:p>
    <w:p w:rsidR="00E538FD" w:rsidRPr="00811257" w:rsidRDefault="00E538FD" w:rsidP="00E538FD">
      <w:pPr>
        <w:pStyle w:val="Paragraph"/>
        <w:rPr>
          <w:rFonts w:asciiTheme="minorHAnsi" w:hAnsiTheme="minorHAnsi" w:cs="Tahoma"/>
          <w:i/>
          <w:color w:val="000099"/>
          <w:sz w:val="22"/>
        </w:rPr>
      </w:pPr>
      <w:r w:rsidRPr="00811257">
        <w:rPr>
          <w:rFonts w:asciiTheme="minorHAnsi" w:hAnsiTheme="minorHAnsi" w:cs="Tahoma"/>
          <w:i/>
          <w:color w:val="000099"/>
          <w:sz w:val="22"/>
        </w:rPr>
        <w:t>&lt;Sample Diagram shown below&gt;</w:t>
      </w:r>
    </w:p>
    <w:p w:rsidR="00E94C8F" w:rsidRPr="00811257" w:rsidRDefault="00E94C8F" w:rsidP="002A792A">
      <w:pPr>
        <w:pStyle w:val="Paragraph"/>
        <w:rPr>
          <w:rFonts w:asciiTheme="minorHAnsi" w:hAnsiTheme="minorHAnsi" w:cs="Tahoma"/>
          <w:i/>
          <w:color w:val="000099"/>
          <w:sz w:val="22"/>
        </w:rPr>
      </w:pPr>
      <w:r w:rsidRPr="00811257">
        <w:rPr>
          <w:rFonts w:asciiTheme="minorHAnsi" w:hAnsiTheme="minorHAnsi" w:cs="Tahoma"/>
          <w:i/>
          <w:noProof/>
          <w:color w:val="000099"/>
          <w:sz w:val="22"/>
        </w:rPr>
        <w:lastRenderedPageBreak/>
        <w:drawing>
          <wp:inline distT="0" distB="0" distL="0" distR="0">
            <wp:extent cx="7086600" cy="450342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97598" cy="4510409"/>
                    </a:xfrm>
                    <a:prstGeom prst="rect">
                      <a:avLst/>
                    </a:prstGeom>
                    <a:noFill/>
                    <a:ln>
                      <a:solidFill>
                        <a:schemeClr val="tx1"/>
                      </a:solidFill>
                    </a:ln>
                  </pic:spPr>
                </pic:pic>
              </a:graphicData>
            </a:graphic>
          </wp:inline>
        </w:drawing>
      </w:r>
    </w:p>
    <w:p w:rsidR="00E94C8F" w:rsidRPr="00811257" w:rsidRDefault="00E94C8F" w:rsidP="002A792A">
      <w:pPr>
        <w:pStyle w:val="Paragraph"/>
        <w:rPr>
          <w:rFonts w:asciiTheme="minorHAnsi" w:hAnsiTheme="minorHAnsi" w:cs="Tahoma"/>
          <w:b/>
          <w:sz w:val="22"/>
        </w:rPr>
      </w:pPr>
    </w:p>
    <w:p w:rsidR="007249D1" w:rsidRPr="00811257" w:rsidRDefault="007249D1" w:rsidP="002A792A">
      <w:pPr>
        <w:pStyle w:val="Paragraph"/>
        <w:rPr>
          <w:rFonts w:asciiTheme="minorHAnsi" w:hAnsiTheme="minorHAnsi" w:cs="Tahoma"/>
          <w:i/>
          <w:color w:val="000099"/>
          <w:sz w:val="22"/>
        </w:rPr>
      </w:pPr>
    </w:p>
    <w:p w:rsidR="007249D1" w:rsidRPr="00811257" w:rsidRDefault="007249D1" w:rsidP="00BB4372">
      <w:pPr>
        <w:pStyle w:val="Heading3"/>
        <w:rPr>
          <w:rFonts w:asciiTheme="minorHAnsi" w:hAnsiTheme="minorHAnsi" w:cs="Tahoma"/>
          <w:sz w:val="24"/>
        </w:rPr>
      </w:pPr>
      <w:bookmarkStart w:id="110" w:name="_Toc445994682"/>
      <w:r w:rsidRPr="00811257">
        <w:rPr>
          <w:rFonts w:asciiTheme="minorHAnsi" w:hAnsiTheme="minorHAnsi" w:cs="Tahoma"/>
          <w:sz w:val="24"/>
        </w:rPr>
        <w:t>Data Sources</w:t>
      </w:r>
      <w:bookmarkEnd w:id="110"/>
    </w:p>
    <w:p w:rsidR="008A6C23" w:rsidRPr="00811257" w:rsidRDefault="008A6C23" w:rsidP="008A6C23">
      <w:pPr>
        <w:pStyle w:val="Paragraph"/>
        <w:rPr>
          <w:rFonts w:asciiTheme="minorHAnsi" w:hAnsiTheme="minorHAnsi"/>
          <w:sz w:val="22"/>
        </w:rPr>
      </w:pPr>
    </w:p>
    <w:p w:rsidR="00BB4372" w:rsidRPr="00811257" w:rsidRDefault="008A6C23" w:rsidP="00BB4372">
      <w:pPr>
        <w:pStyle w:val="Paragraph"/>
        <w:rPr>
          <w:rFonts w:asciiTheme="minorHAnsi" w:hAnsiTheme="minorHAnsi" w:cs="Tahoma"/>
          <w:i/>
          <w:color w:val="000099"/>
          <w:sz w:val="22"/>
        </w:rPr>
      </w:pPr>
      <w:r w:rsidRPr="00811257">
        <w:rPr>
          <w:rFonts w:asciiTheme="minorHAnsi" w:hAnsiTheme="minorHAnsi" w:cs="Tahoma"/>
          <w:i/>
          <w:color w:val="000099"/>
          <w:sz w:val="22"/>
        </w:rPr>
        <w:t>&lt;</w:t>
      </w:r>
      <w:r w:rsidR="009D1A01" w:rsidRPr="00811257">
        <w:rPr>
          <w:rFonts w:asciiTheme="minorHAnsi" w:hAnsiTheme="minorHAnsi" w:cs="Tahoma"/>
          <w:i/>
          <w:color w:val="000099"/>
          <w:sz w:val="22"/>
        </w:rPr>
        <w:t>Section contains</w:t>
      </w:r>
      <w:r w:rsidRPr="00811257">
        <w:rPr>
          <w:rFonts w:asciiTheme="minorHAnsi" w:hAnsiTheme="minorHAnsi" w:cs="Tahoma"/>
          <w:i/>
          <w:color w:val="000099"/>
          <w:sz w:val="22"/>
        </w:rPr>
        <w:t xml:space="preserve"> description about Data Sources. If required, create sub sections to provide sufficient details&gt;</w:t>
      </w:r>
    </w:p>
    <w:p w:rsidR="00BB4372" w:rsidRPr="00811257" w:rsidRDefault="00BB4372" w:rsidP="00BB4372">
      <w:pPr>
        <w:pStyle w:val="Paragraph"/>
        <w:rPr>
          <w:rFonts w:asciiTheme="minorHAnsi" w:hAnsiTheme="minorHAnsi"/>
          <w:sz w:val="22"/>
        </w:rPr>
      </w:pPr>
    </w:p>
    <w:p w:rsidR="007249D1" w:rsidRPr="00811257" w:rsidRDefault="00974857" w:rsidP="00BB4372">
      <w:pPr>
        <w:pStyle w:val="Heading3"/>
        <w:rPr>
          <w:rFonts w:asciiTheme="minorHAnsi" w:hAnsiTheme="minorHAnsi" w:cs="Tahoma"/>
          <w:sz w:val="24"/>
        </w:rPr>
      </w:pPr>
      <w:bookmarkStart w:id="111" w:name="_Toc445994683"/>
      <w:r w:rsidRPr="00811257">
        <w:rPr>
          <w:rFonts w:asciiTheme="minorHAnsi" w:hAnsiTheme="minorHAnsi" w:cs="Tahoma"/>
          <w:sz w:val="24"/>
        </w:rPr>
        <w:t>Integration</w:t>
      </w:r>
      <w:bookmarkEnd w:id="111"/>
    </w:p>
    <w:p w:rsidR="00BB4372" w:rsidRPr="00811257" w:rsidRDefault="00BB4372" w:rsidP="00BB4372">
      <w:pPr>
        <w:pStyle w:val="Paragraph"/>
        <w:rPr>
          <w:rFonts w:asciiTheme="minorHAnsi" w:hAnsiTheme="minorHAnsi"/>
          <w:sz w:val="22"/>
        </w:rPr>
      </w:pPr>
    </w:p>
    <w:p w:rsidR="008A6C23" w:rsidRPr="00811257" w:rsidRDefault="008A6C23" w:rsidP="008A6C23">
      <w:pPr>
        <w:pStyle w:val="Paragraph"/>
        <w:rPr>
          <w:rFonts w:asciiTheme="minorHAnsi" w:hAnsiTheme="minorHAnsi" w:cs="Tahoma"/>
          <w:i/>
          <w:color w:val="000099"/>
          <w:sz w:val="22"/>
        </w:rPr>
      </w:pPr>
      <w:r w:rsidRPr="00811257">
        <w:rPr>
          <w:rFonts w:asciiTheme="minorHAnsi" w:hAnsiTheme="minorHAnsi" w:cs="Tahoma"/>
          <w:i/>
          <w:color w:val="000099"/>
          <w:sz w:val="22"/>
        </w:rPr>
        <w:t>&lt;</w:t>
      </w:r>
      <w:r w:rsidR="009D1A01" w:rsidRPr="00811257">
        <w:rPr>
          <w:rFonts w:asciiTheme="minorHAnsi" w:hAnsiTheme="minorHAnsi" w:cs="Tahoma"/>
          <w:i/>
          <w:color w:val="000099"/>
          <w:sz w:val="22"/>
        </w:rPr>
        <w:t xml:space="preserve">Section contains </w:t>
      </w:r>
      <w:r w:rsidRPr="00811257">
        <w:rPr>
          <w:rFonts w:asciiTheme="minorHAnsi" w:hAnsiTheme="minorHAnsi" w:cs="Tahoma"/>
          <w:i/>
          <w:color w:val="000099"/>
          <w:sz w:val="22"/>
        </w:rPr>
        <w:t>description about Integration. If required, create sub sections to provide sufficient details&gt;</w:t>
      </w:r>
    </w:p>
    <w:p w:rsidR="008A6C23" w:rsidRPr="00811257" w:rsidRDefault="008A6C23" w:rsidP="00BB4372">
      <w:pPr>
        <w:pStyle w:val="Paragraph"/>
        <w:rPr>
          <w:rFonts w:asciiTheme="minorHAnsi" w:hAnsiTheme="minorHAnsi"/>
          <w:sz w:val="22"/>
        </w:rPr>
      </w:pPr>
    </w:p>
    <w:p w:rsidR="00974857" w:rsidRPr="00811257" w:rsidRDefault="00974857" w:rsidP="00BB4372">
      <w:pPr>
        <w:pStyle w:val="Heading3"/>
        <w:rPr>
          <w:rFonts w:asciiTheme="minorHAnsi" w:hAnsiTheme="minorHAnsi" w:cs="Tahoma"/>
          <w:sz w:val="24"/>
        </w:rPr>
      </w:pPr>
      <w:bookmarkStart w:id="112" w:name="_Toc445994684"/>
      <w:r w:rsidRPr="00811257">
        <w:rPr>
          <w:rFonts w:asciiTheme="minorHAnsi" w:hAnsiTheme="minorHAnsi" w:cs="Tahoma"/>
          <w:sz w:val="24"/>
        </w:rPr>
        <w:t>Data Storage</w:t>
      </w:r>
      <w:bookmarkEnd w:id="112"/>
    </w:p>
    <w:p w:rsidR="00BB4372" w:rsidRPr="00811257" w:rsidRDefault="00BB4372" w:rsidP="00BB4372">
      <w:pPr>
        <w:pStyle w:val="Paragraph"/>
        <w:rPr>
          <w:rFonts w:asciiTheme="minorHAnsi" w:hAnsiTheme="minorHAnsi"/>
          <w:sz w:val="22"/>
        </w:rPr>
      </w:pPr>
    </w:p>
    <w:p w:rsidR="008A6C23" w:rsidRPr="00811257" w:rsidRDefault="008A6C23" w:rsidP="008A6C23">
      <w:pPr>
        <w:pStyle w:val="Paragraph"/>
        <w:rPr>
          <w:rFonts w:asciiTheme="minorHAnsi" w:hAnsiTheme="minorHAnsi" w:cs="Tahoma"/>
          <w:i/>
          <w:color w:val="000099"/>
          <w:sz w:val="22"/>
        </w:rPr>
      </w:pPr>
      <w:r w:rsidRPr="00811257">
        <w:rPr>
          <w:rFonts w:asciiTheme="minorHAnsi" w:hAnsiTheme="minorHAnsi" w:cs="Tahoma"/>
          <w:i/>
          <w:color w:val="000099"/>
          <w:sz w:val="22"/>
        </w:rPr>
        <w:t>&lt;</w:t>
      </w:r>
      <w:r w:rsidR="009D1A01" w:rsidRPr="00811257">
        <w:rPr>
          <w:rFonts w:asciiTheme="minorHAnsi" w:hAnsiTheme="minorHAnsi" w:cs="Tahoma"/>
          <w:i/>
          <w:color w:val="000099"/>
          <w:sz w:val="22"/>
        </w:rPr>
        <w:t xml:space="preserve">Section contains </w:t>
      </w:r>
      <w:r w:rsidRPr="00811257">
        <w:rPr>
          <w:rFonts w:asciiTheme="minorHAnsi" w:hAnsiTheme="minorHAnsi" w:cs="Tahoma"/>
          <w:i/>
          <w:color w:val="000099"/>
          <w:sz w:val="22"/>
        </w:rPr>
        <w:t>description about Data Storage. If required, create sub sections to provide sufficient details&gt;</w:t>
      </w:r>
    </w:p>
    <w:p w:rsidR="00BB4372" w:rsidRPr="00811257" w:rsidRDefault="00BB4372" w:rsidP="00BB4372">
      <w:pPr>
        <w:pStyle w:val="Paragraph"/>
        <w:rPr>
          <w:rFonts w:asciiTheme="minorHAnsi" w:hAnsiTheme="minorHAnsi"/>
          <w:sz w:val="22"/>
        </w:rPr>
      </w:pPr>
    </w:p>
    <w:p w:rsidR="00974857" w:rsidRPr="00811257" w:rsidRDefault="00974857" w:rsidP="00BB4372">
      <w:pPr>
        <w:pStyle w:val="Heading3"/>
        <w:rPr>
          <w:rFonts w:asciiTheme="minorHAnsi" w:hAnsiTheme="minorHAnsi" w:cs="Tahoma"/>
          <w:sz w:val="24"/>
        </w:rPr>
      </w:pPr>
      <w:bookmarkStart w:id="113" w:name="_Toc445994685"/>
      <w:r w:rsidRPr="00811257">
        <w:rPr>
          <w:rFonts w:asciiTheme="minorHAnsi" w:hAnsiTheme="minorHAnsi" w:cs="Tahoma"/>
          <w:sz w:val="24"/>
        </w:rPr>
        <w:t>Analytics</w:t>
      </w:r>
      <w:bookmarkEnd w:id="113"/>
    </w:p>
    <w:p w:rsidR="00BB4372" w:rsidRPr="00811257" w:rsidRDefault="00BB4372" w:rsidP="00BB4372">
      <w:pPr>
        <w:pStyle w:val="Paragraph"/>
        <w:rPr>
          <w:rFonts w:asciiTheme="minorHAnsi" w:hAnsiTheme="minorHAnsi"/>
          <w:sz w:val="22"/>
        </w:rPr>
      </w:pPr>
    </w:p>
    <w:p w:rsidR="008A6C23" w:rsidRPr="00811257" w:rsidRDefault="008A6C23" w:rsidP="008A6C23">
      <w:pPr>
        <w:pStyle w:val="Paragraph"/>
        <w:rPr>
          <w:rFonts w:asciiTheme="minorHAnsi" w:hAnsiTheme="minorHAnsi" w:cs="Tahoma"/>
          <w:i/>
          <w:color w:val="000099"/>
          <w:sz w:val="22"/>
        </w:rPr>
      </w:pPr>
      <w:r w:rsidRPr="00811257">
        <w:rPr>
          <w:rFonts w:asciiTheme="minorHAnsi" w:hAnsiTheme="minorHAnsi" w:cs="Tahoma"/>
          <w:i/>
          <w:color w:val="000099"/>
          <w:sz w:val="22"/>
        </w:rPr>
        <w:t>&lt;</w:t>
      </w:r>
      <w:r w:rsidR="009D1A01" w:rsidRPr="00811257">
        <w:rPr>
          <w:rFonts w:asciiTheme="minorHAnsi" w:hAnsiTheme="minorHAnsi" w:cs="Tahoma"/>
          <w:i/>
          <w:color w:val="000099"/>
          <w:sz w:val="22"/>
        </w:rPr>
        <w:t xml:space="preserve">Section contains </w:t>
      </w:r>
      <w:r w:rsidRPr="00811257">
        <w:rPr>
          <w:rFonts w:asciiTheme="minorHAnsi" w:hAnsiTheme="minorHAnsi" w:cs="Tahoma"/>
          <w:i/>
          <w:color w:val="000099"/>
          <w:sz w:val="22"/>
        </w:rPr>
        <w:t>description about Analytics. If required, create sub sections to provide sufficient details&gt;</w:t>
      </w:r>
    </w:p>
    <w:p w:rsidR="00BB4372" w:rsidRPr="00811257" w:rsidRDefault="00BB4372" w:rsidP="00BB4372">
      <w:pPr>
        <w:pStyle w:val="Paragraph"/>
        <w:rPr>
          <w:rFonts w:asciiTheme="minorHAnsi" w:hAnsiTheme="minorHAnsi"/>
          <w:sz w:val="22"/>
        </w:rPr>
      </w:pPr>
    </w:p>
    <w:p w:rsidR="007249D1" w:rsidRPr="00811257" w:rsidRDefault="00974857" w:rsidP="00BB4372">
      <w:pPr>
        <w:pStyle w:val="Heading3"/>
        <w:rPr>
          <w:rFonts w:asciiTheme="minorHAnsi" w:hAnsiTheme="minorHAnsi" w:cs="Tahoma"/>
          <w:sz w:val="24"/>
        </w:rPr>
      </w:pPr>
      <w:bookmarkStart w:id="114" w:name="_Toc445994686"/>
      <w:r w:rsidRPr="00811257">
        <w:rPr>
          <w:rFonts w:asciiTheme="minorHAnsi" w:hAnsiTheme="minorHAnsi" w:cs="Tahoma"/>
          <w:sz w:val="24"/>
        </w:rPr>
        <w:t>Presentation &amp;</w:t>
      </w:r>
      <w:r w:rsidR="007249D1" w:rsidRPr="00811257">
        <w:rPr>
          <w:rFonts w:asciiTheme="minorHAnsi" w:hAnsiTheme="minorHAnsi" w:cs="Tahoma"/>
          <w:sz w:val="24"/>
        </w:rPr>
        <w:t>Report generation</w:t>
      </w:r>
      <w:bookmarkEnd w:id="114"/>
    </w:p>
    <w:p w:rsidR="00BB4372" w:rsidRPr="00811257" w:rsidRDefault="00BB4372" w:rsidP="00BB4372">
      <w:pPr>
        <w:pStyle w:val="Paragraph"/>
        <w:rPr>
          <w:rFonts w:asciiTheme="minorHAnsi" w:hAnsiTheme="minorHAnsi"/>
          <w:sz w:val="22"/>
        </w:rPr>
      </w:pPr>
    </w:p>
    <w:p w:rsidR="008A6C23" w:rsidRPr="00811257" w:rsidRDefault="008A6C23" w:rsidP="008A6C23">
      <w:pPr>
        <w:pStyle w:val="Paragraph"/>
        <w:rPr>
          <w:rFonts w:asciiTheme="minorHAnsi" w:hAnsiTheme="minorHAnsi" w:cs="Tahoma"/>
          <w:i/>
          <w:color w:val="000099"/>
          <w:sz w:val="22"/>
        </w:rPr>
      </w:pPr>
      <w:r w:rsidRPr="00811257">
        <w:rPr>
          <w:rFonts w:asciiTheme="minorHAnsi" w:hAnsiTheme="minorHAnsi" w:cs="Tahoma"/>
          <w:i/>
          <w:color w:val="000099"/>
          <w:sz w:val="22"/>
        </w:rPr>
        <w:t>&lt;</w:t>
      </w:r>
      <w:r w:rsidR="009D1A01" w:rsidRPr="00811257">
        <w:rPr>
          <w:rFonts w:asciiTheme="minorHAnsi" w:hAnsiTheme="minorHAnsi" w:cs="Tahoma"/>
          <w:i/>
          <w:color w:val="000099"/>
          <w:sz w:val="22"/>
        </w:rPr>
        <w:t xml:space="preserve">Section contains </w:t>
      </w:r>
      <w:r w:rsidRPr="00811257">
        <w:rPr>
          <w:rFonts w:asciiTheme="minorHAnsi" w:hAnsiTheme="minorHAnsi" w:cs="Tahoma"/>
          <w:i/>
          <w:color w:val="000099"/>
          <w:sz w:val="22"/>
        </w:rPr>
        <w:t>description about Presentation &amp; Report Generation module. If required, create sub sections to provide sufficient details&gt;</w:t>
      </w:r>
    </w:p>
    <w:p w:rsidR="0068405C" w:rsidRPr="00811257" w:rsidRDefault="0068405C" w:rsidP="002A792A">
      <w:pPr>
        <w:pStyle w:val="Paragraph"/>
        <w:rPr>
          <w:rFonts w:asciiTheme="minorHAnsi" w:hAnsiTheme="minorHAnsi" w:cs="Tahoma"/>
          <w:i/>
          <w:color w:val="000099"/>
          <w:sz w:val="22"/>
        </w:rPr>
      </w:pPr>
    </w:p>
    <w:p w:rsidR="002A792A" w:rsidRPr="00811257" w:rsidRDefault="00DF018A" w:rsidP="00D6701E">
      <w:pPr>
        <w:pStyle w:val="Heading2"/>
        <w:spacing w:before="0" w:after="0" w:line="240" w:lineRule="auto"/>
        <w:rPr>
          <w:rFonts w:asciiTheme="minorHAnsi" w:hAnsiTheme="minorHAnsi" w:cs="Tahoma"/>
          <w:sz w:val="28"/>
        </w:rPr>
      </w:pPr>
      <w:bookmarkStart w:id="115" w:name="_Toc445994687"/>
      <w:r w:rsidRPr="00811257">
        <w:rPr>
          <w:rFonts w:asciiTheme="minorHAnsi" w:hAnsiTheme="minorHAnsi" w:cs="Tahoma"/>
          <w:sz w:val="28"/>
        </w:rPr>
        <w:t>Technical Framework</w:t>
      </w:r>
      <w:bookmarkEnd w:id="115"/>
    </w:p>
    <w:p w:rsidR="00864399" w:rsidRPr="00811257" w:rsidRDefault="00864399" w:rsidP="00DF018A">
      <w:pPr>
        <w:pStyle w:val="Paragraph"/>
        <w:rPr>
          <w:rFonts w:asciiTheme="minorHAnsi" w:hAnsiTheme="minorHAnsi" w:cs="Tahoma"/>
          <w:i/>
          <w:color w:val="000099"/>
          <w:sz w:val="22"/>
        </w:rPr>
      </w:pPr>
    </w:p>
    <w:p w:rsidR="00DF018A" w:rsidRPr="00811257" w:rsidRDefault="00DF018A" w:rsidP="00DF018A">
      <w:pPr>
        <w:pStyle w:val="Paragraph"/>
        <w:rPr>
          <w:rFonts w:asciiTheme="minorHAnsi" w:hAnsiTheme="minorHAnsi" w:cs="Tahoma"/>
          <w:i/>
          <w:color w:val="000099"/>
          <w:sz w:val="22"/>
        </w:rPr>
      </w:pPr>
      <w:r w:rsidRPr="00811257">
        <w:rPr>
          <w:rFonts w:asciiTheme="minorHAnsi" w:hAnsiTheme="minorHAnsi" w:cs="Tahoma"/>
          <w:i/>
          <w:color w:val="000099"/>
          <w:sz w:val="22"/>
        </w:rPr>
        <w:t>&lt;</w:t>
      </w:r>
      <w:r w:rsidR="00BC0010" w:rsidRPr="00811257">
        <w:rPr>
          <w:rFonts w:asciiTheme="minorHAnsi" w:hAnsiTheme="minorHAnsi" w:cs="Tahoma"/>
          <w:i/>
          <w:color w:val="000099"/>
          <w:sz w:val="22"/>
        </w:rPr>
        <w:t>This section</w:t>
      </w:r>
      <w:r w:rsidRPr="00811257">
        <w:rPr>
          <w:rFonts w:asciiTheme="minorHAnsi" w:hAnsiTheme="minorHAnsi" w:cs="Tahoma"/>
          <w:i/>
          <w:color w:val="000099"/>
          <w:sz w:val="22"/>
        </w:rPr>
        <w:t xml:space="preserve"> provides a map for application development.  This section relies heavily upon the use of data flow diagrams (DFDs). These diagrams detail the flow of information in and out of data sources, data processing steps and interaction with external entities.</w:t>
      </w:r>
      <w:r w:rsidR="00BC0010" w:rsidRPr="00811257">
        <w:rPr>
          <w:rFonts w:asciiTheme="minorHAnsi" w:hAnsiTheme="minorHAnsi" w:cs="Tahoma"/>
          <w:i/>
          <w:color w:val="000099"/>
          <w:sz w:val="22"/>
        </w:rPr>
        <w:t>&gt;</w:t>
      </w:r>
    </w:p>
    <w:p w:rsidR="00DF018A" w:rsidRPr="00811257" w:rsidRDefault="00DF018A" w:rsidP="003F15DE">
      <w:pPr>
        <w:pStyle w:val="Paragraph"/>
        <w:rPr>
          <w:rFonts w:asciiTheme="minorHAnsi" w:hAnsiTheme="minorHAnsi"/>
          <w:sz w:val="22"/>
        </w:rPr>
      </w:pPr>
    </w:p>
    <w:p w:rsidR="00A47F32" w:rsidRPr="00811257" w:rsidRDefault="00A47F32" w:rsidP="007404B9">
      <w:pPr>
        <w:pStyle w:val="Heading3"/>
        <w:rPr>
          <w:rFonts w:asciiTheme="minorHAnsi" w:hAnsiTheme="minorHAnsi" w:cs="Tahoma"/>
          <w:sz w:val="24"/>
        </w:rPr>
      </w:pPr>
      <w:bookmarkStart w:id="116" w:name="_Toc445994688"/>
      <w:r w:rsidRPr="00811257">
        <w:rPr>
          <w:rFonts w:asciiTheme="minorHAnsi" w:hAnsiTheme="minorHAnsi" w:cs="Tahoma"/>
          <w:sz w:val="28"/>
        </w:rPr>
        <w:t>Data Flow Diagram</w:t>
      </w:r>
      <w:r w:rsidR="00083349" w:rsidRPr="00811257">
        <w:rPr>
          <w:rFonts w:asciiTheme="minorHAnsi" w:hAnsiTheme="minorHAnsi" w:cs="Tahoma"/>
          <w:sz w:val="28"/>
        </w:rPr>
        <w:t xml:space="preserve"> 1- Complete System</w:t>
      </w:r>
      <w:bookmarkEnd w:id="116"/>
    </w:p>
    <w:p w:rsidR="00E90A3F" w:rsidRPr="00811257" w:rsidRDefault="00E90A3F" w:rsidP="00083349">
      <w:pPr>
        <w:pStyle w:val="Paragraph"/>
        <w:rPr>
          <w:rFonts w:asciiTheme="minorHAnsi" w:hAnsiTheme="minorHAnsi" w:cs="Tahoma"/>
          <w:i/>
          <w:color w:val="000099"/>
          <w:sz w:val="22"/>
        </w:rPr>
      </w:pPr>
    </w:p>
    <w:p w:rsidR="00083349" w:rsidRPr="00811257" w:rsidRDefault="00E90A3F" w:rsidP="00083349">
      <w:pPr>
        <w:pStyle w:val="Paragraph"/>
        <w:rPr>
          <w:rFonts w:asciiTheme="minorHAnsi" w:hAnsiTheme="minorHAnsi" w:cs="Tahoma"/>
          <w:i/>
          <w:color w:val="000099"/>
          <w:sz w:val="22"/>
        </w:rPr>
      </w:pPr>
      <w:r w:rsidRPr="00811257">
        <w:rPr>
          <w:rFonts w:asciiTheme="minorHAnsi" w:hAnsiTheme="minorHAnsi" w:cs="Tahoma"/>
          <w:i/>
          <w:color w:val="000099"/>
          <w:sz w:val="22"/>
        </w:rPr>
        <w:lastRenderedPageBreak/>
        <w:t>&lt;This section contains data flow diagram displays to show the logical flow of overall system.&gt;</w:t>
      </w:r>
    </w:p>
    <w:p w:rsidR="000921E6" w:rsidRPr="00811257" w:rsidRDefault="000921E6" w:rsidP="00083349">
      <w:pPr>
        <w:pStyle w:val="Paragraph"/>
        <w:rPr>
          <w:rFonts w:asciiTheme="minorHAnsi" w:hAnsiTheme="minorHAnsi" w:cs="Tahoma"/>
          <w:i/>
          <w:color w:val="000099"/>
          <w:sz w:val="22"/>
        </w:rPr>
      </w:pPr>
    </w:p>
    <w:p w:rsidR="000921E6" w:rsidRPr="00811257" w:rsidRDefault="000921E6" w:rsidP="000921E6">
      <w:pPr>
        <w:pStyle w:val="Paragraph"/>
        <w:rPr>
          <w:rFonts w:asciiTheme="minorHAnsi" w:hAnsiTheme="minorHAnsi" w:cs="Tahoma"/>
          <w:i/>
          <w:color w:val="000099"/>
          <w:sz w:val="22"/>
        </w:rPr>
      </w:pPr>
      <w:r w:rsidRPr="00811257">
        <w:rPr>
          <w:rFonts w:asciiTheme="minorHAnsi" w:hAnsiTheme="minorHAnsi" w:cs="Tahoma"/>
          <w:i/>
          <w:color w:val="000099"/>
          <w:sz w:val="22"/>
        </w:rPr>
        <w:t>&lt;Sample Diagram shown below&gt;</w:t>
      </w:r>
    </w:p>
    <w:p w:rsidR="0077094A" w:rsidRPr="00811257" w:rsidRDefault="0077094A" w:rsidP="00083349">
      <w:pPr>
        <w:pStyle w:val="Paragraph"/>
        <w:rPr>
          <w:rFonts w:asciiTheme="minorHAnsi" w:hAnsiTheme="minorHAnsi"/>
          <w:sz w:val="22"/>
        </w:rPr>
      </w:pPr>
    </w:p>
    <w:p w:rsidR="000921E6" w:rsidRPr="00811257" w:rsidRDefault="000921E6" w:rsidP="00083349">
      <w:pPr>
        <w:pStyle w:val="Paragraph"/>
        <w:rPr>
          <w:rFonts w:asciiTheme="minorHAnsi" w:hAnsiTheme="minorHAnsi"/>
          <w:sz w:val="22"/>
        </w:rPr>
      </w:pPr>
      <w:r w:rsidRPr="00811257">
        <w:rPr>
          <w:rFonts w:asciiTheme="minorHAnsi" w:hAnsiTheme="minorHAnsi"/>
          <w:noProof/>
          <w:sz w:val="22"/>
        </w:rPr>
        <w:lastRenderedPageBreak/>
        <w:drawing>
          <wp:inline distT="0" distB="0" distL="0" distR="0">
            <wp:extent cx="7185819" cy="544830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88386" cy="5450246"/>
                    </a:xfrm>
                    <a:prstGeom prst="rect">
                      <a:avLst/>
                    </a:prstGeom>
                    <a:noFill/>
                    <a:ln>
                      <a:solidFill>
                        <a:schemeClr val="tx1"/>
                      </a:solidFill>
                    </a:ln>
                  </pic:spPr>
                </pic:pic>
              </a:graphicData>
            </a:graphic>
          </wp:inline>
        </w:drawing>
      </w:r>
    </w:p>
    <w:p w:rsidR="00083349" w:rsidRPr="00811257" w:rsidRDefault="00083349" w:rsidP="007404B9">
      <w:pPr>
        <w:pStyle w:val="Heading3"/>
        <w:rPr>
          <w:rFonts w:asciiTheme="minorHAnsi" w:hAnsiTheme="minorHAnsi" w:cs="Tahoma"/>
          <w:sz w:val="28"/>
        </w:rPr>
      </w:pPr>
      <w:bookmarkStart w:id="117" w:name="_Toc445994689"/>
      <w:r w:rsidRPr="00811257">
        <w:rPr>
          <w:rFonts w:asciiTheme="minorHAnsi" w:hAnsiTheme="minorHAnsi" w:cs="Tahoma"/>
          <w:sz w:val="28"/>
        </w:rPr>
        <w:lastRenderedPageBreak/>
        <w:t xml:space="preserve">Data Flow Diagram 2- </w:t>
      </w:r>
      <w:r w:rsidR="007249D1" w:rsidRPr="00811257">
        <w:rPr>
          <w:rFonts w:asciiTheme="minorHAnsi" w:hAnsiTheme="minorHAnsi" w:cs="Tahoma"/>
          <w:sz w:val="28"/>
        </w:rPr>
        <w:t>Data Entry System</w:t>
      </w:r>
      <w:bookmarkEnd w:id="117"/>
    </w:p>
    <w:p w:rsidR="00083349" w:rsidRPr="00811257" w:rsidRDefault="00083349" w:rsidP="00934801">
      <w:pPr>
        <w:pStyle w:val="Caption"/>
      </w:pPr>
    </w:p>
    <w:p w:rsidR="0077094A" w:rsidRPr="00811257" w:rsidRDefault="0077094A" w:rsidP="0077094A">
      <w:pPr>
        <w:pStyle w:val="Paragraph"/>
        <w:rPr>
          <w:rFonts w:asciiTheme="minorHAnsi" w:hAnsiTheme="minorHAnsi"/>
          <w:sz w:val="22"/>
        </w:rPr>
      </w:pPr>
    </w:p>
    <w:p w:rsidR="007249D1" w:rsidRPr="00811257" w:rsidRDefault="007249D1" w:rsidP="007404B9">
      <w:pPr>
        <w:pStyle w:val="Heading3"/>
        <w:rPr>
          <w:rFonts w:asciiTheme="minorHAnsi" w:hAnsiTheme="minorHAnsi" w:cs="Tahoma"/>
          <w:sz w:val="28"/>
        </w:rPr>
      </w:pPr>
      <w:bookmarkStart w:id="118" w:name="_Toc445994690"/>
      <w:r w:rsidRPr="00811257">
        <w:rPr>
          <w:rFonts w:asciiTheme="minorHAnsi" w:hAnsiTheme="minorHAnsi" w:cs="Tahoma"/>
          <w:sz w:val="28"/>
        </w:rPr>
        <w:t>Data Flow Diagram 3 - ETL Processes</w:t>
      </w:r>
      <w:bookmarkEnd w:id="118"/>
    </w:p>
    <w:p w:rsidR="007249D1" w:rsidRPr="00811257" w:rsidRDefault="007249D1" w:rsidP="00934801">
      <w:pPr>
        <w:pStyle w:val="Caption"/>
      </w:pPr>
    </w:p>
    <w:p w:rsidR="0077094A" w:rsidRPr="00811257" w:rsidRDefault="0077094A" w:rsidP="0077094A">
      <w:pPr>
        <w:pStyle w:val="Paragraph"/>
        <w:rPr>
          <w:rFonts w:asciiTheme="minorHAnsi" w:hAnsiTheme="minorHAnsi"/>
          <w:sz w:val="22"/>
        </w:rPr>
      </w:pPr>
    </w:p>
    <w:p w:rsidR="007249D1" w:rsidRPr="00811257" w:rsidRDefault="007249D1" w:rsidP="007404B9">
      <w:pPr>
        <w:pStyle w:val="Heading3"/>
        <w:rPr>
          <w:rFonts w:asciiTheme="minorHAnsi" w:hAnsiTheme="minorHAnsi" w:cs="Tahoma"/>
          <w:sz w:val="28"/>
        </w:rPr>
      </w:pPr>
      <w:bookmarkStart w:id="119" w:name="_Toc445994691"/>
      <w:r w:rsidRPr="00811257">
        <w:rPr>
          <w:rFonts w:asciiTheme="minorHAnsi" w:hAnsiTheme="minorHAnsi" w:cs="Tahoma"/>
          <w:sz w:val="28"/>
        </w:rPr>
        <w:t xml:space="preserve">Data Flow Diagram 4 - </w:t>
      </w:r>
      <w:r w:rsidR="00B54649" w:rsidRPr="00811257">
        <w:rPr>
          <w:rFonts w:asciiTheme="minorHAnsi" w:hAnsiTheme="minorHAnsi" w:cs="Tahoma"/>
          <w:sz w:val="28"/>
        </w:rPr>
        <w:t>Reporting</w:t>
      </w:r>
      <w:r w:rsidRPr="00811257">
        <w:rPr>
          <w:rFonts w:asciiTheme="minorHAnsi" w:hAnsiTheme="minorHAnsi" w:cs="Tahoma"/>
          <w:sz w:val="28"/>
        </w:rPr>
        <w:t xml:space="preserve"> Systems</w:t>
      </w:r>
      <w:bookmarkEnd w:id="119"/>
    </w:p>
    <w:p w:rsidR="00B54649" w:rsidRPr="00811257" w:rsidRDefault="00B54649" w:rsidP="00B54649">
      <w:pPr>
        <w:pStyle w:val="Paragraph"/>
        <w:rPr>
          <w:rFonts w:asciiTheme="minorHAnsi" w:hAnsiTheme="minorHAnsi"/>
          <w:sz w:val="22"/>
        </w:rPr>
      </w:pPr>
    </w:p>
    <w:p w:rsidR="00B54649" w:rsidRPr="00811257" w:rsidRDefault="00B54649" w:rsidP="00B54649">
      <w:pPr>
        <w:pStyle w:val="Paragraph"/>
        <w:rPr>
          <w:rFonts w:asciiTheme="minorHAnsi" w:hAnsiTheme="minorHAnsi"/>
          <w:sz w:val="22"/>
        </w:rPr>
      </w:pPr>
    </w:p>
    <w:p w:rsidR="00B54649" w:rsidRPr="00811257" w:rsidRDefault="00B54649" w:rsidP="00B54649">
      <w:pPr>
        <w:pStyle w:val="Heading3"/>
        <w:rPr>
          <w:rFonts w:asciiTheme="minorHAnsi" w:hAnsiTheme="minorHAnsi" w:cs="Tahoma"/>
          <w:sz w:val="28"/>
        </w:rPr>
      </w:pPr>
      <w:bookmarkStart w:id="120" w:name="_Toc445994692"/>
      <w:r w:rsidRPr="00811257">
        <w:rPr>
          <w:rFonts w:asciiTheme="minorHAnsi" w:hAnsiTheme="minorHAnsi" w:cs="Tahoma"/>
          <w:sz w:val="28"/>
        </w:rPr>
        <w:t>Data Flow Diagram …n -</w:t>
      </w:r>
      <w:bookmarkEnd w:id="120"/>
    </w:p>
    <w:p w:rsidR="00B54649" w:rsidRPr="00811257" w:rsidRDefault="00B54649" w:rsidP="00B54649">
      <w:pPr>
        <w:pStyle w:val="Paragraph"/>
        <w:rPr>
          <w:rFonts w:asciiTheme="minorHAnsi" w:hAnsiTheme="minorHAnsi"/>
          <w:sz w:val="22"/>
        </w:rPr>
      </w:pPr>
    </w:p>
    <w:p w:rsidR="00A47F32" w:rsidRPr="00811257" w:rsidRDefault="00A47F32" w:rsidP="00A47F32">
      <w:pPr>
        <w:pStyle w:val="Paragraph"/>
        <w:rPr>
          <w:rFonts w:asciiTheme="minorHAnsi" w:hAnsiTheme="minorHAnsi"/>
          <w:sz w:val="22"/>
        </w:rPr>
      </w:pPr>
    </w:p>
    <w:p w:rsidR="0077094A" w:rsidRPr="00811257" w:rsidRDefault="0077094A" w:rsidP="00A47F32">
      <w:pPr>
        <w:pStyle w:val="Paragraph"/>
        <w:rPr>
          <w:rFonts w:asciiTheme="minorHAnsi" w:hAnsiTheme="minorHAnsi"/>
          <w:sz w:val="22"/>
        </w:rPr>
      </w:pPr>
    </w:p>
    <w:p w:rsidR="00063FAA" w:rsidRPr="00811257" w:rsidRDefault="00063FAA" w:rsidP="00D6701E">
      <w:pPr>
        <w:pStyle w:val="Heading2"/>
        <w:spacing w:before="0" w:after="0" w:line="240" w:lineRule="auto"/>
        <w:rPr>
          <w:rFonts w:asciiTheme="minorHAnsi" w:hAnsiTheme="minorHAnsi" w:cs="Tahoma"/>
          <w:sz w:val="28"/>
        </w:rPr>
      </w:pPr>
      <w:bookmarkStart w:id="121" w:name="_Toc445994693"/>
      <w:r w:rsidRPr="00811257">
        <w:rPr>
          <w:rFonts w:asciiTheme="minorHAnsi" w:hAnsiTheme="minorHAnsi" w:cs="Tahoma"/>
          <w:sz w:val="28"/>
        </w:rPr>
        <w:t>UI – Visual Design</w:t>
      </w:r>
      <w:bookmarkEnd w:id="108"/>
      <w:bookmarkEnd w:id="121"/>
    </w:p>
    <w:p w:rsidR="00D6701E" w:rsidRPr="00811257" w:rsidRDefault="00D6701E" w:rsidP="00D6701E">
      <w:pPr>
        <w:pStyle w:val="Paragraph"/>
        <w:rPr>
          <w:rFonts w:asciiTheme="minorHAnsi" w:hAnsiTheme="minorHAnsi"/>
          <w:sz w:val="22"/>
        </w:rPr>
      </w:pPr>
    </w:p>
    <w:p w:rsidR="00FE1924" w:rsidRPr="00811257" w:rsidRDefault="00FE1924" w:rsidP="00FE1924">
      <w:pPr>
        <w:pStyle w:val="Paragraph"/>
        <w:rPr>
          <w:rFonts w:asciiTheme="minorHAnsi" w:hAnsiTheme="minorHAnsi"/>
          <w:sz w:val="22"/>
        </w:rPr>
      </w:pPr>
      <w:r w:rsidRPr="00811257">
        <w:rPr>
          <w:rFonts w:asciiTheme="minorHAnsi" w:hAnsiTheme="minorHAnsi" w:cs="Tahoma"/>
          <w:i/>
          <w:color w:val="000099"/>
          <w:sz w:val="22"/>
        </w:rPr>
        <w:t xml:space="preserve">&lt;Specify any </w:t>
      </w:r>
      <w:r w:rsidR="001C3673" w:rsidRPr="00811257">
        <w:rPr>
          <w:rFonts w:asciiTheme="minorHAnsi" w:hAnsiTheme="minorHAnsi" w:cs="Tahoma"/>
          <w:i/>
          <w:color w:val="000099"/>
          <w:sz w:val="22"/>
        </w:rPr>
        <w:t>UI design OR Mock up screen</w:t>
      </w:r>
      <w:r w:rsidRPr="00811257">
        <w:rPr>
          <w:rFonts w:asciiTheme="minorHAnsi" w:hAnsiTheme="minorHAnsi" w:cs="Tahoma"/>
          <w:i/>
          <w:color w:val="000099"/>
          <w:sz w:val="22"/>
        </w:rPr>
        <w:t>&gt;</w:t>
      </w:r>
    </w:p>
    <w:p w:rsidR="00D6701E" w:rsidRPr="00811257" w:rsidRDefault="00D6701E" w:rsidP="00D6701E">
      <w:pPr>
        <w:pStyle w:val="Paragraph"/>
        <w:rPr>
          <w:rFonts w:asciiTheme="minorHAnsi" w:hAnsiTheme="minorHAnsi"/>
          <w:sz w:val="22"/>
        </w:rPr>
      </w:pPr>
    </w:p>
    <w:p w:rsidR="004E7799" w:rsidRPr="00811257" w:rsidRDefault="004E7799" w:rsidP="00D6701E">
      <w:pPr>
        <w:pStyle w:val="Paragraph"/>
        <w:rPr>
          <w:rFonts w:asciiTheme="minorHAnsi" w:hAnsiTheme="minorHAnsi"/>
          <w:sz w:val="22"/>
        </w:rPr>
      </w:pPr>
    </w:p>
    <w:p w:rsidR="004E7799" w:rsidRPr="00811257" w:rsidRDefault="004E7799" w:rsidP="00D6701E">
      <w:pPr>
        <w:pStyle w:val="Paragraph"/>
        <w:rPr>
          <w:rFonts w:asciiTheme="minorHAnsi" w:hAnsiTheme="minorHAnsi"/>
          <w:sz w:val="22"/>
        </w:rPr>
      </w:pPr>
    </w:p>
    <w:p w:rsidR="004E7799" w:rsidRPr="00811257" w:rsidRDefault="004E7799" w:rsidP="00D6701E">
      <w:pPr>
        <w:pStyle w:val="Paragraph"/>
        <w:rPr>
          <w:rFonts w:asciiTheme="minorHAnsi" w:hAnsiTheme="minorHAnsi"/>
          <w:sz w:val="22"/>
        </w:rPr>
      </w:pPr>
    </w:p>
    <w:p w:rsidR="004E7799" w:rsidRPr="00811257" w:rsidRDefault="004E7799" w:rsidP="00D6701E">
      <w:pPr>
        <w:pStyle w:val="Paragraph"/>
        <w:rPr>
          <w:rFonts w:asciiTheme="minorHAnsi" w:hAnsiTheme="minorHAnsi"/>
          <w:sz w:val="22"/>
        </w:rPr>
      </w:pPr>
    </w:p>
    <w:p w:rsidR="004E7799" w:rsidRPr="00811257" w:rsidRDefault="004E7799" w:rsidP="00D6701E">
      <w:pPr>
        <w:pStyle w:val="Paragraph"/>
        <w:rPr>
          <w:rFonts w:asciiTheme="minorHAnsi" w:hAnsiTheme="minorHAnsi"/>
          <w:sz w:val="22"/>
        </w:rPr>
      </w:pPr>
    </w:p>
    <w:p w:rsidR="004E7799" w:rsidRPr="00811257" w:rsidRDefault="004E7799" w:rsidP="00D6701E">
      <w:pPr>
        <w:pStyle w:val="Paragraph"/>
        <w:rPr>
          <w:rFonts w:asciiTheme="minorHAnsi" w:hAnsiTheme="minorHAnsi"/>
          <w:sz w:val="22"/>
        </w:rPr>
      </w:pPr>
    </w:p>
    <w:p w:rsidR="004E7799" w:rsidRPr="00811257" w:rsidRDefault="004E7799" w:rsidP="00D6701E">
      <w:pPr>
        <w:pStyle w:val="Paragraph"/>
        <w:rPr>
          <w:rFonts w:asciiTheme="minorHAnsi" w:hAnsiTheme="minorHAnsi"/>
          <w:sz w:val="22"/>
        </w:rPr>
      </w:pPr>
    </w:p>
    <w:p w:rsidR="00002BAC" w:rsidRPr="00811257" w:rsidRDefault="00002BAC" w:rsidP="00D6701E">
      <w:pPr>
        <w:pStyle w:val="Paragraph"/>
        <w:rPr>
          <w:rFonts w:asciiTheme="minorHAnsi" w:hAnsiTheme="minorHAnsi"/>
          <w:sz w:val="22"/>
        </w:rPr>
      </w:pPr>
    </w:p>
    <w:p w:rsidR="00002BAC" w:rsidRPr="00811257" w:rsidRDefault="00002BAC" w:rsidP="00D6701E">
      <w:pPr>
        <w:pStyle w:val="Paragraph"/>
        <w:rPr>
          <w:rFonts w:asciiTheme="minorHAnsi" w:hAnsiTheme="minorHAnsi"/>
          <w:sz w:val="22"/>
        </w:rPr>
      </w:pPr>
    </w:p>
    <w:p w:rsidR="00063FAA" w:rsidRPr="00811257" w:rsidRDefault="00063FAA" w:rsidP="003814B9">
      <w:pPr>
        <w:pStyle w:val="Heading1"/>
        <w:spacing w:before="0" w:after="0" w:line="240" w:lineRule="auto"/>
        <w:jc w:val="both"/>
        <w:rPr>
          <w:rFonts w:asciiTheme="minorHAnsi" w:hAnsiTheme="minorHAnsi" w:cs="Tahoma"/>
          <w:sz w:val="32"/>
        </w:rPr>
      </w:pPr>
      <w:bookmarkStart w:id="122" w:name="_Toc396390563"/>
      <w:bookmarkStart w:id="123" w:name="_Toc445994694"/>
      <w:r w:rsidRPr="00811257">
        <w:rPr>
          <w:rFonts w:asciiTheme="minorHAnsi" w:hAnsiTheme="minorHAnsi" w:cs="Tahoma"/>
          <w:sz w:val="32"/>
        </w:rPr>
        <w:t>Reference Documents</w:t>
      </w:r>
      <w:bookmarkEnd w:id="122"/>
      <w:bookmarkEnd w:id="123"/>
    </w:p>
    <w:p w:rsidR="001433D2" w:rsidRPr="00811257" w:rsidRDefault="001433D2" w:rsidP="001433D2">
      <w:pPr>
        <w:pStyle w:val="Paragraph"/>
        <w:rPr>
          <w:rFonts w:asciiTheme="minorHAnsi" w:hAnsiTheme="minorHAnsi" w:cs="Tahoma"/>
          <w:i/>
          <w:color w:val="000099"/>
          <w:sz w:val="22"/>
        </w:rPr>
      </w:pPr>
    </w:p>
    <w:p w:rsidR="001433D2" w:rsidRPr="00811257" w:rsidRDefault="001433D2" w:rsidP="001433D2">
      <w:pPr>
        <w:pStyle w:val="Paragraph"/>
        <w:rPr>
          <w:rFonts w:asciiTheme="minorHAnsi" w:hAnsiTheme="minorHAnsi"/>
          <w:sz w:val="22"/>
        </w:rPr>
      </w:pPr>
      <w:r w:rsidRPr="00811257">
        <w:rPr>
          <w:rFonts w:asciiTheme="minorHAnsi" w:hAnsiTheme="minorHAnsi" w:cs="Tahoma"/>
          <w:i/>
          <w:color w:val="000099"/>
          <w:sz w:val="22"/>
        </w:rPr>
        <w:t>&lt;Specify all reference</w:t>
      </w:r>
      <w:r w:rsidR="00667583" w:rsidRPr="00811257">
        <w:rPr>
          <w:rFonts w:asciiTheme="minorHAnsi" w:hAnsiTheme="minorHAnsi" w:cs="Tahoma"/>
          <w:i/>
          <w:color w:val="000099"/>
          <w:sz w:val="22"/>
        </w:rPr>
        <w:t>d</w:t>
      </w:r>
      <w:r w:rsidRPr="00811257">
        <w:rPr>
          <w:rFonts w:asciiTheme="minorHAnsi" w:hAnsiTheme="minorHAnsi" w:cs="Tahoma"/>
          <w:i/>
          <w:color w:val="000099"/>
          <w:sz w:val="22"/>
        </w:rPr>
        <w:t xml:space="preserve"> documents </w:t>
      </w:r>
      <w:r w:rsidR="00CD1E11" w:rsidRPr="00811257">
        <w:rPr>
          <w:rFonts w:asciiTheme="minorHAnsi" w:hAnsiTheme="minorHAnsi" w:cs="Tahoma"/>
          <w:i/>
          <w:color w:val="000099"/>
          <w:sz w:val="22"/>
        </w:rPr>
        <w:t>which are used OR referred to write FRD document</w:t>
      </w:r>
      <w:r w:rsidRPr="00811257">
        <w:rPr>
          <w:rFonts w:asciiTheme="minorHAnsi" w:hAnsiTheme="minorHAnsi" w:cs="Tahoma"/>
          <w:i/>
          <w:color w:val="000099"/>
          <w:sz w:val="22"/>
        </w:rPr>
        <w:t>&gt;</w:t>
      </w:r>
    </w:p>
    <w:p w:rsidR="00D6701E" w:rsidRPr="00811257" w:rsidRDefault="00D6701E" w:rsidP="00D6701E">
      <w:pPr>
        <w:pStyle w:val="Paragraph"/>
        <w:rPr>
          <w:rFonts w:asciiTheme="minorHAnsi" w:hAnsiTheme="minorHAnsi"/>
          <w:sz w:val="22"/>
        </w:rPr>
      </w:pPr>
    </w:p>
    <w:tbl>
      <w:tblPr>
        <w:tblStyle w:val="TableGrid"/>
        <w:tblW w:w="0" w:type="auto"/>
        <w:tblLook w:val="04A0" w:firstRow="1" w:lastRow="0" w:firstColumn="1" w:lastColumn="0" w:noHBand="0" w:noVBand="1"/>
      </w:tblPr>
      <w:tblGrid>
        <w:gridCol w:w="1893"/>
        <w:gridCol w:w="6662"/>
        <w:gridCol w:w="4359"/>
      </w:tblGrid>
      <w:tr w:rsidR="00540353" w:rsidRPr="00811257" w:rsidTr="006363AE">
        <w:trPr>
          <w:trHeight w:val="244"/>
        </w:trPr>
        <w:tc>
          <w:tcPr>
            <w:tcW w:w="1893" w:type="dxa"/>
            <w:shd w:val="clear" w:color="auto" w:fill="8DB3E2" w:themeFill="text2" w:themeFillTint="66"/>
          </w:tcPr>
          <w:p w:rsidR="00063FAA" w:rsidRPr="00811257" w:rsidRDefault="001B4943" w:rsidP="00375CCD">
            <w:pPr>
              <w:pStyle w:val="TableHeader"/>
              <w:rPr>
                <w:rFonts w:asciiTheme="minorHAnsi" w:hAnsiTheme="minorHAnsi" w:cs="Tahoma"/>
                <w:szCs w:val="18"/>
              </w:rPr>
            </w:pPr>
            <w:r w:rsidRPr="00811257">
              <w:rPr>
                <w:rFonts w:asciiTheme="minorHAnsi" w:hAnsiTheme="minorHAnsi" w:cs="Tahoma"/>
                <w:szCs w:val="18"/>
              </w:rPr>
              <w:t>S No.</w:t>
            </w:r>
          </w:p>
        </w:tc>
        <w:tc>
          <w:tcPr>
            <w:tcW w:w="6662" w:type="dxa"/>
            <w:shd w:val="clear" w:color="auto" w:fill="8DB3E2" w:themeFill="text2" w:themeFillTint="66"/>
          </w:tcPr>
          <w:p w:rsidR="00063FAA" w:rsidRPr="00811257" w:rsidRDefault="00063FAA" w:rsidP="00375CCD">
            <w:pPr>
              <w:pStyle w:val="TableHeader"/>
              <w:rPr>
                <w:rFonts w:asciiTheme="minorHAnsi" w:hAnsiTheme="minorHAnsi" w:cs="Tahoma"/>
                <w:szCs w:val="18"/>
              </w:rPr>
            </w:pPr>
            <w:r w:rsidRPr="00811257">
              <w:rPr>
                <w:rFonts w:asciiTheme="minorHAnsi" w:hAnsiTheme="minorHAnsi" w:cs="Tahoma"/>
                <w:szCs w:val="18"/>
              </w:rPr>
              <w:t>Document</w:t>
            </w:r>
          </w:p>
        </w:tc>
        <w:tc>
          <w:tcPr>
            <w:tcW w:w="4359" w:type="dxa"/>
            <w:shd w:val="clear" w:color="auto" w:fill="8DB3E2" w:themeFill="text2" w:themeFillTint="66"/>
          </w:tcPr>
          <w:p w:rsidR="00063FAA" w:rsidRPr="00811257" w:rsidRDefault="00063FAA" w:rsidP="00375CCD">
            <w:pPr>
              <w:pStyle w:val="TableHeader"/>
              <w:rPr>
                <w:rFonts w:asciiTheme="minorHAnsi" w:hAnsiTheme="minorHAnsi" w:cs="Tahoma"/>
                <w:szCs w:val="18"/>
              </w:rPr>
            </w:pPr>
            <w:r w:rsidRPr="00811257">
              <w:rPr>
                <w:rFonts w:asciiTheme="minorHAnsi" w:hAnsiTheme="minorHAnsi" w:cs="Tahoma"/>
                <w:szCs w:val="18"/>
              </w:rPr>
              <w:t>Attachment</w:t>
            </w:r>
          </w:p>
        </w:tc>
      </w:tr>
      <w:tr w:rsidR="00540353" w:rsidRPr="00811257" w:rsidTr="00D6701E">
        <w:trPr>
          <w:trHeight w:val="277"/>
        </w:trPr>
        <w:tc>
          <w:tcPr>
            <w:tcW w:w="1893" w:type="dxa"/>
          </w:tcPr>
          <w:p w:rsidR="00063FAA" w:rsidRPr="00811257" w:rsidRDefault="00063FAA" w:rsidP="00AD2A1E">
            <w:pPr>
              <w:rPr>
                <w:rFonts w:asciiTheme="minorHAnsi" w:hAnsiTheme="minorHAnsi"/>
                <w:sz w:val="22"/>
              </w:rPr>
            </w:pPr>
          </w:p>
        </w:tc>
        <w:tc>
          <w:tcPr>
            <w:tcW w:w="6662" w:type="dxa"/>
          </w:tcPr>
          <w:p w:rsidR="00063FAA" w:rsidRPr="00811257" w:rsidRDefault="00063FAA" w:rsidP="00AD2A1E">
            <w:pPr>
              <w:rPr>
                <w:rFonts w:asciiTheme="minorHAnsi" w:hAnsiTheme="minorHAnsi"/>
                <w:sz w:val="22"/>
              </w:rPr>
            </w:pPr>
          </w:p>
        </w:tc>
        <w:tc>
          <w:tcPr>
            <w:tcW w:w="4359" w:type="dxa"/>
          </w:tcPr>
          <w:p w:rsidR="00063FAA" w:rsidRPr="00811257" w:rsidRDefault="00063FAA" w:rsidP="00AD2A1E">
            <w:pPr>
              <w:rPr>
                <w:rFonts w:asciiTheme="minorHAnsi" w:hAnsiTheme="minorHAnsi"/>
                <w:sz w:val="22"/>
              </w:rPr>
            </w:pPr>
          </w:p>
        </w:tc>
      </w:tr>
      <w:tr w:rsidR="00540353" w:rsidRPr="00811257" w:rsidTr="00D6701E">
        <w:trPr>
          <w:trHeight w:val="277"/>
        </w:trPr>
        <w:tc>
          <w:tcPr>
            <w:tcW w:w="1893" w:type="dxa"/>
          </w:tcPr>
          <w:p w:rsidR="00D6701E" w:rsidRPr="00811257" w:rsidRDefault="00D6701E" w:rsidP="00AD2A1E">
            <w:pPr>
              <w:rPr>
                <w:rFonts w:asciiTheme="minorHAnsi" w:hAnsiTheme="minorHAnsi"/>
                <w:sz w:val="22"/>
              </w:rPr>
            </w:pPr>
          </w:p>
        </w:tc>
        <w:tc>
          <w:tcPr>
            <w:tcW w:w="6662" w:type="dxa"/>
          </w:tcPr>
          <w:p w:rsidR="00D6701E" w:rsidRPr="00811257" w:rsidRDefault="00D6701E" w:rsidP="00AD2A1E">
            <w:pPr>
              <w:rPr>
                <w:rFonts w:asciiTheme="minorHAnsi" w:hAnsiTheme="minorHAnsi"/>
                <w:sz w:val="22"/>
              </w:rPr>
            </w:pPr>
          </w:p>
        </w:tc>
        <w:tc>
          <w:tcPr>
            <w:tcW w:w="4359" w:type="dxa"/>
          </w:tcPr>
          <w:p w:rsidR="00D6701E" w:rsidRPr="00811257" w:rsidRDefault="00D6701E" w:rsidP="00AD2A1E">
            <w:pPr>
              <w:rPr>
                <w:rFonts w:asciiTheme="minorHAnsi" w:hAnsiTheme="minorHAnsi"/>
                <w:sz w:val="22"/>
              </w:rPr>
            </w:pPr>
          </w:p>
        </w:tc>
      </w:tr>
      <w:tr w:rsidR="00540353" w:rsidRPr="00811257" w:rsidTr="00D6701E">
        <w:trPr>
          <w:trHeight w:val="277"/>
        </w:trPr>
        <w:tc>
          <w:tcPr>
            <w:tcW w:w="1893" w:type="dxa"/>
          </w:tcPr>
          <w:p w:rsidR="00D6701E" w:rsidRPr="00811257" w:rsidRDefault="00D6701E" w:rsidP="00AD2A1E">
            <w:pPr>
              <w:rPr>
                <w:rFonts w:asciiTheme="minorHAnsi" w:hAnsiTheme="minorHAnsi"/>
                <w:sz w:val="22"/>
              </w:rPr>
            </w:pPr>
          </w:p>
        </w:tc>
        <w:tc>
          <w:tcPr>
            <w:tcW w:w="6662" w:type="dxa"/>
          </w:tcPr>
          <w:p w:rsidR="00D6701E" w:rsidRPr="00811257" w:rsidRDefault="00D6701E" w:rsidP="00AD2A1E">
            <w:pPr>
              <w:rPr>
                <w:rFonts w:asciiTheme="minorHAnsi" w:hAnsiTheme="minorHAnsi"/>
                <w:sz w:val="22"/>
              </w:rPr>
            </w:pPr>
          </w:p>
        </w:tc>
        <w:tc>
          <w:tcPr>
            <w:tcW w:w="4359" w:type="dxa"/>
          </w:tcPr>
          <w:p w:rsidR="00D6701E" w:rsidRPr="00811257" w:rsidRDefault="00D6701E" w:rsidP="00AD2A1E">
            <w:pPr>
              <w:rPr>
                <w:rFonts w:asciiTheme="minorHAnsi" w:hAnsiTheme="minorHAnsi"/>
                <w:sz w:val="22"/>
              </w:rPr>
            </w:pPr>
          </w:p>
        </w:tc>
      </w:tr>
      <w:tr w:rsidR="00540353" w:rsidRPr="00811257" w:rsidTr="00D6701E">
        <w:trPr>
          <w:trHeight w:val="277"/>
        </w:trPr>
        <w:tc>
          <w:tcPr>
            <w:tcW w:w="1893" w:type="dxa"/>
          </w:tcPr>
          <w:p w:rsidR="00D6701E" w:rsidRPr="00811257" w:rsidRDefault="00D6701E" w:rsidP="00AD2A1E">
            <w:pPr>
              <w:rPr>
                <w:rFonts w:asciiTheme="minorHAnsi" w:hAnsiTheme="minorHAnsi"/>
                <w:sz w:val="22"/>
              </w:rPr>
            </w:pPr>
          </w:p>
        </w:tc>
        <w:tc>
          <w:tcPr>
            <w:tcW w:w="6662" w:type="dxa"/>
          </w:tcPr>
          <w:p w:rsidR="00D6701E" w:rsidRPr="00811257" w:rsidRDefault="00D6701E" w:rsidP="00AD2A1E">
            <w:pPr>
              <w:rPr>
                <w:rFonts w:asciiTheme="minorHAnsi" w:hAnsiTheme="minorHAnsi"/>
                <w:sz w:val="22"/>
              </w:rPr>
            </w:pPr>
          </w:p>
        </w:tc>
        <w:tc>
          <w:tcPr>
            <w:tcW w:w="4359" w:type="dxa"/>
          </w:tcPr>
          <w:p w:rsidR="00D6701E" w:rsidRPr="00811257" w:rsidRDefault="00D6701E" w:rsidP="00AD2A1E">
            <w:pPr>
              <w:rPr>
                <w:rFonts w:asciiTheme="minorHAnsi" w:hAnsiTheme="minorHAnsi"/>
                <w:sz w:val="22"/>
              </w:rPr>
            </w:pPr>
          </w:p>
        </w:tc>
      </w:tr>
      <w:tr w:rsidR="00540353" w:rsidRPr="00811257" w:rsidTr="00D6701E">
        <w:trPr>
          <w:trHeight w:val="277"/>
        </w:trPr>
        <w:tc>
          <w:tcPr>
            <w:tcW w:w="1893" w:type="dxa"/>
          </w:tcPr>
          <w:p w:rsidR="00D6701E" w:rsidRPr="00811257" w:rsidRDefault="00D6701E" w:rsidP="00AD2A1E">
            <w:pPr>
              <w:rPr>
                <w:rFonts w:asciiTheme="minorHAnsi" w:hAnsiTheme="minorHAnsi"/>
                <w:sz w:val="22"/>
              </w:rPr>
            </w:pPr>
          </w:p>
        </w:tc>
        <w:tc>
          <w:tcPr>
            <w:tcW w:w="6662" w:type="dxa"/>
          </w:tcPr>
          <w:p w:rsidR="00D6701E" w:rsidRPr="00811257" w:rsidRDefault="00D6701E" w:rsidP="00AD2A1E">
            <w:pPr>
              <w:rPr>
                <w:rFonts w:asciiTheme="minorHAnsi" w:hAnsiTheme="minorHAnsi"/>
                <w:sz w:val="22"/>
              </w:rPr>
            </w:pPr>
          </w:p>
        </w:tc>
        <w:tc>
          <w:tcPr>
            <w:tcW w:w="4359" w:type="dxa"/>
          </w:tcPr>
          <w:p w:rsidR="00D6701E" w:rsidRPr="00811257" w:rsidRDefault="00D6701E" w:rsidP="00AD2A1E">
            <w:pPr>
              <w:rPr>
                <w:rFonts w:asciiTheme="minorHAnsi" w:hAnsiTheme="minorHAnsi"/>
                <w:sz w:val="22"/>
              </w:rPr>
            </w:pPr>
          </w:p>
        </w:tc>
      </w:tr>
      <w:tr w:rsidR="00540353" w:rsidRPr="00811257" w:rsidTr="00D6701E">
        <w:trPr>
          <w:trHeight w:val="277"/>
        </w:trPr>
        <w:tc>
          <w:tcPr>
            <w:tcW w:w="1893" w:type="dxa"/>
          </w:tcPr>
          <w:p w:rsidR="00D6701E" w:rsidRPr="00811257" w:rsidRDefault="00D6701E" w:rsidP="00AD2A1E">
            <w:pPr>
              <w:rPr>
                <w:rFonts w:asciiTheme="minorHAnsi" w:hAnsiTheme="minorHAnsi"/>
                <w:sz w:val="22"/>
              </w:rPr>
            </w:pPr>
          </w:p>
        </w:tc>
        <w:tc>
          <w:tcPr>
            <w:tcW w:w="6662" w:type="dxa"/>
          </w:tcPr>
          <w:p w:rsidR="00D6701E" w:rsidRPr="00811257" w:rsidRDefault="00D6701E" w:rsidP="00AD2A1E">
            <w:pPr>
              <w:rPr>
                <w:rFonts w:asciiTheme="minorHAnsi" w:hAnsiTheme="minorHAnsi"/>
                <w:sz w:val="22"/>
              </w:rPr>
            </w:pPr>
          </w:p>
        </w:tc>
        <w:tc>
          <w:tcPr>
            <w:tcW w:w="4359" w:type="dxa"/>
          </w:tcPr>
          <w:p w:rsidR="00D6701E" w:rsidRPr="00811257" w:rsidRDefault="00D6701E" w:rsidP="00AD2A1E">
            <w:pPr>
              <w:rPr>
                <w:rFonts w:asciiTheme="minorHAnsi" w:hAnsiTheme="minorHAnsi"/>
                <w:sz w:val="22"/>
              </w:rPr>
            </w:pPr>
          </w:p>
        </w:tc>
      </w:tr>
    </w:tbl>
    <w:p w:rsidR="00063FAA" w:rsidRPr="00811257" w:rsidRDefault="00063FAA" w:rsidP="00063FAA">
      <w:pPr>
        <w:pStyle w:val="Paragraph"/>
        <w:rPr>
          <w:rFonts w:asciiTheme="minorHAnsi" w:hAnsiTheme="minorHAnsi"/>
          <w:sz w:val="22"/>
        </w:rPr>
      </w:pPr>
    </w:p>
    <w:p w:rsidR="003D79E0" w:rsidRDefault="003D79E0" w:rsidP="003D79E0">
      <w:pPr>
        <w:pStyle w:val="Heading1"/>
        <w:spacing w:before="0" w:after="0" w:line="240" w:lineRule="auto"/>
        <w:jc w:val="both"/>
        <w:rPr>
          <w:rFonts w:asciiTheme="minorHAnsi" w:hAnsiTheme="minorHAnsi" w:cs="Tahoma"/>
          <w:sz w:val="32"/>
        </w:rPr>
      </w:pPr>
      <w:bookmarkStart w:id="124" w:name="_Toc445994695"/>
      <w:r>
        <w:rPr>
          <w:rFonts w:asciiTheme="minorHAnsi" w:hAnsiTheme="minorHAnsi" w:cs="Tahoma"/>
          <w:sz w:val="32"/>
        </w:rPr>
        <w:t>Annexures</w:t>
      </w:r>
      <w:bookmarkEnd w:id="124"/>
    </w:p>
    <w:p w:rsidR="003D79E0" w:rsidRDefault="00F3464B" w:rsidP="003D79E0">
      <w:pPr>
        <w:pStyle w:val="Heading2"/>
      </w:pPr>
      <w:bookmarkStart w:id="125" w:name="_Annexure_A_–"/>
      <w:bookmarkStart w:id="126" w:name="_Toc445994696"/>
      <w:bookmarkEnd w:id="125"/>
      <w:r>
        <w:t>Annexure A – Terms &amp; Conditions</w:t>
      </w:r>
      <w:bookmarkEnd w:id="126"/>
    </w:p>
    <w:p w:rsidR="00F3464B" w:rsidRDefault="00F3464B" w:rsidP="00F3464B">
      <w:pPr>
        <w:pStyle w:val="Paragraph"/>
      </w:pPr>
    </w:p>
    <w:p w:rsidR="00F3464B" w:rsidRDefault="00F3464B" w:rsidP="00F3464B">
      <w:pPr>
        <w:pStyle w:val="Paragraph"/>
      </w:pPr>
    </w:p>
    <w:p w:rsidR="00F3464B" w:rsidRDefault="00F3464B" w:rsidP="00F3464B">
      <w:pPr>
        <w:pStyle w:val="Heading2"/>
      </w:pPr>
      <w:bookmarkStart w:id="127" w:name="_Toc445994697"/>
      <w:r>
        <w:t>Annexure B – Additional Screenshots</w:t>
      </w:r>
      <w:bookmarkEnd w:id="127"/>
    </w:p>
    <w:p w:rsidR="00540353" w:rsidRDefault="00540353" w:rsidP="00540353">
      <w:pPr>
        <w:pStyle w:val="Paragraph"/>
      </w:pPr>
    </w:p>
    <w:tbl>
      <w:tblPr>
        <w:tblStyle w:val="TableGrid"/>
        <w:tblW w:w="12960" w:type="dxa"/>
        <w:tblLayout w:type="fixed"/>
        <w:tblCellMar>
          <w:left w:w="115" w:type="dxa"/>
          <w:right w:w="115" w:type="dxa"/>
        </w:tblCellMar>
        <w:tblLook w:val="04A0" w:firstRow="1" w:lastRow="0" w:firstColumn="1" w:lastColumn="0" w:noHBand="0" w:noVBand="1"/>
      </w:tblPr>
      <w:tblGrid>
        <w:gridCol w:w="4320"/>
        <w:gridCol w:w="4320"/>
        <w:gridCol w:w="4320"/>
      </w:tblGrid>
      <w:tr w:rsidR="0076685A" w:rsidTr="00287115">
        <w:trPr>
          <w:trHeight w:val="4320"/>
        </w:trPr>
        <w:tc>
          <w:tcPr>
            <w:tcW w:w="4320" w:type="dxa"/>
            <w:vAlign w:val="center"/>
          </w:tcPr>
          <w:p w:rsidR="0076685A" w:rsidRDefault="0076685A" w:rsidP="00287115">
            <w:pPr>
              <w:pStyle w:val="Paragraph"/>
              <w:ind w:left="0"/>
              <w:jc w:val="center"/>
              <w:rPr>
                <w:rFonts w:asciiTheme="minorHAnsi" w:hAnsiTheme="minorHAnsi"/>
                <w:sz w:val="22"/>
              </w:rPr>
            </w:pPr>
            <w:r>
              <w:rPr>
                <w:rFonts w:asciiTheme="minorHAnsi" w:hAnsiTheme="minorHAnsi"/>
                <w:noProof/>
                <w:sz w:val="22"/>
              </w:rPr>
              <w:lastRenderedPageBreak/>
              <w:drawing>
                <wp:anchor distT="0" distB="0" distL="114300" distR="114300" simplePos="0" relativeHeight="251644928" behindDoc="0" locked="0" layoutInCell="1" allowOverlap="1">
                  <wp:simplePos x="0" y="0"/>
                  <wp:positionH relativeFrom="margin">
                    <wp:align>center</wp:align>
                  </wp:positionH>
                  <wp:positionV relativeFrom="paragraph">
                    <wp:posOffset>-4004310</wp:posOffset>
                  </wp:positionV>
                  <wp:extent cx="1346083" cy="2560320"/>
                  <wp:effectExtent l="0" t="0" r="0" b="0"/>
                  <wp:wrapTight wrapText="bothSides">
                    <wp:wrapPolygon edited="0">
                      <wp:start x="0" y="0"/>
                      <wp:lineTo x="0" y="21375"/>
                      <wp:lineTo x="21406" y="21375"/>
                      <wp:lineTo x="214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1.jpg"/>
                          <pic:cNvPicPr/>
                        </pic:nvPicPr>
                        <pic:blipFill>
                          <a:blip r:embed="rId24">
                            <a:extLst>
                              <a:ext uri="{28A0092B-C50C-407E-A947-70E740481C1C}">
                                <a14:useLocalDpi xmlns:a14="http://schemas.microsoft.com/office/drawing/2010/main" val="0"/>
                              </a:ext>
                            </a:extLst>
                          </a:blip>
                          <a:stretch>
                            <a:fillRect/>
                          </a:stretch>
                        </pic:blipFill>
                        <pic:spPr>
                          <a:xfrm>
                            <a:off x="0" y="0"/>
                            <a:ext cx="1346083" cy="2560320"/>
                          </a:xfrm>
                          <a:prstGeom prst="rect">
                            <a:avLst/>
                          </a:prstGeom>
                        </pic:spPr>
                      </pic:pic>
                    </a:graphicData>
                  </a:graphic>
                </wp:anchor>
              </w:drawing>
            </w:r>
          </w:p>
        </w:tc>
        <w:tc>
          <w:tcPr>
            <w:tcW w:w="4320" w:type="dxa"/>
            <w:vAlign w:val="center"/>
          </w:tcPr>
          <w:p w:rsidR="0076685A" w:rsidRDefault="00287115" w:rsidP="00287115">
            <w:pPr>
              <w:pStyle w:val="Paragraph"/>
              <w:ind w:left="0"/>
              <w:jc w:val="center"/>
              <w:rPr>
                <w:rFonts w:asciiTheme="minorHAnsi" w:hAnsiTheme="minorHAnsi"/>
                <w:sz w:val="22"/>
              </w:rPr>
            </w:pPr>
            <w:r>
              <w:rPr>
                <w:rFonts w:asciiTheme="minorHAnsi" w:hAnsiTheme="minorHAnsi"/>
                <w:noProof/>
                <w:sz w:val="22"/>
              </w:rPr>
              <w:drawing>
                <wp:anchor distT="0" distB="0" distL="114300" distR="114300" simplePos="0" relativeHeight="251645952" behindDoc="0" locked="0" layoutInCell="1" allowOverlap="1">
                  <wp:simplePos x="0" y="0"/>
                  <wp:positionH relativeFrom="margin">
                    <wp:posOffset>659130</wp:posOffset>
                  </wp:positionH>
                  <wp:positionV relativeFrom="paragraph">
                    <wp:posOffset>5715</wp:posOffset>
                  </wp:positionV>
                  <wp:extent cx="1345565" cy="2560320"/>
                  <wp:effectExtent l="0" t="0" r="0" b="0"/>
                  <wp:wrapTight wrapText="bothSides">
                    <wp:wrapPolygon edited="0">
                      <wp:start x="0" y="0"/>
                      <wp:lineTo x="0" y="21375"/>
                      <wp:lineTo x="21406" y="21375"/>
                      <wp:lineTo x="214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2.jpg"/>
                          <pic:cNvPicPr/>
                        </pic:nvPicPr>
                        <pic:blipFill>
                          <a:blip r:embed="rId25">
                            <a:extLst>
                              <a:ext uri="{28A0092B-C50C-407E-A947-70E740481C1C}">
                                <a14:useLocalDpi xmlns:a14="http://schemas.microsoft.com/office/drawing/2010/main" val="0"/>
                              </a:ext>
                            </a:extLst>
                          </a:blip>
                          <a:stretch>
                            <a:fillRect/>
                          </a:stretch>
                        </pic:blipFill>
                        <pic:spPr>
                          <a:xfrm>
                            <a:off x="0" y="0"/>
                            <a:ext cx="1345565" cy="2560320"/>
                          </a:xfrm>
                          <a:prstGeom prst="rect">
                            <a:avLst/>
                          </a:prstGeom>
                        </pic:spPr>
                      </pic:pic>
                    </a:graphicData>
                  </a:graphic>
                </wp:anchor>
              </w:drawing>
            </w:r>
          </w:p>
        </w:tc>
        <w:tc>
          <w:tcPr>
            <w:tcW w:w="4320" w:type="dxa"/>
          </w:tcPr>
          <w:p w:rsidR="0076685A" w:rsidRDefault="00D550B0"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56192" behindDoc="0" locked="0" layoutInCell="1" allowOverlap="1">
                  <wp:simplePos x="0" y="0"/>
                  <wp:positionH relativeFrom="column">
                    <wp:posOffset>579120</wp:posOffset>
                  </wp:positionH>
                  <wp:positionV relativeFrom="paragraph">
                    <wp:posOffset>83820</wp:posOffset>
                  </wp:positionV>
                  <wp:extent cx="1369746" cy="2560320"/>
                  <wp:effectExtent l="0" t="0" r="0" b="0"/>
                  <wp:wrapTight wrapText="bothSides">
                    <wp:wrapPolygon edited="0">
                      <wp:start x="0" y="0"/>
                      <wp:lineTo x="0" y="21375"/>
                      <wp:lineTo x="21330" y="21375"/>
                      <wp:lineTo x="2133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3.jpg"/>
                          <pic:cNvPicPr/>
                        </pic:nvPicPr>
                        <pic:blipFill>
                          <a:blip r:embed="rId29">
                            <a:extLst>
                              <a:ext uri="{28A0092B-C50C-407E-A947-70E740481C1C}">
                                <a14:useLocalDpi xmlns:a14="http://schemas.microsoft.com/office/drawing/2010/main" val="0"/>
                              </a:ext>
                            </a:extLst>
                          </a:blip>
                          <a:stretch>
                            <a:fillRect/>
                          </a:stretch>
                        </pic:blipFill>
                        <pic:spPr>
                          <a:xfrm>
                            <a:off x="0" y="0"/>
                            <a:ext cx="1369746" cy="2560320"/>
                          </a:xfrm>
                          <a:prstGeom prst="rect">
                            <a:avLst/>
                          </a:prstGeom>
                        </pic:spPr>
                      </pic:pic>
                    </a:graphicData>
                  </a:graphic>
                </wp:anchor>
              </w:drawing>
            </w:r>
          </w:p>
        </w:tc>
      </w:tr>
      <w:tr w:rsidR="0076685A" w:rsidTr="00287115">
        <w:trPr>
          <w:trHeight w:val="4320"/>
        </w:trPr>
        <w:tc>
          <w:tcPr>
            <w:tcW w:w="4320" w:type="dxa"/>
          </w:tcPr>
          <w:p w:rsidR="00D550B0" w:rsidRDefault="009727BA" w:rsidP="0076685A">
            <w:pPr>
              <w:pStyle w:val="Paragraph"/>
              <w:ind w:left="0"/>
              <w:rPr>
                <w:rFonts w:asciiTheme="minorHAnsi" w:hAnsiTheme="minorHAnsi"/>
                <w:sz w:val="22"/>
              </w:rPr>
            </w:pPr>
            <w:r>
              <w:rPr>
                <w:noProof/>
              </w:rPr>
              <w:drawing>
                <wp:anchor distT="0" distB="0" distL="114300" distR="114300" simplePos="0" relativeHeight="251667456" behindDoc="0" locked="0" layoutInCell="1" allowOverlap="1">
                  <wp:simplePos x="0" y="0"/>
                  <wp:positionH relativeFrom="column">
                    <wp:posOffset>631825</wp:posOffset>
                  </wp:positionH>
                  <wp:positionV relativeFrom="paragraph">
                    <wp:posOffset>85725</wp:posOffset>
                  </wp:positionV>
                  <wp:extent cx="1366707" cy="2560320"/>
                  <wp:effectExtent l="0" t="0" r="0" b="0"/>
                  <wp:wrapTight wrapText="bothSides">
                    <wp:wrapPolygon edited="0">
                      <wp:start x="0" y="0"/>
                      <wp:lineTo x="0" y="21375"/>
                      <wp:lineTo x="21379" y="21375"/>
                      <wp:lineTo x="2137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3a.JPG"/>
                          <pic:cNvPicPr/>
                        </pic:nvPicPr>
                        <pic:blipFill>
                          <a:blip r:embed="rId28">
                            <a:extLst>
                              <a:ext uri="{28A0092B-C50C-407E-A947-70E740481C1C}">
                                <a14:useLocalDpi xmlns:a14="http://schemas.microsoft.com/office/drawing/2010/main" val="0"/>
                              </a:ext>
                            </a:extLst>
                          </a:blip>
                          <a:stretch>
                            <a:fillRect/>
                          </a:stretch>
                        </pic:blipFill>
                        <pic:spPr>
                          <a:xfrm>
                            <a:off x="0" y="0"/>
                            <a:ext cx="1366707" cy="2560320"/>
                          </a:xfrm>
                          <a:prstGeom prst="rect">
                            <a:avLst/>
                          </a:prstGeom>
                        </pic:spPr>
                      </pic:pic>
                    </a:graphicData>
                  </a:graphic>
                </wp:anchor>
              </w:drawing>
            </w:r>
          </w:p>
          <w:p w:rsidR="00D550B0" w:rsidRPr="00D550B0" w:rsidRDefault="00D550B0" w:rsidP="00D550B0"/>
          <w:p w:rsidR="00D550B0" w:rsidRPr="00D550B0" w:rsidRDefault="00D550B0" w:rsidP="00D550B0"/>
          <w:p w:rsidR="00D550B0" w:rsidRDefault="00D550B0" w:rsidP="00D550B0"/>
          <w:p w:rsidR="0076685A" w:rsidRPr="00D550B0" w:rsidRDefault="0076685A" w:rsidP="00D550B0"/>
        </w:tc>
        <w:tc>
          <w:tcPr>
            <w:tcW w:w="4320" w:type="dxa"/>
          </w:tcPr>
          <w:p w:rsidR="0076685A" w:rsidRDefault="00A85B08"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72576" behindDoc="0" locked="0" layoutInCell="1" allowOverlap="1">
                  <wp:simplePos x="0" y="0"/>
                  <wp:positionH relativeFrom="column">
                    <wp:posOffset>660400</wp:posOffset>
                  </wp:positionH>
                  <wp:positionV relativeFrom="paragraph">
                    <wp:posOffset>85725</wp:posOffset>
                  </wp:positionV>
                  <wp:extent cx="1383865" cy="2560320"/>
                  <wp:effectExtent l="0" t="0" r="0" b="0"/>
                  <wp:wrapTight wrapText="bothSides">
                    <wp:wrapPolygon edited="0">
                      <wp:start x="0" y="0"/>
                      <wp:lineTo x="0" y="21375"/>
                      <wp:lineTo x="21412" y="21375"/>
                      <wp:lineTo x="2141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4.jpg"/>
                          <pic:cNvPicPr/>
                        </pic:nvPicPr>
                        <pic:blipFill>
                          <a:blip r:embed="rId27">
                            <a:extLst>
                              <a:ext uri="{28A0092B-C50C-407E-A947-70E740481C1C}">
                                <a14:useLocalDpi xmlns:a14="http://schemas.microsoft.com/office/drawing/2010/main" val="0"/>
                              </a:ext>
                            </a:extLst>
                          </a:blip>
                          <a:stretch>
                            <a:fillRect/>
                          </a:stretch>
                        </pic:blipFill>
                        <pic:spPr>
                          <a:xfrm>
                            <a:off x="0" y="0"/>
                            <a:ext cx="1383865" cy="2560320"/>
                          </a:xfrm>
                          <a:prstGeom prst="rect">
                            <a:avLst/>
                          </a:prstGeom>
                        </pic:spPr>
                      </pic:pic>
                    </a:graphicData>
                  </a:graphic>
                </wp:anchor>
              </w:drawing>
            </w:r>
          </w:p>
        </w:tc>
        <w:tc>
          <w:tcPr>
            <w:tcW w:w="4320" w:type="dxa"/>
          </w:tcPr>
          <w:p w:rsidR="0076685A" w:rsidRDefault="00DE0982"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68480" behindDoc="0" locked="0" layoutInCell="1" allowOverlap="1">
                  <wp:simplePos x="0" y="0"/>
                  <wp:positionH relativeFrom="column">
                    <wp:posOffset>591185</wp:posOffset>
                  </wp:positionH>
                  <wp:positionV relativeFrom="paragraph">
                    <wp:posOffset>82550</wp:posOffset>
                  </wp:positionV>
                  <wp:extent cx="1364615" cy="2560320"/>
                  <wp:effectExtent l="0" t="0" r="0" b="0"/>
                  <wp:wrapTight wrapText="bothSides">
                    <wp:wrapPolygon edited="0">
                      <wp:start x="0" y="0"/>
                      <wp:lineTo x="0" y="21375"/>
                      <wp:lineTo x="21409" y="21375"/>
                      <wp:lineTo x="214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5.jpg"/>
                          <pic:cNvPicPr/>
                        </pic:nvPicPr>
                        <pic:blipFill>
                          <a:blip r:embed="rId26">
                            <a:extLst>
                              <a:ext uri="{28A0092B-C50C-407E-A947-70E740481C1C}">
                                <a14:useLocalDpi xmlns:a14="http://schemas.microsoft.com/office/drawing/2010/main" val="0"/>
                              </a:ext>
                            </a:extLst>
                          </a:blip>
                          <a:stretch>
                            <a:fillRect/>
                          </a:stretch>
                        </pic:blipFill>
                        <pic:spPr>
                          <a:xfrm>
                            <a:off x="0" y="0"/>
                            <a:ext cx="1364615" cy="2560320"/>
                          </a:xfrm>
                          <a:prstGeom prst="rect">
                            <a:avLst/>
                          </a:prstGeom>
                        </pic:spPr>
                      </pic:pic>
                    </a:graphicData>
                  </a:graphic>
                </wp:anchor>
              </w:drawing>
            </w:r>
          </w:p>
        </w:tc>
      </w:tr>
      <w:tr w:rsidR="0076685A" w:rsidTr="00287115">
        <w:trPr>
          <w:trHeight w:val="4320"/>
        </w:trPr>
        <w:tc>
          <w:tcPr>
            <w:tcW w:w="4320" w:type="dxa"/>
          </w:tcPr>
          <w:p w:rsidR="0076685A" w:rsidRDefault="00DE0982" w:rsidP="0076685A">
            <w:pPr>
              <w:pStyle w:val="Paragraph"/>
              <w:ind w:left="0"/>
              <w:rPr>
                <w:rFonts w:asciiTheme="minorHAnsi" w:hAnsiTheme="minorHAnsi"/>
                <w:sz w:val="22"/>
              </w:rPr>
            </w:pPr>
            <w:r>
              <w:rPr>
                <w:rFonts w:asciiTheme="minorHAnsi" w:hAnsiTheme="minorHAnsi"/>
                <w:noProof/>
                <w:sz w:val="22"/>
              </w:rPr>
              <w:lastRenderedPageBreak/>
              <w:drawing>
                <wp:anchor distT="0" distB="0" distL="114300" distR="114300" simplePos="0" relativeHeight="251669504" behindDoc="0" locked="0" layoutInCell="1" allowOverlap="1">
                  <wp:simplePos x="0" y="0"/>
                  <wp:positionH relativeFrom="column">
                    <wp:posOffset>527050</wp:posOffset>
                  </wp:positionH>
                  <wp:positionV relativeFrom="paragraph">
                    <wp:posOffset>93356</wp:posOffset>
                  </wp:positionV>
                  <wp:extent cx="1374781" cy="2560320"/>
                  <wp:effectExtent l="0" t="0" r="0" b="0"/>
                  <wp:wrapTight wrapText="bothSides">
                    <wp:wrapPolygon edited="0">
                      <wp:start x="0" y="0"/>
                      <wp:lineTo x="0" y="21375"/>
                      <wp:lineTo x="21251" y="21375"/>
                      <wp:lineTo x="212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5a.jpg"/>
                          <pic:cNvPicPr/>
                        </pic:nvPicPr>
                        <pic:blipFill>
                          <a:blip r:embed="rId31">
                            <a:extLst>
                              <a:ext uri="{28A0092B-C50C-407E-A947-70E740481C1C}">
                                <a14:useLocalDpi xmlns:a14="http://schemas.microsoft.com/office/drawing/2010/main" val="0"/>
                              </a:ext>
                            </a:extLst>
                          </a:blip>
                          <a:stretch>
                            <a:fillRect/>
                          </a:stretch>
                        </pic:blipFill>
                        <pic:spPr>
                          <a:xfrm>
                            <a:off x="0" y="0"/>
                            <a:ext cx="1374781" cy="2560320"/>
                          </a:xfrm>
                          <a:prstGeom prst="rect">
                            <a:avLst/>
                          </a:prstGeom>
                        </pic:spPr>
                      </pic:pic>
                    </a:graphicData>
                  </a:graphic>
                </wp:anchor>
              </w:drawing>
            </w:r>
          </w:p>
        </w:tc>
        <w:tc>
          <w:tcPr>
            <w:tcW w:w="4320" w:type="dxa"/>
          </w:tcPr>
          <w:p w:rsidR="0076685A" w:rsidRDefault="009727BA"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37760" behindDoc="0" locked="0" layoutInCell="1" allowOverlap="1">
                  <wp:simplePos x="0" y="0"/>
                  <wp:positionH relativeFrom="column">
                    <wp:posOffset>592455</wp:posOffset>
                  </wp:positionH>
                  <wp:positionV relativeFrom="paragraph">
                    <wp:posOffset>91920</wp:posOffset>
                  </wp:positionV>
                  <wp:extent cx="1346151" cy="2560320"/>
                  <wp:effectExtent l="0" t="0" r="0" b="0"/>
                  <wp:wrapTight wrapText="bothSides">
                    <wp:wrapPolygon edited="0">
                      <wp:start x="0" y="0"/>
                      <wp:lineTo x="0" y="21375"/>
                      <wp:lineTo x="21406" y="21375"/>
                      <wp:lineTo x="214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6.jpg"/>
                          <pic:cNvPicPr/>
                        </pic:nvPicPr>
                        <pic:blipFill>
                          <a:blip r:embed="rId30">
                            <a:extLst>
                              <a:ext uri="{28A0092B-C50C-407E-A947-70E740481C1C}">
                                <a14:useLocalDpi xmlns:a14="http://schemas.microsoft.com/office/drawing/2010/main" val="0"/>
                              </a:ext>
                            </a:extLst>
                          </a:blip>
                          <a:stretch>
                            <a:fillRect/>
                          </a:stretch>
                        </pic:blipFill>
                        <pic:spPr>
                          <a:xfrm>
                            <a:off x="0" y="0"/>
                            <a:ext cx="1346151" cy="2560320"/>
                          </a:xfrm>
                          <a:prstGeom prst="rect">
                            <a:avLst/>
                          </a:prstGeom>
                        </pic:spPr>
                      </pic:pic>
                    </a:graphicData>
                  </a:graphic>
                </wp:anchor>
              </w:drawing>
            </w:r>
          </w:p>
        </w:tc>
        <w:tc>
          <w:tcPr>
            <w:tcW w:w="4320" w:type="dxa"/>
          </w:tcPr>
          <w:p w:rsidR="0076685A" w:rsidRDefault="009727BA"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62336" behindDoc="0" locked="0" layoutInCell="1" allowOverlap="1">
                  <wp:simplePos x="0" y="0"/>
                  <wp:positionH relativeFrom="column">
                    <wp:posOffset>645160</wp:posOffset>
                  </wp:positionH>
                  <wp:positionV relativeFrom="paragraph">
                    <wp:posOffset>93345</wp:posOffset>
                  </wp:positionV>
                  <wp:extent cx="1362794" cy="2560320"/>
                  <wp:effectExtent l="0" t="0" r="0" b="0"/>
                  <wp:wrapTight wrapText="bothSides">
                    <wp:wrapPolygon edited="0">
                      <wp:start x="0" y="0"/>
                      <wp:lineTo x="0" y="21375"/>
                      <wp:lineTo x="21439" y="21375"/>
                      <wp:lineTo x="2143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7.jpg"/>
                          <pic:cNvPicPr/>
                        </pic:nvPicPr>
                        <pic:blipFill>
                          <a:blip r:embed="rId33">
                            <a:extLst>
                              <a:ext uri="{28A0092B-C50C-407E-A947-70E740481C1C}">
                                <a14:useLocalDpi xmlns:a14="http://schemas.microsoft.com/office/drawing/2010/main" val="0"/>
                              </a:ext>
                            </a:extLst>
                          </a:blip>
                          <a:stretch>
                            <a:fillRect/>
                          </a:stretch>
                        </pic:blipFill>
                        <pic:spPr>
                          <a:xfrm>
                            <a:off x="0" y="0"/>
                            <a:ext cx="1362794" cy="2560320"/>
                          </a:xfrm>
                          <a:prstGeom prst="rect">
                            <a:avLst/>
                          </a:prstGeom>
                        </pic:spPr>
                      </pic:pic>
                    </a:graphicData>
                  </a:graphic>
                </wp:anchor>
              </w:drawing>
            </w:r>
          </w:p>
        </w:tc>
      </w:tr>
      <w:tr w:rsidR="0076685A" w:rsidTr="00287115">
        <w:trPr>
          <w:trHeight w:val="4320"/>
        </w:trPr>
        <w:tc>
          <w:tcPr>
            <w:tcW w:w="4320" w:type="dxa"/>
          </w:tcPr>
          <w:p w:rsidR="0076685A" w:rsidRDefault="00DE0982"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70528" behindDoc="0" locked="0" layoutInCell="1" allowOverlap="1">
                  <wp:simplePos x="0" y="0"/>
                  <wp:positionH relativeFrom="column">
                    <wp:posOffset>523875</wp:posOffset>
                  </wp:positionH>
                  <wp:positionV relativeFrom="paragraph">
                    <wp:posOffset>93345</wp:posOffset>
                  </wp:positionV>
                  <wp:extent cx="1365250" cy="2556510"/>
                  <wp:effectExtent l="0" t="0" r="0" b="0"/>
                  <wp:wrapTight wrapText="bothSides">
                    <wp:wrapPolygon edited="0">
                      <wp:start x="0" y="0"/>
                      <wp:lineTo x="0" y="21407"/>
                      <wp:lineTo x="21399" y="21407"/>
                      <wp:lineTo x="213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7a.jpg"/>
                          <pic:cNvPicPr/>
                        </pic:nvPicPr>
                        <pic:blipFill>
                          <a:blip r:embed="rId43">
                            <a:extLst>
                              <a:ext uri="{28A0092B-C50C-407E-A947-70E740481C1C}">
                                <a14:useLocalDpi xmlns:a14="http://schemas.microsoft.com/office/drawing/2010/main" val="0"/>
                              </a:ext>
                            </a:extLst>
                          </a:blip>
                          <a:stretch>
                            <a:fillRect/>
                          </a:stretch>
                        </pic:blipFill>
                        <pic:spPr>
                          <a:xfrm>
                            <a:off x="0" y="0"/>
                            <a:ext cx="1365250" cy="2556510"/>
                          </a:xfrm>
                          <a:prstGeom prst="rect">
                            <a:avLst/>
                          </a:prstGeom>
                        </pic:spPr>
                      </pic:pic>
                    </a:graphicData>
                  </a:graphic>
                </wp:anchor>
              </w:drawing>
            </w:r>
          </w:p>
        </w:tc>
        <w:tc>
          <w:tcPr>
            <w:tcW w:w="4320" w:type="dxa"/>
          </w:tcPr>
          <w:p w:rsidR="0076685A" w:rsidRDefault="009727BA"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49024" behindDoc="0" locked="0" layoutInCell="1" allowOverlap="1">
                  <wp:simplePos x="0" y="0"/>
                  <wp:positionH relativeFrom="column">
                    <wp:posOffset>590550</wp:posOffset>
                  </wp:positionH>
                  <wp:positionV relativeFrom="paragraph">
                    <wp:posOffset>94615</wp:posOffset>
                  </wp:positionV>
                  <wp:extent cx="1346151" cy="2560320"/>
                  <wp:effectExtent l="0" t="0" r="0" b="0"/>
                  <wp:wrapTight wrapText="bothSides">
                    <wp:wrapPolygon edited="0">
                      <wp:start x="0" y="0"/>
                      <wp:lineTo x="0" y="21375"/>
                      <wp:lineTo x="21406" y="21375"/>
                      <wp:lineTo x="2140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8.jpg"/>
                          <pic:cNvPicPr/>
                        </pic:nvPicPr>
                        <pic:blipFill>
                          <a:blip r:embed="rId35">
                            <a:extLst>
                              <a:ext uri="{28A0092B-C50C-407E-A947-70E740481C1C}">
                                <a14:useLocalDpi xmlns:a14="http://schemas.microsoft.com/office/drawing/2010/main" val="0"/>
                              </a:ext>
                            </a:extLst>
                          </a:blip>
                          <a:stretch>
                            <a:fillRect/>
                          </a:stretch>
                        </pic:blipFill>
                        <pic:spPr>
                          <a:xfrm>
                            <a:off x="0" y="0"/>
                            <a:ext cx="1346151" cy="2560320"/>
                          </a:xfrm>
                          <a:prstGeom prst="rect">
                            <a:avLst/>
                          </a:prstGeom>
                        </pic:spPr>
                      </pic:pic>
                    </a:graphicData>
                  </a:graphic>
                </wp:anchor>
              </w:drawing>
            </w:r>
          </w:p>
        </w:tc>
        <w:tc>
          <w:tcPr>
            <w:tcW w:w="4320" w:type="dxa"/>
          </w:tcPr>
          <w:p w:rsidR="0076685A" w:rsidRDefault="009727BA"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51072" behindDoc="0" locked="0" layoutInCell="1" allowOverlap="1">
                  <wp:simplePos x="0" y="0"/>
                  <wp:positionH relativeFrom="column">
                    <wp:posOffset>666115</wp:posOffset>
                  </wp:positionH>
                  <wp:positionV relativeFrom="paragraph">
                    <wp:posOffset>94615</wp:posOffset>
                  </wp:positionV>
                  <wp:extent cx="1346151" cy="2560320"/>
                  <wp:effectExtent l="0" t="0" r="0" b="0"/>
                  <wp:wrapTight wrapText="bothSides">
                    <wp:wrapPolygon edited="0">
                      <wp:start x="0" y="0"/>
                      <wp:lineTo x="0" y="21375"/>
                      <wp:lineTo x="21406" y="21375"/>
                      <wp:lineTo x="2140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9.jpg"/>
                          <pic:cNvPicPr/>
                        </pic:nvPicPr>
                        <pic:blipFill>
                          <a:blip r:embed="rId36">
                            <a:extLst>
                              <a:ext uri="{28A0092B-C50C-407E-A947-70E740481C1C}">
                                <a14:useLocalDpi xmlns:a14="http://schemas.microsoft.com/office/drawing/2010/main" val="0"/>
                              </a:ext>
                            </a:extLst>
                          </a:blip>
                          <a:stretch>
                            <a:fillRect/>
                          </a:stretch>
                        </pic:blipFill>
                        <pic:spPr>
                          <a:xfrm>
                            <a:off x="0" y="0"/>
                            <a:ext cx="1346151" cy="2560320"/>
                          </a:xfrm>
                          <a:prstGeom prst="rect">
                            <a:avLst/>
                          </a:prstGeom>
                        </pic:spPr>
                      </pic:pic>
                    </a:graphicData>
                  </a:graphic>
                </wp:anchor>
              </w:drawing>
            </w:r>
          </w:p>
        </w:tc>
      </w:tr>
      <w:tr w:rsidR="0076685A" w:rsidTr="00287115">
        <w:trPr>
          <w:trHeight w:val="4320"/>
        </w:trPr>
        <w:tc>
          <w:tcPr>
            <w:tcW w:w="4320" w:type="dxa"/>
          </w:tcPr>
          <w:p w:rsidR="0076685A" w:rsidRDefault="009727BA" w:rsidP="0076685A">
            <w:pPr>
              <w:pStyle w:val="Paragraph"/>
              <w:ind w:left="0"/>
              <w:rPr>
                <w:rFonts w:asciiTheme="minorHAnsi" w:hAnsiTheme="minorHAnsi"/>
                <w:sz w:val="22"/>
              </w:rPr>
            </w:pPr>
            <w:r>
              <w:rPr>
                <w:rFonts w:asciiTheme="minorHAnsi" w:hAnsiTheme="minorHAnsi"/>
                <w:noProof/>
                <w:sz w:val="22"/>
              </w:rPr>
              <w:lastRenderedPageBreak/>
              <w:drawing>
                <wp:anchor distT="0" distB="0" distL="114300" distR="114300" simplePos="0" relativeHeight="251666432" behindDoc="0" locked="0" layoutInCell="1" allowOverlap="1">
                  <wp:simplePos x="0" y="0"/>
                  <wp:positionH relativeFrom="column">
                    <wp:posOffset>609600</wp:posOffset>
                  </wp:positionH>
                  <wp:positionV relativeFrom="paragraph">
                    <wp:posOffset>141605</wp:posOffset>
                  </wp:positionV>
                  <wp:extent cx="1345565" cy="2510790"/>
                  <wp:effectExtent l="0" t="0" r="0" b="0"/>
                  <wp:wrapTight wrapText="bothSides">
                    <wp:wrapPolygon edited="0">
                      <wp:start x="0" y="0"/>
                      <wp:lineTo x="0" y="21469"/>
                      <wp:lineTo x="21406" y="21469"/>
                      <wp:lineTo x="214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9a.jpg"/>
                          <pic:cNvPicPr/>
                        </pic:nvPicPr>
                        <pic:blipFill>
                          <a:blip r:embed="rId34">
                            <a:extLst>
                              <a:ext uri="{28A0092B-C50C-407E-A947-70E740481C1C}">
                                <a14:useLocalDpi xmlns:a14="http://schemas.microsoft.com/office/drawing/2010/main" val="0"/>
                              </a:ext>
                            </a:extLst>
                          </a:blip>
                          <a:stretch>
                            <a:fillRect/>
                          </a:stretch>
                        </pic:blipFill>
                        <pic:spPr>
                          <a:xfrm>
                            <a:off x="0" y="0"/>
                            <a:ext cx="1345565" cy="2510790"/>
                          </a:xfrm>
                          <a:prstGeom prst="rect">
                            <a:avLst/>
                          </a:prstGeom>
                        </pic:spPr>
                      </pic:pic>
                    </a:graphicData>
                  </a:graphic>
                </wp:anchor>
              </w:drawing>
            </w:r>
          </w:p>
        </w:tc>
        <w:tc>
          <w:tcPr>
            <w:tcW w:w="4320" w:type="dxa"/>
          </w:tcPr>
          <w:p w:rsidR="0076685A" w:rsidRDefault="009727BA"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53120" behindDoc="0" locked="0" layoutInCell="1" allowOverlap="1">
                  <wp:simplePos x="0" y="0"/>
                  <wp:positionH relativeFrom="column">
                    <wp:posOffset>657225</wp:posOffset>
                  </wp:positionH>
                  <wp:positionV relativeFrom="paragraph">
                    <wp:posOffset>144145</wp:posOffset>
                  </wp:positionV>
                  <wp:extent cx="1345565" cy="2506345"/>
                  <wp:effectExtent l="0" t="0" r="0" b="0"/>
                  <wp:wrapTight wrapText="bothSides">
                    <wp:wrapPolygon edited="0">
                      <wp:start x="0" y="0"/>
                      <wp:lineTo x="0" y="21507"/>
                      <wp:lineTo x="21406" y="21507"/>
                      <wp:lineTo x="2140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10.jpg"/>
                          <pic:cNvPicPr/>
                        </pic:nvPicPr>
                        <pic:blipFill>
                          <a:blip r:embed="rId37">
                            <a:extLst>
                              <a:ext uri="{28A0092B-C50C-407E-A947-70E740481C1C}">
                                <a14:useLocalDpi xmlns:a14="http://schemas.microsoft.com/office/drawing/2010/main" val="0"/>
                              </a:ext>
                            </a:extLst>
                          </a:blip>
                          <a:stretch>
                            <a:fillRect/>
                          </a:stretch>
                        </pic:blipFill>
                        <pic:spPr>
                          <a:xfrm>
                            <a:off x="0" y="0"/>
                            <a:ext cx="1345565" cy="2506345"/>
                          </a:xfrm>
                          <a:prstGeom prst="rect">
                            <a:avLst/>
                          </a:prstGeom>
                        </pic:spPr>
                      </pic:pic>
                    </a:graphicData>
                  </a:graphic>
                </wp:anchor>
              </w:drawing>
            </w:r>
          </w:p>
        </w:tc>
        <w:tc>
          <w:tcPr>
            <w:tcW w:w="4320" w:type="dxa"/>
          </w:tcPr>
          <w:p w:rsidR="0076685A" w:rsidRDefault="009727BA"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63360" behindDoc="0" locked="0" layoutInCell="1" allowOverlap="1">
                  <wp:simplePos x="0" y="0"/>
                  <wp:positionH relativeFrom="column">
                    <wp:posOffset>597535</wp:posOffset>
                  </wp:positionH>
                  <wp:positionV relativeFrom="paragraph">
                    <wp:posOffset>121920</wp:posOffset>
                  </wp:positionV>
                  <wp:extent cx="1380399" cy="2560320"/>
                  <wp:effectExtent l="0" t="0" r="0" b="0"/>
                  <wp:wrapTight wrapText="bothSides">
                    <wp:wrapPolygon edited="0">
                      <wp:start x="0" y="0"/>
                      <wp:lineTo x="0" y="21375"/>
                      <wp:lineTo x="21173" y="21375"/>
                      <wp:lineTo x="2117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11.jpg"/>
                          <pic:cNvPicPr/>
                        </pic:nvPicPr>
                        <pic:blipFill>
                          <a:blip r:embed="rId38">
                            <a:extLst>
                              <a:ext uri="{28A0092B-C50C-407E-A947-70E740481C1C}">
                                <a14:useLocalDpi xmlns:a14="http://schemas.microsoft.com/office/drawing/2010/main" val="0"/>
                              </a:ext>
                            </a:extLst>
                          </a:blip>
                          <a:stretch>
                            <a:fillRect/>
                          </a:stretch>
                        </pic:blipFill>
                        <pic:spPr>
                          <a:xfrm>
                            <a:off x="0" y="0"/>
                            <a:ext cx="1380399" cy="2560320"/>
                          </a:xfrm>
                          <a:prstGeom prst="rect">
                            <a:avLst/>
                          </a:prstGeom>
                        </pic:spPr>
                      </pic:pic>
                    </a:graphicData>
                  </a:graphic>
                </wp:anchor>
              </w:drawing>
            </w:r>
          </w:p>
        </w:tc>
      </w:tr>
      <w:tr w:rsidR="0076685A" w:rsidTr="00287115">
        <w:trPr>
          <w:trHeight w:val="4320"/>
        </w:trPr>
        <w:tc>
          <w:tcPr>
            <w:tcW w:w="4320" w:type="dxa"/>
          </w:tcPr>
          <w:p w:rsidR="0076685A" w:rsidRDefault="009727BA"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65408" behindDoc="0" locked="0" layoutInCell="1" allowOverlap="1">
                  <wp:simplePos x="0" y="0"/>
                  <wp:positionH relativeFrom="column">
                    <wp:posOffset>612775</wp:posOffset>
                  </wp:positionH>
                  <wp:positionV relativeFrom="paragraph">
                    <wp:posOffset>88110</wp:posOffset>
                  </wp:positionV>
                  <wp:extent cx="1346151" cy="2560320"/>
                  <wp:effectExtent l="0" t="0" r="0" b="0"/>
                  <wp:wrapTight wrapText="bothSides">
                    <wp:wrapPolygon edited="0">
                      <wp:start x="0" y="0"/>
                      <wp:lineTo x="0" y="21375"/>
                      <wp:lineTo x="21406" y="21375"/>
                      <wp:lineTo x="214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11.jpg"/>
                          <pic:cNvPicPr/>
                        </pic:nvPicPr>
                        <pic:blipFill>
                          <a:blip r:embed="rId39">
                            <a:extLst>
                              <a:ext uri="{28A0092B-C50C-407E-A947-70E740481C1C}">
                                <a14:useLocalDpi xmlns:a14="http://schemas.microsoft.com/office/drawing/2010/main" val="0"/>
                              </a:ext>
                            </a:extLst>
                          </a:blip>
                          <a:stretch>
                            <a:fillRect/>
                          </a:stretch>
                        </pic:blipFill>
                        <pic:spPr>
                          <a:xfrm>
                            <a:off x="0" y="0"/>
                            <a:ext cx="1346151" cy="2560320"/>
                          </a:xfrm>
                          <a:prstGeom prst="rect">
                            <a:avLst/>
                          </a:prstGeom>
                        </pic:spPr>
                      </pic:pic>
                    </a:graphicData>
                  </a:graphic>
                </wp:anchor>
              </w:drawing>
            </w:r>
          </w:p>
        </w:tc>
        <w:tc>
          <w:tcPr>
            <w:tcW w:w="4320" w:type="dxa"/>
          </w:tcPr>
          <w:p w:rsidR="0076685A" w:rsidRDefault="00DE0982"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71552" behindDoc="0" locked="0" layoutInCell="1" allowOverlap="1">
                  <wp:simplePos x="0" y="0"/>
                  <wp:positionH relativeFrom="column">
                    <wp:posOffset>640715</wp:posOffset>
                  </wp:positionH>
                  <wp:positionV relativeFrom="paragraph">
                    <wp:posOffset>85725</wp:posOffset>
                  </wp:positionV>
                  <wp:extent cx="1365459" cy="2560320"/>
                  <wp:effectExtent l="0" t="0" r="0" b="0"/>
                  <wp:wrapTight wrapText="bothSides">
                    <wp:wrapPolygon edited="0">
                      <wp:start x="0" y="0"/>
                      <wp:lineTo x="0" y="21375"/>
                      <wp:lineTo x="21399" y="21375"/>
                      <wp:lineTo x="2139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12.jpg"/>
                          <pic:cNvPicPr/>
                        </pic:nvPicPr>
                        <pic:blipFill>
                          <a:blip r:embed="rId40">
                            <a:extLst>
                              <a:ext uri="{28A0092B-C50C-407E-A947-70E740481C1C}">
                                <a14:useLocalDpi xmlns:a14="http://schemas.microsoft.com/office/drawing/2010/main" val="0"/>
                              </a:ext>
                            </a:extLst>
                          </a:blip>
                          <a:stretch>
                            <a:fillRect/>
                          </a:stretch>
                        </pic:blipFill>
                        <pic:spPr>
                          <a:xfrm>
                            <a:off x="0" y="0"/>
                            <a:ext cx="1365459" cy="2560320"/>
                          </a:xfrm>
                          <a:prstGeom prst="rect">
                            <a:avLst/>
                          </a:prstGeom>
                        </pic:spPr>
                      </pic:pic>
                    </a:graphicData>
                  </a:graphic>
                </wp:anchor>
              </w:drawing>
            </w:r>
          </w:p>
        </w:tc>
        <w:tc>
          <w:tcPr>
            <w:tcW w:w="4320" w:type="dxa"/>
          </w:tcPr>
          <w:p w:rsidR="0076685A" w:rsidRDefault="009727BA" w:rsidP="0076685A">
            <w:pPr>
              <w:pStyle w:val="Paragraph"/>
              <w:ind w:left="0"/>
              <w:rPr>
                <w:rFonts w:asciiTheme="minorHAnsi" w:hAnsiTheme="minorHAnsi"/>
                <w:sz w:val="22"/>
              </w:rPr>
            </w:pPr>
            <w:r>
              <w:rPr>
                <w:rFonts w:asciiTheme="minorHAnsi" w:hAnsiTheme="minorHAnsi"/>
                <w:noProof/>
                <w:sz w:val="22"/>
              </w:rPr>
              <w:drawing>
                <wp:anchor distT="0" distB="0" distL="114300" distR="114300" simplePos="0" relativeHeight="251638784" behindDoc="0" locked="0" layoutInCell="1" allowOverlap="1">
                  <wp:simplePos x="0" y="0"/>
                  <wp:positionH relativeFrom="column">
                    <wp:posOffset>633095</wp:posOffset>
                  </wp:positionH>
                  <wp:positionV relativeFrom="paragraph">
                    <wp:posOffset>86995</wp:posOffset>
                  </wp:positionV>
                  <wp:extent cx="1346151" cy="2560320"/>
                  <wp:effectExtent l="0" t="0" r="0" b="0"/>
                  <wp:wrapTight wrapText="bothSides">
                    <wp:wrapPolygon edited="0">
                      <wp:start x="0" y="0"/>
                      <wp:lineTo x="0" y="21375"/>
                      <wp:lineTo x="21406" y="21375"/>
                      <wp:lineTo x="2140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13.jpg"/>
                          <pic:cNvPicPr/>
                        </pic:nvPicPr>
                        <pic:blipFill>
                          <a:blip r:embed="rId47">
                            <a:extLst>
                              <a:ext uri="{28A0092B-C50C-407E-A947-70E740481C1C}">
                                <a14:useLocalDpi xmlns:a14="http://schemas.microsoft.com/office/drawing/2010/main" val="0"/>
                              </a:ext>
                            </a:extLst>
                          </a:blip>
                          <a:stretch>
                            <a:fillRect/>
                          </a:stretch>
                        </pic:blipFill>
                        <pic:spPr>
                          <a:xfrm>
                            <a:off x="0" y="0"/>
                            <a:ext cx="1346151" cy="2560320"/>
                          </a:xfrm>
                          <a:prstGeom prst="rect">
                            <a:avLst/>
                          </a:prstGeom>
                        </pic:spPr>
                      </pic:pic>
                    </a:graphicData>
                  </a:graphic>
                </wp:anchor>
              </w:drawing>
            </w:r>
          </w:p>
        </w:tc>
      </w:tr>
    </w:tbl>
    <w:p w:rsidR="0042641C" w:rsidRPr="00811257" w:rsidRDefault="0042641C" w:rsidP="0076685A">
      <w:pPr>
        <w:pStyle w:val="Paragraph"/>
        <w:ind w:left="0"/>
        <w:rPr>
          <w:rFonts w:asciiTheme="minorHAnsi" w:hAnsiTheme="minorHAnsi"/>
          <w:sz w:val="22"/>
        </w:rPr>
      </w:pPr>
    </w:p>
    <w:sectPr w:rsidR="0042641C" w:rsidRPr="00811257" w:rsidSect="006C4563">
      <w:headerReference w:type="even" r:id="rId48"/>
      <w:headerReference w:type="first" r:id="rId49"/>
      <w:pgSz w:w="15840" w:h="12240" w:orient="landscape" w:code="1"/>
      <w:pgMar w:top="1440" w:right="1440" w:bottom="1440" w:left="1440" w:header="720" w:footer="576"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Vinod" w:date="2016-07-03T16:06:00Z" w:initials="V">
    <w:p w:rsidR="00FA5088" w:rsidRDefault="00FA5088">
      <w:pPr>
        <w:pStyle w:val="CommentText"/>
      </w:pPr>
      <w:r>
        <w:rPr>
          <w:rStyle w:val="CommentReference"/>
        </w:rPr>
        <w:annotationRef/>
      </w:r>
      <w:r>
        <w:t xml:space="preserve">Assumption of application </w:t>
      </w:r>
    </w:p>
    <w:p w:rsidR="00FA5088" w:rsidRDefault="00FA5088">
      <w:pPr>
        <w:pStyle w:val="CommentText"/>
      </w:pPr>
      <w:r>
        <w:t>Memory&gt; 15MB</w:t>
      </w:r>
    </w:p>
    <w:p w:rsidR="00FA5088" w:rsidRDefault="00FA5088">
      <w:pPr>
        <w:pStyle w:val="CommentText"/>
      </w:pPr>
      <w:r>
        <w:t>Internal Memory</w:t>
      </w:r>
    </w:p>
    <w:p w:rsidR="00FA5088" w:rsidRDefault="00FA5088">
      <w:pPr>
        <w:pStyle w:val="CommentText"/>
      </w:pPr>
      <w:r>
        <w:t>OR</w:t>
      </w:r>
    </w:p>
    <w:p w:rsidR="00FA5088" w:rsidRDefault="00FA5088">
      <w:pPr>
        <w:pStyle w:val="CommentText"/>
      </w:pPr>
      <w:r>
        <w:t>External Memory</w:t>
      </w:r>
    </w:p>
    <w:p w:rsidR="00FA5088" w:rsidRDefault="00FA5088">
      <w:pPr>
        <w:pStyle w:val="CommentText"/>
      </w:pPr>
      <w:r>
        <w:t>OR</w:t>
      </w:r>
    </w:p>
    <w:p w:rsidR="00FA5088" w:rsidRDefault="00FA5088">
      <w:pPr>
        <w:pStyle w:val="CommentText"/>
      </w:pPr>
      <w:r>
        <w:t>External Memory Full</w:t>
      </w:r>
    </w:p>
    <w:p w:rsidR="00FA5088" w:rsidRDefault="00FA5088">
      <w:pPr>
        <w:pStyle w:val="CommentText"/>
      </w:pPr>
    </w:p>
    <w:p w:rsidR="00FA5088" w:rsidRDefault="00FA5088">
      <w:pPr>
        <w:pStyle w:val="CommentText"/>
      </w:pPr>
    </w:p>
    <w:p w:rsidR="00FA5088" w:rsidRDefault="00FA5088">
      <w:pPr>
        <w:pStyle w:val="CommentText"/>
      </w:pPr>
      <w:proofErr w:type="spellStart"/>
      <w:r>
        <w:t>Andriod</w:t>
      </w:r>
      <w:proofErr w:type="spellEnd"/>
      <w:r>
        <w:t xml:space="preserve"> API? </w:t>
      </w:r>
    </w:p>
  </w:comment>
  <w:comment w:id="35" w:author="Vinod" w:date="2016-07-03T16:12:00Z" w:initials="V">
    <w:p w:rsidR="00FA5088" w:rsidRDefault="00FA5088">
      <w:pPr>
        <w:pStyle w:val="CommentText"/>
      </w:pPr>
      <w:r>
        <w:rPr>
          <w:rStyle w:val="CommentReference"/>
        </w:rPr>
        <w:annotationRef/>
      </w:r>
      <w:r>
        <w:t>Google Tracking script</w:t>
      </w:r>
    </w:p>
    <w:p w:rsidR="00FA5088" w:rsidRDefault="00FA5088" w:rsidP="00700B81">
      <w:pPr>
        <w:pStyle w:val="CommentText"/>
      </w:pPr>
      <w:r>
        <w:t>&lt;</w:t>
      </w:r>
      <w:proofErr w:type="gramStart"/>
      <w:r>
        <w:t>script</w:t>
      </w:r>
      <w:proofErr w:type="gramEnd"/>
      <w:r>
        <w:t>&gt;</w:t>
      </w:r>
    </w:p>
    <w:p w:rsidR="00FA5088" w:rsidRDefault="00FA5088" w:rsidP="00700B81">
      <w:pPr>
        <w:pStyle w:val="CommentText"/>
      </w:pPr>
      <w:r>
        <w:t xml:space="preserve">  (function(i,s,o,g,r,a,m){i['GoogleAnalyticsObject']=r;i[r]=i[r]||function(){</w:t>
      </w:r>
    </w:p>
    <w:p w:rsidR="00FA5088" w:rsidRDefault="00FA5088" w:rsidP="00700B81">
      <w:pPr>
        <w:pStyle w:val="CommentText"/>
      </w:pPr>
      <w:r>
        <w:t xml:space="preserve">  (</w:t>
      </w:r>
      <w:proofErr w:type="spellStart"/>
      <w:r>
        <w:t>i</w:t>
      </w:r>
      <w:proofErr w:type="spellEnd"/>
      <w:r>
        <w:t>[r].q=</w:t>
      </w:r>
      <w:proofErr w:type="spellStart"/>
      <w:r>
        <w:t>i</w:t>
      </w:r>
      <w:proofErr w:type="spellEnd"/>
      <w:r>
        <w:t>[r].q|</w:t>
      </w:r>
      <w:proofErr w:type="gramStart"/>
      <w:r>
        <w:t>|[</w:t>
      </w:r>
      <w:proofErr w:type="gramEnd"/>
      <w:r>
        <w:t>]).push(arguments)},</w:t>
      </w:r>
      <w:proofErr w:type="spellStart"/>
      <w:r>
        <w:t>i</w:t>
      </w:r>
      <w:proofErr w:type="spellEnd"/>
      <w:r>
        <w:t>[r].l=1*new Date();a=</w:t>
      </w:r>
      <w:proofErr w:type="spellStart"/>
      <w:r>
        <w:t>s.createElement</w:t>
      </w:r>
      <w:proofErr w:type="spellEnd"/>
      <w:r>
        <w:t>(o),</w:t>
      </w:r>
    </w:p>
    <w:p w:rsidR="00FA5088" w:rsidRDefault="00FA5088" w:rsidP="00700B81">
      <w:pPr>
        <w:pStyle w:val="CommentText"/>
      </w:pPr>
      <w:r>
        <w:t xml:space="preserve">  m=</w:t>
      </w:r>
      <w:proofErr w:type="gramStart"/>
      <w:r>
        <w:t>s.getElementsByTagName(</w:t>
      </w:r>
      <w:proofErr w:type="gramEnd"/>
      <w:r>
        <w:t>o)[0];a.async=1;a.src=g;m.parentNode.insertBefore(a,m)</w:t>
      </w:r>
    </w:p>
    <w:p w:rsidR="00FA5088" w:rsidRDefault="00FA5088" w:rsidP="00700B81">
      <w:pPr>
        <w:pStyle w:val="CommentText"/>
      </w:pPr>
      <w:r>
        <w:t xml:space="preserve">  </w:t>
      </w:r>
      <w:proofErr w:type="gramStart"/>
      <w:r>
        <w:t>})(</w:t>
      </w:r>
      <w:proofErr w:type="gramEnd"/>
      <w:r>
        <w:t>window,document,'script','https://www.google-analytics.com/analytics.js','ga');</w:t>
      </w:r>
    </w:p>
    <w:p w:rsidR="00FA5088" w:rsidRDefault="00FA5088" w:rsidP="00700B81">
      <w:pPr>
        <w:pStyle w:val="CommentText"/>
      </w:pPr>
    </w:p>
    <w:p w:rsidR="00FA5088" w:rsidRDefault="00FA5088" w:rsidP="00700B81">
      <w:pPr>
        <w:pStyle w:val="CommentText"/>
      </w:pPr>
      <w:r>
        <w:t xml:space="preserve">  </w:t>
      </w:r>
      <w:proofErr w:type="spellStart"/>
      <w:proofErr w:type="gramStart"/>
      <w:r>
        <w:t>ga</w:t>
      </w:r>
      <w:proofErr w:type="spellEnd"/>
      <w:r>
        <w:t>(</w:t>
      </w:r>
      <w:proofErr w:type="gramEnd"/>
      <w:r>
        <w:t>'create', 'UA-80262479-1', 'auto');</w:t>
      </w:r>
    </w:p>
    <w:p w:rsidR="00FA5088" w:rsidRDefault="00FA5088" w:rsidP="00700B81">
      <w:pPr>
        <w:pStyle w:val="CommentText"/>
      </w:pPr>
      <w:r>
        <w:t xml:space="preserve">  </w:t>
      </w:r>
      <w:proofErr w:type="spellStart"/>
      <w:proofErr w:type="gramStart"/>
      <w:r>
        <w:t>ga</w:t>
      </w:r>
      <w:proofErr w:type="spellEnd"/>
      <w:r>
        <w:t>(</w:t>
      </w:r>
      <w:proofErr w:type="gramEnd"/>
      <w:r>
        <w:t>'send', '</w:t>
      </w:r>
      <w:proofErr w:type="spellStart"/>
      <w:r>
        <w:t>pageview</w:t>
      </w:r>
      <w:proofErr w:type="spellEnd"/>
      <w:r>
        <w:t>');</w:t>
      </w:r>
    </w:p>
    <w:p w:rsidR="00FA5088" w:rsidRDefault="00FA5088" w:rsidP="00700B81">
      <w:pPr>
        <w:pStyle w:val="CommentText"/>
      </w:pPr>
    </w:p>
    <w:p w:rsidR="00FA5088" w:rsidRDefault="00FA5088" w:rsidP="00700B81">
      <w:pPr>
        <w:pStyle w:val="CommentText"/>
      </w:pPr>
      <w:r>
        <w:t>&lt;/script&gt;</w:t>
      </w:r>
    </w:p>
  </w:comment>
  <w:comment w:id="36" w:author="Vinod" w:date="2016-07-04T11:11:00Z" w:initials="V">
    <w:p w:rsidR="00FA5088" w:rsidRDefault="00FA5088">
      <w:pPr>
        <w:pStyle w:val="CommentText"/>
      </w:pPr>
      <w:r>
        <w:rPr>
          <w:rStyle w:val="CommentReference"/>
        </w:rPr>
        <w:annotationRef/>
      </w:r>
      <w:r>
        <w:t xml:space="preserve">Application </w:t>
      </w:r>
      <w:proofErr w:type="gramStart"/>
      <w:r>
        <w:t>update ,</w:t>
      </w:r>
      <w:proofErr w:type="gramEnd"/>
      <w:r>
        <w:t xml:space="preserve"> but not the </w:t>
      </w:r>
      <w:proofErr w:type="spellStart"/>
      <w:r>
        <w:t>Andriod</w:t>
      </w:r>
      <w:proofErr w:type="spellEnd"/>
      <w:r>
        <w:t xml:space="preserve"> OS API </w:t>
      </w:r>
    </w:p>
    <w:p w:rsidR="00FA5088" w:rsidRDefault="00FA5088">
      <w:pPr>
        <w:pStyle w:val="CommentText"/>
      </w:pPr>
    </w:p>
    <w:p w:rsidR="00FA5088" w:rsidRPr="009C608C" w:rsidRDefault="00FA5088">
      <w:pPr>
        <w:pStyle w:val="CommentText"/>
        <w:rPr>
          <w:b/>
        </w:rPr>
      </w:pPr>
      <w:r w:rsidRPr="009C608C">
        <w:rPr>
          <w:b/>
        </w:rPr>
        <w:t xml:space="preserve">Minimum SK and </w:t>
      </w:r>
      <w:proofErr w:type="spellStart"/>
      <w:r w:rsidRPr="009C608C">
        <w:rPr>
          <w:b/>
        </w:rPr>
        <w:t>Targted</w:t>
      </w:r>
      <w:proofErr w:type="spellEnd"/>
      <w:r w:rsidRPr="009C608C">
        <w:rPr>
          <w:b/>
        </w:rPr>
        <w:t xml:space="preserve"> SDK 6 and 6 Above OOTB API?</w:t>
      </w:r>
    </w:p>
  </w:comment>
  <w:comment w:id="37" w:author="Vinod" w:date="2016-07-04T11:12:00Z" w:initials="V">
    <w:p w:rsidR="00FA5088" w:rsidRPr="009C608C" w:rsidRDefault="00FA5088">
      <w:pPr>
        <w:pStyle w:val="CommentText"/>
        <w:rPr>
          <w:b/>
        </w:rPr>
      </w:pPr>
      <w:r>
        <w:rPr>
          <w:rStyle w:val="CommentReference"/>
        </w:rPr>
        <w:annotationRef/>
      </w:r>
      <w:r w:rsidR="009C608C">
        <w:rPr>
          <w:b/>
        </w:rPr>
        <w:t xml:space="preserve">OTP / </w:t>
      </w:r>
      <w:proofErr w:type="gramStart"/>
      <w:r w:rsidR="009C608C">
        <w:rPr>
          <w:b/>
        </w:rPr>
        <w:t>Token ?</w:t>
      </w:r>
      <w:proofErr w:type="gramEnd"/>
    </w:p>
    <w:p w:rsidR="00FA5088" w:rsidRDefault="00FA5088">
      <w:pPr>
        <w:pStyle w:val="CommentText"/>
      </w:pPr>
      <w:r>
        <w:t>One Time Password?</w:t>
      </w:r>
    </w:p>
    <w:p w:rsidR="00FA5088" w:rsidRDefault="00FA5088">
      <w:pPr>
        <w:pStyle w:val="CommentText"/>
      </w:pPr>
      <w:r w:rsidRPr="00700B81">
        <w:rPr>
          <w:b/>
        </w:rPr>
        <w:t>Token</w:t>
      </w:r>
      <w:r>
        <w:t xml:space="preserve"> – generate time stamp </w:t>
      </w:r>
      <w:proofErr w:type="gramStart"/>
      <w:r>
        <w:t>key ,</w:t>
      </w:r>
      <w:proofErr w:type="gramEnd"/>
      <w:r>
        <w:t xml:space="preserve"> which will be used </w:t>
      </w:r>
      <w:proofErr w:type="spellStart"/>
      <w:r>
        <w:t>auth</w:t>
      </w:r>
      <w:proofErr w:type="spellEnd"/>
      <w:r>
        <w:t xml:space="preserve"> user</w:t>
      </w:r>
    </w:p>
    <w:p w:rsidR="00FA5088" w:rsidRDefault="00FA5088">
      <w:pPr>
        <w:pStyle w:val="CommentText"/>
      </w:pPr>
    </w:p>
    <w:p w:rsidR="00FA5088" w:rsidRDefault="00FA5088">
      <w:pPr>
        <w:pStyle w:val="CommentText"/>
      </w:pPr>
      <w:r w:rsidRPr="00700B81">
        <w:rPr>
          <w:b/>
        </w:rPr>
        <w:t>OTP</w:t>
      </w:r>
      <w:r>
        <w:t xml:space="preserve"> – Generate token + attach time </w:t>
      </w:r>
      <w:proofErr w:type="gramStart"/>
      <w:r>
        <w:t>stamp  ,</w:t>
      </w:r>
      <w:proofErr w:type="gramEnd"/>
      <w:r>
        <w:t xml:space="preserve"> time should be property fetch – refer </w:t>
      </w:r>
      <w:proofErr w:type="spellStart"/>
      <w:r>
        <w:t>hybris</w:t>
      </w:r>
      <w:proofErr w:type="spellEnd"/>
      <w:r>
        <w:t xml:space="preserve"> forgot password token</w:t>
      </w:r>
    </w:p>
    <w:p w:rsidR="00FA5088" w:rsidRDefault="00FA5088">
      <w:pPr>
        <w:pStyle w:val="CommentText"/>
      </w:pPr>
      <w:r>
        <w:t xml:space="preserve"> </w:t>
      </w:r>
    </w:p>
    <w:p w:rsidR="00FA5088" w:rsidRDefault="00FA5088">
      <w:pPr>
        <w:pStyle w:val="CommentText"/>
      </w:pPr>
      <w:proofErr w:type="gramStart"/>
      <w:r>
        <w:t>Intension :</w:t>
      </w:r>
      <w:proofErr w:type="gramEnd"/>
      <w:r>
        <w:t xml:space="preserve">  Avoid Fake Mobile No ,  User Model OTP  is attached .</w:t>
      </w:r>
    </w:p>
    <w:p w:rsidR="00FA5088" w:rsidRDefault="00FA5088">
      <w:pPr>
        <w:pStyle w:val="CommentText"/>
      </w:pPr>
    </w:p>
    <w:p w:rsidR="00FA5088" w:rsidRDefault="00FA5088">
      <w:pPr>
        <w:pStyle w:val="CommentText"/>
      </w:pPr>
      <w:r>
        <w:t xml:space="preserve">First Time application is </w:t>
      </w:r>
      <w:proofErr w:type="gramStart"/>
      <w:r>
        <w:t>browsing ,old</w:t>
      </w:r>
      <w:proofErr w:type="gramEnd"/>
      <w:r>
        <w:t xml:space="preserve"> app installed and mobile data is cleared, we need to validate User Mobile #   I/P Screen 2 --&gt; O/P Screen3</w:t>
      </w:r>
    </w:p>
    <w:p w:rsidR="00FA5088" w:rsidRDefault="00FA5088">
      <w:pPr>
        <w:pStyle w:val="CommentText"/>
      </w:pPr>
    </w:p>
    <w:p w:rsidR="00FA5088" w:rsidRDefault="00FA5088">
      <w:pPr>
        <w:pStyle w:val="CommentText"/>
      </w:pPr>
      <w:proofErr w:type="gramStart"/>
      <w:r>
        <w:t>Webservice :</w:t>
      </w:r>
      <w:proofErr w:type="gramEnd"/>
      <w:r>
        <w:t xml:space="preserve"> </w:t>
      </w:r>
    </w:p>
    <w:p w:rsidR="00FA5088" w:rsidRDefault="00FA5088">
      <w:pPr>
        <w:pStyle w:val="CommentText"/>
      </w:pPr>
      <w:r>
        <w:t xml:space="preserve">Input </w:t>
      </w:r>
      <w:proofErr w:type="gramStart"/>
      <w:r>
        <w:t>request :</w:t>
      </w:r>
      <w:proofErr w:type="gramEnd"/>
      <w:r>
        <w:t xml:space="preserve"> Mobile </w:t>
      </w:r>
      <w:r w:rsidR="00B761B7">
        <w:t>#</w:t>
      </w:r>
    </w:p>
    <w:p w:rsidR="00FA5088" w:rsidRDefault="00FA5088">
      <w:pPr>
        <w:pStyle w:val="CommentText"/>
      </w:pPr>
    </w:p>
    <w:p w:rsidR="00FA5088" w:rsidRDefault="00FA5088">
      <w:pPr>
        <w:pStyle w:val="CommentText"/>
      </w:pPr>
      <w:r>
        <w:t xml:space="preserve">Service </w:t>
      </w:r>
    </w:p>
    <w:p w:rsidR="00184C9E" w:rsidRDefault="00FA5088">
      <w:pPr>
        <w:pStyle w:val="CommentText"/>
      </w:pPr>
      <w:r>
        <w:t>1. Mo</w:t>
      </w:r>
      <w:r w:rsidR="00B761B7">
        <w:t xml:space="preserve">bile No is </w:t>
      </w:r>
      <w:proofErr w:type="gramStart"/>
      <w:r w:rsidR="00B761B7">
        <w:t>new ,</w:t>
      </w:r>
      <w:proofErr w:type="gramEnd"/>
      <w:r w:rsidR="00B761B7">
        <w:t xml:space="preserve"> Registration </w:t>
      </w:r>
      <w:r w:rsidR="00B761B7">
        <w:t xml:space="preserve">, you need </w:t>
      </w:r>
      <w:proofErr w:type="spellStart"/>
      <w:r w:rsidR="00B761B7">
        <w:t>isregsitedNew</w:t>
      </w:r>
      <w:proofErr w:type="spellEnd"/>
      <w:r w:rsidR="00B761B7">
        <w:t>=true/false</w:t>
      </w:r>
    </w:p>
    <w:p w:rsidR="00184C9E" w:rsidRDefault="00184C9E">
      <w:pPr>
        <w:pStyle w:val="CommentText"/>
      </w:pPr>
    </w:p>
    <w:p w:rsidR="00184C9E" w:rsidRDefault="00184C9E">
      <w:pPr>
        <w:pStyle w:val="CommentText"/>
      </w:pPr>
    </w:p>
    <w:p w:rsidR="00184C9E" w:rsidRDefault="00B761B7">
      <w:pPr>
        <w:pStyle w:val="CommentText"/>
      </w:pPr>
      <w:r>
        <w:t>Output</w:t>
      </w:r>
      <w:r>
        <w:t xml:space="preserve"> Resonse </w:t>
      </w:r>
    </w:p>
    <w:p w:rsidR="00184C9E" w:rsidRDefault="00184C9E">
      <w:pPr>
        <w:pStyle w:val="CommentText"/>
      </w:pPr>
    </w:p>
    <w:p w:rsidR="00184C9E" w:rsidRDefault="00B761B7">
      <w:pPr>
        <w:pStyle w:val="CommentText"/>
      </w:pPr>
      <w:bookmarkStart w:id="38" w:name="OLE_LINK1"/>
      <w:bookmarkStart w:id="39" w:name="OLE_LINK2"/>
      <w:proofErr w:type="spellStart"/>
      <w:proofErr w:type="gramStart"/>
      <w:r w:rsidRPr="009F3DD3">
        <w:rPr>
          <w:b/>
        </w:rPr>
        <w:t>isRegistered</w:t>
      </w:r>
      <w:bookmarkEnd w:id="38"/>
      <w:bookmarkEnd w:id="39"/>
      <w:proofErr w:type="spellEnd"/>
      <w:r>
        <w:t>=</w:t>
      </w:r>
      <w:proofErr w:type="gramEnd"/>
      <w:r>
        <w:t>true/false</w:t>
      </w:r>
      <w:r>
        <w:t xml:space="preserve">   - true, </w:t>
      </w:r>
      <w:r>
        <w:t xml:space="preserve">I will generate </w:t>
      </w:r>
      <w:r>
        <w:t>OTP</w:t>
      </w:r>
      <w:r>
        <w:t xml:space="preserve"> </w:t>
      </w:r>
      <w:r>
        <w:t>(</w:t>
      </w:r>
      <w:r>
        <w:t xml:space="preserve"> Token</w:t>
      </w:r>
      <w:r>
        <w:t>/OTP</w:t>
      </w:r>
      <w:r>
        <w:t xml:space="preserve">   --</w:t>
      </w:r>
      <w:r>
        <w:t xml:space="preserve">&gt; </w:t>
      </w:r>
      <w:r>
        <w:t xml:space="preserve"> Time Stamp</w:t>
      </w:r>
      <w:r>
        <w:t xml:space="preserve">    , Encrypt</w:t>
      </w:r>
      <w:r>
        <w:t>/Decrypt</w:t>
      </w:r>
      <w:r>
        <w:t xml:space="preserve"> , this filed I will s</w:t>
      </w:r>
      <w:r>
        <w:t xml:space="preserve">end </w:t>
      </w:r>
      <w:r>
        <w:t xml:space="preserve"> </w:t>
      </w:r>
      <w:r>
        <w:t>)</w:t>
      </w:r>
      <w:r>
        <w:t xml:space="preserve"> </w:t>
      </w:r>
      <w:r>
        <w:t xml:space="preserve"> </w:t>
      </w:r>
      <w:r>
        <w:t xml:space="preserve">take to new </w:t>
      </w:r>
      <w:r>
        <w:t xml:space="preserve">registration </w:t>
      </w:r>
      <w:r>
        <w:t>page</w:t>
      </w:r>
    </w:p>
    <w:p w:rsidR="00184C9E" w:rsidRDefault="00B761B7">
      <w:pPr>
        <w:pStyle w:val="CommentText"/>
      </w:pPr>
      <w:proofErr w:type="gramStart"/>
      <w:r>
        <w:t>false</w:t>
      </w:r>
      <w:proofErr w:type="gramEnd"/>
      <w:r>
        <w:t xml:space="preserve"> - I will generate OTP </w:t>
      </w:r>
      <w:r>
        <w:t xml:space="preserve">take to screen 3 </w:t>
      </w:r>
    </w:p>
    <w:p w:rsidR="009F3DD3" w:rsidRDefault="00B761B7">
      <w:pPr>
        <w:pStyle w:val="CommentText"/>
      </w:pPr>
      <w:proofErr w:type="gramStart"/>
      <w:r>
        <w:t>token</w:t>
      </w:r>
      <w:proofErr w:type="gramEnd"/>
      <w:r>
        <w:t xml:space="preserve"> -time stamp </w:t>
      </w:r>
    </w:p>
    <w:p w:rsidR="009F3DD3" w:rsidRDefault="009F3DD3">
      <w:pPr>
        <w:pStyle w:val="CommentText"/>
      </w:pPr>
    </w:p>
    <w:p w:rsidR="009F3DD3" w:rsidRDefault="009F3DD3">
      <w:pPr>
        <w:pStyle w:val="CommentText"/>
      </w:pPr>
    </w:p>
    <w:p w:rsidR="009F3DD3" w:rsidRDefault="009F3DD3">
      <w:pPr>
        <w:pStyle w:val="CommentText"/>
        <w:rPr>
          <w:b/>
        </w:rPr>
      </w:pPr>
      <w:proofErr w:type="spellStart"/>
      <w:proofErr w:type="gramStart"/>
      <w:r w:rsidRPr="009F3DD3">
        <w:rPr>
          <w:b/>
        </w:rPr>
        <w:t>isRegistered</w:t>
      </w:r>
      <w:proofErr w:type="spellEnd"/>
      <w:proofErr w:type="gramEnd"/>
      <w:r w:rsidR="00B761B7">
        <w:rPr>
          <w:b/>
        </w:rPr>
        <w:t xml:space="preserve"> = true - Registration page , false --screen 3</w:t>
      </w:r>
    </w:p>
    <w:p w:rsidR="009F3DD3" w:rsidRDefault="00B761B7">
      <w:pPr>
        <w:pStyle w:val="CommentText"/>
        <w:rPr>
          <w:b/>
        </w:rPr>
      </w:pPr>
      <w:r>
        <w:rPr>
          <w:b/>
        </w:rPr>
        <w:t xml:space="preserve">Token - </w:t>
      </w:r>
      <w:r>
        <w:rPr>
          <w:b/>
        </w:rPr>
        <w:t>Time Stamp</w:t>
      </w:r>
    </w:p>
    <w:p w:rsidR="009F3DD3" w:rsidRDefault="00B761B7">
      <w:pPr>
        <w:pStyle w:val="CommentText"/>
        <w:rPr>
          <w:b/>
        </w:rPr>
      </w:pPr>
      <w:proofErr w:type="gramStart"/>
      <w:r>
        <w:rPr>
          <w:b/>
        </w:rPr>
        <w:t xml:space="preserve">Screen </w:t>
      </w:r>
      <w:r>
        <w:rPr>
          <w:b/>
        </w:rPr>
        <w:t xml:space="preserve"> Page</w:t>
      </w:r>
      <w:proofErr w:type="gramEnd"/>
      <w:r>
        <w:rPr>
          <w:b/>
        </w:rPr>
        <w:t xml:space="preserve">- </w:t>
      </w:r>
      <w:r>
        <w:rPr>
          <w:b/>
        </w:rPr>
        <w:t xml:space="preserve"> Home Page </w:t>
      </w:r>
    </w:p>
    <w:p w:rsidR="00360B03" w:rsidRDefault="00360B03">
      <w:pPr>
        <w:pStyle w:val="CommentText"/>
        <w:rPr>
          <w:b/>
        </w:rPr>
      </w:pPr>
    </w:p>
    <w:p w:rsidR="00360B03" w:rsidRDefault="00B761B7">
      <w:pPr>
        <w:pStyle w:val="CommentText"/>
        <w:rPr>
          <w:b/>
        </w:rPr>
      </w:pPr>
      <w:proofErr w:type="gramStart"/>
      <w:r>
        <w:rPr>
          <w:b/>
        </w:rPr>
        <w:t>Advantage :</w:t>
      </w:r>
      <w:proofErr w:type="gramEnd"/>
      <w:r>
        <w:rPr>
          <w:b/>
        </w:rPr>
        <w:t xml:space="preserve"> Business User Can set any page as Home Page - Configurable </w:t>
      </w:r>
    </w:p>
    <w:p w:rsidR="00360B03" w:rsidRDefault="00360B03">
      <w:pPr>
        <w:pStyle w:val="CommentText"/>
        <w:rPr>
          <w:b/>
        </w:rPr>
      </w:pPr>
    </w:p>
    <w:p w:rsidR="00360B03" w:rsidRDefault="00B761B7">
      <w:pPr>
        <w:pStyle w:val="CommentText"/>
        <w:rPr>
          <w:b/>
        </w:rPr>
      </w:pPr>
      <w:r>
        <w:rPr>
          <w:b/>
        </w:rPr>
        <w:t xml:space="preserve">Developement - </w:t>
      </w:r>
      <w:proofErr w:type="gramStart"/>
      <w:r>
        <w:rPr>
          <w:b/>
        </w:rPr>
        <w:t>Configuration :</w:t>
      </w:r>
      <w:proofErr w:type="gramEnd"/>
      <w:r>
        <w:rPr>
          <w:b/>
        </w:rPr>
        <w:t xml:space="preserve"> Resource Bundle   - Need deployment</w:t>
      </w:r>
    </w:p>
    <w:p w:rsidR="00360B03" w:rsidRDefault="00B761B7">
      <w:pPr>
        <w:pStyle w:val="CommentText"/>
        <w:rPr>
          <w:b/>
        </w:rPr>
      </w:pPr>
      <w:r>
        <w:rPr>
          <w:b/>
        </w:rPr>
        <w:t xml:space="preserve">                                                             Data Base              </w:t>
      </w:r>
      <w:r>
        <w:rPr>
          <w:b/>
        </w:rPr>
        <w:t xml:space="preserve"> - No need dployment </w:t>
      </w:r>
    </w:p>
    <w:p w:rsidR="00360B03" w:rsidRDefault="00360B03">
      <w:pPr>
        <w:pStyle w:val="CommentText"/>
        <w:rPr>
          <w:b/>
        </w:rPr>
      </w:pPr>
    </w:p>
    <w:p w:rsidR="00360B03" w:rsidRDefault="00B761B7">
      <w:pPr>
        <w:pStyle w:val="CommentText"/>
        <w:rPr>
          <w:b/>
        </w:rPr>
      </w:pPr>
      <w:bookmarkStart w:id="40" w:name="OLE_LINK3"/>
      <w:bookmarkStart w:id="41" w:name="OLE_LINK4"/>
      <w:r>
        <w:rPr>
          <w:b/>
        </w:rPr>
        <w:t>User</w:t>
      </w:r>
    </w:p>
    <w:p w:rsidR="00E65552" w:rsidRDefault="00B761B7">
      <w:pPr>
        <w:pStyle w:val="CommentText"/>
        <w:rPr>
          <w:b/>
        </w:rPr>
      </w:pPr>
      <w:r>
        <w:rPr>
          <w:b/>
        </w:rPr>
        <w:t xml:space="preserve">     M</w:t>
      </w:r>
      <w:r>
        <w:rPr>
          <w:b/>
        </w:rPr>
        <w:t>obile</w:t>
      </w:r>
      <w:r>
        <w:rPr>
          <w:b/>
        </w:rPr>
        <w:t xml:space="preserve"> </w:t>
      </w:r>
      <w:r>
        <w:rPr>
          <w:b/>
        </w:rPr>
        <w:t>No</w:t>
      </w:r>
      <w:r>
        <w:rPr>
          <w:b/>
        </w:rPr>
        <w:t>*</w:t>
      </w:r>
    </w:p>
    <w:p w:rsidR="00E65552" w:rsidRDefault="00B761B7">
      <w:pPr>
        <w:pStyle w:val="CommentText"/>
        <w:rPr>
          <w:b/>
        </w:rPr>
      </w:pPr>
      <w:r>
        <w:rPr>
          <w:b/>
        </w:rPr>
        <w:t xml:space="preserve">     Name</w:t>
      </w:r>
      <w:r>
        <w:rPr>
          <w:b/>
        </w:rPr>
        <w:t>*</w:t>
      </w:r>
    </w:p>
    <w:p w:rsidR="00E65552" w:rsidRDefault="00B761B7">
      <w:pPr>
        <w:pStyle w:val="CommentText"/>
        <w:rPr>
          <w:b/>
        </w:rPr>
      </w:pPr>
      <w:r>
        <w:rPr>
          <w:b/>
        </w:rPr>
        <w:t xml:space="preserve">   </w:t>
      </w:r>
      <w:r>
        <w:rPr>
          <w:b/>
        </w:rPr>
        <w:t xml:space="preserve"> </w:t>
      </w:r>
      <w:r>
        <w:rPr>
          <w:b/>
        </w:rPr>
        <w:t xml:space="preserve"> Email ID</w:t>
      </w:r>
    </w:p>
    <w:p w:rsidR="00C63E9B" w:rsidRDefault="00B761B7">
      <w:pPr>
        <w:pStyle w:val="CommentText"/>
        <w:rPr>
          <w:b/>
        </w:rPr>
      </w:pPr>
      <w:r>
        <w:rPr>
          <w:b/>
        </w:rPr>
        <w:t xml:space="preserve">     Photo </w:t>
      </w:r>
      <w:r>
        <w:rPr>
          <w:b/>
        </w:rPr>
        <w:t>Upload *</w:t>
      </w:r>
    </w:p>
    <w:p w:rsidR="00E65552" w:rsidRDefault="00B761B7">
      <w:pPr>
        <w:pStyle w:val="CommentText"/>
        <w:rPr>
          <w:b/>
        </w:rPr>
      </w:pPr>
      <w:r>
        <w:rPr>
          <w:b/>
        </w:rPr>
        <w:t xml:space="preserve">  </w:t>
      </w:r>
      <w:r>
        <w:rPr>
          <w:b/>
        </w:rPr>
        <w:t xml:space="preserve"> </w:t>
      </w:r>
      <w:r>
        <w:rPr>
          <w:b/>
        </w:rPr>
        <w:t xml:space="preserve"> </w:t>
      </w:r>
      <w:r>
        <w:rPr>
          <w:b/>
        </w:rPr>
        <w:t xml:space="preserve"> </w:t>
      </w:r>
      <w:r>
        <w:rPr>
          <w:b/>
        </w:rPr>
        <w:t>Driv</w:t>
      </w:r>
      <w:r>
        <w:rPr>
          <w:b/>
        </w:rPr>
        <w:t xml:space="preserve">ing </w:t>
      </w:r>
      <w:proofErr w:type="gramStart"/>
      <w:r>
        <w:rPr>
          <w:b/>
        </w:rPr>
        <w:t xml:space="preserve">License </w:t>
      </w:r>
      <w:r>
        <w:rPr>
          <w:b/>
        </w:rPr>
        <w:t xml:space="preserve"> -</w:t>
      </w:r>
      <w:proofErr w:type="gramEnd"/>
      <w:r>
        <w:rPr>
          <w:b/>
        </w:rPr>
        <w:t xml:space="preserve"> Media Type </w:t>
      </w:r>
    </w:p>
    <w:bookmarkEnd w:id="40"/>
    <w:bookmarkEnd w:id="41"/>
    <w:p w:rsidR="00E65552" w:rsidRDefault="00B761B7">
      <w:pPr>
        <w:pStyle w:val="CommentText"/>
        <w:rPr>
          <w:b/>
        </w:rPr>
      </w:pPr>
      <w:r>
        <w:rPr>
          <w:b/>
        </w:rPr>
        <w:t xml:space="preserve"> </w:t>
      </w:r>
    </w:p>
    <w:p w:rsidR="009F3DD3" w:rsidRDefault="009F3DD3">
      <w:pPr>
        <w:pStyle w:val="CommentText"/>
        <w:rPr>
          <w:b/>
        </w:rPr>
      </w:pPr>
    </w:p>
    <w:p w:rsidR="009F3DD3" w:rsidRDefault="009F3DD3">
      <w:pPr>
        <w:pStyle w:val="CommentText"/>
      </w:pPr>
    </w:p>
    <w:p w:rsidR="00184C9E" w:rsidRDefault="00B761B7">
      <w:pPr>
        <w:pStyle w:val="CommentText"/>
      </w:pPr>
      <w:r>
        <w:t xml:space="preserve">                                   </w:t>
      </w:r>
    </w:p>
    <w:p w:rsidR="00184C9E" w:rsidRDefault="00184C9E">
      <w:pPr>
        <w:pStyle w:val="CommentText"/>
      </w:pPr>
    </w:p>
    <w:p w:rsidR="00FA5088" w:rsidRDefault="00FA5088">
      <w:pPr>
        <w:pStyle w:val="CommentText"/>
      </w:pPr>
      <w:r>
        <w:t xml:space="preserve">  </w:t>
      </w:r>
    </w:p>
    <w:p w:rsidR="00FA5088" w:rsidRDefault="00FA5088">
      <w:pPr>
        <w:pStyle w:val="CommentText"/>
      </w:pPr>
    </w:p>
    <w:p w:rsidR="00FA5088" w:rsidRDefault="00FA5088">
      <w:pPr>
        <w:pStyle w:val="CommentText"/>
      </w:pPr>
      <w:r>
        <w:rPr>
          <w:vanish/>
        </w:rPr>
        <w:t>old applicatith Data is cleared, In both  the cases mobile # is val</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rsidR="00FA5088" w:rsidRDefault="00FA5088">
      <w:pPr>
        <w:pStyle w:val="CommentText"/>
      </w:pPr>
    </w:p>
    <w:p w:rsidR="00FA5088" w:rsidRDefault="00FA5088">
      <w:pPr>
        <w:pStyle w:val="CommentText"/>
      </w:pPr>
    </w:p>
  </w:comment>
  <w:comment w:id="42" w:author="Vinod" w:date="2016-07-04T11:12:00Z" w:initials="V">
    <w:p w:rsidR="00360B03" w:rsidRDefault="00360B03">
      <w:pPr>
        <w:pStyle w:val="CommentText"/>
      </w:pPr>
      <w:r>
        <w:rPr>
          <w:rStyle w:val="CommentReference"/>
        </w:rPr>
        <w:annotationRef/>
      </w:r>
      <w:r w:rsidR="00C63E9B" w:rsidRPr="009C608C">
        <w:rPr>
          <w:b/>
        </w:rPr>
        <w:t xml:space="preserve">It is part of </w:t>
      </w:r>
      <w:proofErr w:type="spellStart"/>
      <w:r w:rsidR="00C63E9B" w:rsidRPr="009C608C">
        <w:rPr>
          <w:b/>
        </w:rPr>
        <w:t>reg</w:t>
      </w:r>
      <w:proofErr w:type="spellEnd"/>
      <w:r w:rsidR="00C63E9B" w:rsidRPr="009C608C">
        <w:rPr>
          <w:b/>
        </w:rPr>
        <w:t xml:space="preserve"> or authentication</w:t>
      </w:r>
      <w:proofErr w:type="gramStart"/>
      <w:r w:rsidR="009C608C" w:rsidRPr="009C608C">
        <w:rPr>
          <w:b/>
        </w:rPr>
        <w:t>?</w:t>
      </w:r>
      <w:r w:rsidR="00C63E9B">
        <w:t>.</w:t>
      </w:r>
      <w:proofErr w:type="gramEnd"/>
    </w:p>
  </w:comment>
  <w:comment w:id="43" w:author="Vinod" w:date="2016-07-04T11:13:00Z" w:initials="V">
    <w:p w:rsidR="00E65552" w:rsidRPr="009C608C" w:rsidRDefault="00E65552">
      <w:pPr>
        <w:pStyle w:val="CommentText"/>
        <w:rPr>
          <w:b/>
        </w:rPr>
      </w:pPr>
      <w:r>
        <w:rPr>
          <w:rStyle w:val="CommentReference"/>
        </w:rPr>
        <w:annotationRef/>
      </w:r>
      <w:r w:rsidRPr="009C608C">
        <w:rPr>
          <w:b/>
        </w:rPr>
        <w:t>What type verification/</w:t>
      </w:r>
      <w:proofErr w:type="gramStart"/>
      <w:r w:rsidRPr="009C608C">
        <w:rPr>
          <w:b/>
        </w:rPr>
        <w:t>confirmation ?</w:t>
      </w:r>
      <w:proofErr w:type="gramEnd"/>
      <w:r w:rsidRPr="009C608C">
        <w:rPr>
          <w:b/>
        </w:rPr>
        <w:t xml:space="preserve"> </w:t>
      </w:r>
      <w:proofErr w:type="gramStart"/>
      <w:r w:rsidRPr="009C608C">
        <w:rPr>
          <w:b/>
        </w:rPr>
        <w:t>required</w:t>
      </w:r>
      <w:proofErr w:type="gramEnd"/>
      <w:r w:rsidRPr="009C608C">
        <w:rPr>
          <w:b/>
        </w:rPr>
        <w:t xml:space="preserve"> for new and old users also? What is use of it.</w:t>
      </w:r>
    </w:p>
  </w:comment>
  <w:comment w:id="44" w:author="Vinod" w:date="2016-07-04T11:15:00Z" w:initials="V">
    <w:p w:rsidR="00C63E9B" w:rsidRDefault="00C63E9B" w:rsidP="00C63E9B">
      <w:pPr>
        <w:pStyle w:val="CommentText"/>
        <w:rPr>
          <w:b/>
        </w:rPr>
      </w:pPr>
      <w:r>
        <w:rPr>
          <w:rStyle w:val="CommentReference"/>
        </w:rPr>
        <w:annotationRef/>
      </w:r>
    </w:p>
    <w:p w:rsidR="00C63E9B" w:rsidRPr="00985852" w:rsidRDefault="00B761B7" w:rsidP="00C63E9B">
      <w:pPr>
        <w:pStyle w:val="CommentText"/>
      </w:pPr>
      <w:r w:rsidRPr="00985852">
        <w:t xml:space="preserve">Input </w:t>
      </w:r>
      <w:r w:rsidR="00C63E9B" w:rsidRPr="00985852">
        <w:t>User</w:t>
      </w:r>
      <w:r w:rsidRPr="00985852">
        <w:t xml:space="preserve"> Screen 4</w:t>
      </w:r>
    </w:p>
    <w:p w:rsidR="00C63E9B" w:rsidRPr="00985852" w:rsidRDefault="00C63E9B" w:rsidP="00C63E9B">
      <w:pPr>
        <w:pStyle w:val="CommentText"/>
      </w:pPr>
      <w:r w:rsidRPr="00985852">
        <w:t xml:space="preserve">     Mobile No*</w:t>
      </w:r>
    </w:p>
    <w:p w:rsidR="00C63E9B" w:rsidRPr="00985852" w:rsidRDefault="00C63E9B" w:rsidP="00C63E9B">
      <w:pPr>
        <w:pStyle w:val="CommentText"/>
      </w:pPr>
      <w:r w:rsidRPr="00985852">
        <w:t xml:space="preserve">     Name*</w:t>
      </w:r>
    </w:p>
    <w:p w:rsidR="00C63E9B" w:rsidRPr="00985852" w:rsidRDefault="00C63E9B" w:rsidP="00C63E9B">
      <w:pPr>
        <w:pStyle w:val="CommentText"/>
      </w:pPr>
      <w:r w:rsidRPr="00985852">
        <w:t xml:space="preserve">     Email ID</w:t>
      </w:r>
    </w:p>
    <w:p w:rsidR="00C63E9B" w:rsidRPr="00985852" w:rsidRDefault="00B761B7" w:rsidP="00C63E9B">
      <w:pPr>
        <w:pStyle w:val="CommentText"/>
      </w:pPr>
      <w:r w:rsidRPr="00985852">
        <w:t xml:space="preserve">     </w:t>
      </w:r>
      <w:r w:rsidRPr="00985852">
        <w:t>City</w:t>
      </w:r>
      <w:r w:rsidRPr="00985852">
        <w:t>*</w:t>
      </w:r>
    </w:p>
    <w:p w:rsidR="00C63E9B" w:rsidRDefault="00C63E9B" w:rsidP="00C63E9B">
      <w:pPr>
        <w:pStyle w:val="CommentText"/>
        <w:rPr>
          <w:b/>
        </w:rPr>
      </w:pPr>
      <w:r w:rsidRPr="00985852">
        <w:t xml:space="preserve">     Driving </w:t>
      </w:r>
      <w:proofErr w:type="gramStart"/>
      <w:r w:rsidRPr="00985852">
        <w:t>License  -</w:t>
      </w:r>
      <w:proofErr w:type="gramEnd"/>
      <w:r w:rsidRPr="00985852">
        <w:t xml:space="preserve"> Media Type</w:t>
      </w:r>
      <w:r>
        <w:rPr>
          <w:b/>
        </w:rPr>
        <w:t xml:space="preserve"> </w:t>
      </w:r>
    </w:p>
    <w:p w:rsidR="009C608C" w:rsidRDefault="009C608C" w:rsidP="00C63E9B">
      <w:pPr>
        <w:pStyle w:val="CommentText"/>
        <w:rPr>
          <w:b/>
        </w:rPr>
      </w:pPr>
    </w:p>
    <w:p w:rsidR="009C608C" w:rsidRDefault="00985852" w:rsidP="00C63E9B">
      <w:pPr>
        <w:pStyle w:val="CommentText"/>
        <w:rPr>
          <w:b/>
        </w:rPr>
      </w:pPr>
      <w:r>
        <w:rPr>
          <w:b/>
        </w:rPr>
        <w:t xml:space="preserve">No information about different type user </w:t>
      </w:r>
    </w:p>
    <w:p w:rsidR="00985852" w:rsidRDefault="00985852" w:rsidP="00C63E9B">
      <w:pPr>
        <w:pStyle w:val="CommentText"/>
        <w:rPr>
          <w:b/>
        </w:rPr>
      </w:pPr>
      <w:r>
        <w:rPr>
          <w:b/>
        </w:rPr>
        <w:t>Ex Customer, Family member</w:t>
      </w:r>
    </w:p>
    <w:p w:rsidR="009C608C" w:rsidRDefault="009C608C" w:rsidP="00C63E9B">
      <w:pPr>
        <w:pStyle w:val="CommentText"/>
        <w:rPr>
          <w:b/>
        </w:rPr>
      </w:pPr>
    </w:p>
    <w:p w:rsidR="00C63E9B" w:rsidRDefault="00B761B7" w:rsidP="00C63E9B">
      <w:pPr>
        <w:pStyle w:val="CommentText"/>
        <w:rPr>
          <w:b/>
        </w:rPr>
      </w:pPr>
      <w:proofErr w:type="spellStart"/>
      <w:proofErr w:type="gramStart"/>
      <w:r>
        <w:rPr>
          <w:b/>
        </w:rPr>
        <w:t>Ouput</w:t>
      </w:r>
      <w:proofErr w:type="spellEnd"/>
      <w:r>
        <w:rPr>
          <w:b/>
        </w:rPr>
        <w:t xml:space="preserve"> :</w:t>
      </w:r>
      <w:proofErr w:type="gramEnd"/>
      <w:r>
        <w:rPr>
          <w:b/>
        </w:rPr>
        <w:t xml:space="preserve"> </w:t>
      </w:r>
      <w:proofErr w:type="spellStart"/>
      <w:r>
        <w:rPr>
          <w:b/>
        </w:rPr>
        <w:t>Reg</w:t>
      </w:r>
      <w:proofErr w:type="spellEnd"/>
      <w:r>
        <w:rPr>
          <w:b/>
        </w:rPr>
        <w:t xml:space="preserve"> complete</w:t>
      </w:r>
      <w:r>
        <w:rPr>
          <w:b/>
        </w:rPr>
        <w:t xml:space="preserve"> message</w:t>
      </w:r>
      <w:r>
        <w:rPr>
          <w:b/>
        </w:rPr>
        <w:t>.</w:t>
      </w:r>
      <w:r>
        <w:rPr>
          <w:b/>
        </w:rPr>
        <w:t xml:space="preserve"> </w:t>
      </w:r>
    </w:p>
    <w:p w:rsidR="009B4044" w:rsidRDefault="009B4044" w:rsidP="009B4044">
      <w:pPr>
        <w:pStyle w:val="CommentText"/>
      </w:pPr>
      <w:r>
        <w:t>ERROR</w:t>
      </w:r>
    </w:p>
    <w:p w:rsidR="009B4044" w:rsidRDefault="009B4044" w:rsidP="009B4044">
      <w:pPr>
        <w:pStyle w:val="CommentText"/>
      </w:pPr>
      <w:r>
        <w:t xml:space="preserve"> </w:t>
      </w:r>
      <w:proofErr w:type="spellStart"/>
      <w:proofErr w:type="gramStart"/>
      <w:r>
        <w:t>errorCode</w:t>
      </w:r>
      <w:proofErr w:type="spellEnd"/>
      <w:r>
        <w:t xml:space="preserve"> :</w:t>
      </w:r>
      <w:proofErr w:type="gramEnd"/>
      <w:r>
        <w:t xml:space="preserve"> </w:t>
      </w:r>
    </w:p>
    <w:p w:rsidR="009B4044" w:rsidRDefault="009B4044" w:rsidP="009B4044">
      <w:pPr>
        <w:pStyle w:val="CommentText"/>
      </w:pPr>
      <w:r>
        <w:t xml:space="preserve"> </w:t>
      </w:r>
      <w:proofErr w:type="spellStart"/>
      <w:proofErr w:type="gramStart"/>
      <w:r>
        <w:t>errorType</w:t>
      </w:r>
      <w:proofErr w:type="spellEnd"/>
      <w:r>
        <w:t xml:space="preserve">  BUSINESS</w:t>
      </w:r>
      <w:proofErr w:type="gramEnd"/>
      <w:r>
        <w:t xml:space="preserve">, DATA EXCEPTON, RUNTIME </w:t>
      </w:r>
    </w:p>
    <w:p w:rsidR="009B4044" w:rsidRDefault="009B4044" w:rsidP="009B4044">
      <w:pPr>
        <w:pStyle w:val="CommentText"/>
      </w:pPr>
      <w:r>
        <w:t xml:space="preserve"> </w:t>
      </w:r>
      <w:proofErr w:type="spellStart"/>
      <w:proofErr w:type="gramStart"/>
      <w:r>
        <w:t>errorMeesage</w:t>
      </w:r>
      <w:proofErr w:type="spellEnd"/>
      <w:r>
        <w:t xml:space="preserve"> :</w:t>
      </w:r>
      <w:proofErr w:type="gramEnd"/>
      <w:r w:rsidR="00985852">
        <w:t xml:space="preserve"> </w:t>
      </w:r>
      <w:r>
        <w:t>{</w:t>
      </w:r>
      <w:r w:rsidR="00985852">
        <w:t xml:space="preserve"> </w:t>
      </w:r>
      <w:proofErr w:type="spellStart"/>
      <w:r>
        <w:t>errorCode</w:t>
      </w:r>
      <w:proofErr w:type="spellEnd"/>
      <w:r>
        <w:t>:</w:t>
      </w:r>
      <w:r w:rsidR="00985852">
        <w:t xml:space="preserve"> </w:t>
      </w:r>
      <w:r>
        <w:t>}</w:t>
      </w:r>
    </w:p>
    <w:p w:rsidR="00C63E9B" w:rsidRDefault="009B4044">
      <w:pPr>
        <w:pStyle w:val="CommentText"/>
      </w:pPr>
      <w:r>
        <w:t>OR</w:t>
      </w:r>
      <w:r w:rsidR="00985852">
        <w:t xml:space="preserve"> </w:t>
      </w:r>
      <w:r>
        <w:t>{</w:t>
      </w:r>
      <w:r w:rsidR="00985852">
        <w:t xml:space="preserve"> </w:t>
      </w:r>
      <w:r>
        <w:t>}</w:t>
      </w:r>
    </w:p>
  </w:comment>
  <w:comment w:id="45" w:author="Vinod" w:date="2016-07-04T11:17:00Z" w:initials="V">
    <w:p w:rsidR="0008196A" w:rsidRDefault="00C63E9B">
      <w:pPr>
        <w:pStyle w:val="CommentText"/>
      </w:pPr>
      <w:r>
        <w:rPr>
          <w:rStyle w:val="CommentReference"/>
        </w:rPr>
        <w:annotationRef/>
      </w:r>
      <w:r w:rsidR="0008196A">
        <w:t xml:space="preserve">No </w:t>
      </w:r>
      <w:r>
        <w:t xml:space="preserve">Screen? </w:t>
      </w:r>
      <w:r w:rsidR="00985852">
        <w:t>0</w:t>
      </w:r>
      <w:r w:rsidR="0008196A">
        <w:t>No Details?</w:t>
      </w:r>
    </w:p>
  </w:comment>
  <w:comment w:id="46" w:author="Vinod" w:date="2016-07-03T20:20:00Z" w:initials="V">
    <w:p w:rsidR="00C1320F" w:rsidRDefault="00C1320F">
      <w:pPr>
        <w:pStyle w:val="CommentText"/>
      </w:pPr>
      <w:r>
        <w:rPr>
          <w:rStyle w:val="CommentReference"/>
        </w:rPr>
        <w:annotationRef/>
      </w:r>
      <w:r w:rsidR="00D817FF">
        <w:t>ON HOLD</w:t>
      </w:r>
    </w:p>
  </w:comment>
  <w:comment w:id="47" w:author="Vinod" w:date="2016-07-03T20:21:00Z" w:initials="V">
    <w:p w:rsidR="00C1320F" w:rsidRDefault="00C1320F">
      <w:pPr>
        <w:pStyle w:val="CommentText"/>
      </w:pPr>
      <w:r>
        <w:rPr>
          <w:rStyle w:val="CommentReference"/>
        </w:rPr>
        <w:annotationRef/>
      </w:r>
      <w:proofErr w:type="gramStart"/>
      <w:r w:rsidR="00B761B7">
        <w:t>field</w:t>
      </w:r>
      <w:proofErr w:type="gramEnd"/>
      <w:r w:rsidR="00B761B7">
        <w:t xml:space="preserve"> </w:t>
      </w:r>
      <w:r w:rsidR="00E469AE">
        <w:t>Community-Joined</w:t>
      </w:r>
      <w:r>
        <w:t xml:space="preserve"> default </w:t>
      </w:r>
      <w:r w:rsidR="00E469AE">
        <w:t>false</w:t>
      </w:r>
      <w:r>
        <w:t>.</w:t>
      </w:r>
    </w:p>
  </w:comment>
  <w:comment w:id="48" w:author="Vinod" w:date="2016-07-04T11:19:00Z" w:initials="V">
    <w:p w:rsidR="00C1320F" w:rsidRPr="009C608C" w:rsidRDefault="00C1320F">
      <w:pPr>
        <w:pStyle w:val="CommentText"/>
        <w:rPr>
          <w:b/>
        </w:rPr>
      </w:pPr>
      <w:r>
        <w:rPr>
          <w:rStyle w:val="CommentReference"/>
        </w:rPr>
        <w:annotationRef/>
      </w:r>
      <w:r w:rsidRPr="009C608C">
        <w:rPr>
          <w:b/>
        </w:rPr>
        <w:t xml:space="preserve">More information why </w:t>
      </w:r>
      <w:r w:rsidR="004C0883">
        <w:rPr>
          <w:b/>
        </w:rPr>
        <w:t>user</w:t>
      </w:r>
      <w:r w:rsidR="00B761B7" w:rsidRPr="009C608C">
        <w:rPr>
          <w:b/>
        </w:rPr>
        <w:t xml:space="preserve"> exit or rejoin the community?</w:t>
      </w:r>
    </w:p>
  </w:comment>
  <w:comment w:id="49" w:author="Vinod" w:date="2016-07-04T11:19:00Z" w:initials="V">
    <w:p w:rsidR="00C1320F" w:rsidRDefault="00C1320F">
      <w:pPr>
        <w:pStyle w:val="CommentText"/>
      </w:pPr>
      <w:r>
        <w:rPr>
          <w:rStyle w:val="CommentReference"/>
        </w:rPr>
        <w:annotationRef/>
      </w:r>
      <w:r w:rsidR="00816A00">
        <w:t xml:space="preserve">Send the request for help for basic </w:t>
      </w:r>
      <w:proofErr w:type="spellStart"/>
      <w:r w:rsidR="00816A00">
        <w:t>need.</w:t>
      </w:r>
      <w:r w:rsidR="00816A00" w:rsidRPr="004C0883">
        <w:rPr>
          <w:b/>
        </w:rPr>
        <w:t>How</w:t>
      </w:r>
      <w:proofErr w:type="spellEnd"/>
      <w:r w:rsidR="00816A00" w:rsidRPr="004C0883">
        <w:rPr>
          <w:b/>
        </w:rPr>
        <w:t xml:space="preserve"> </w:t>
      </w:r>
      <w:r w:rsidR="000C3799" w:rsidRPr="004C0883">
        <w:rPr>
          <w:b/>
        </w:rPr>
        <w:t>other user see and help him?</w:t>
      </w:r>
    </w:p>
  </w:comment>
  <w:comment w:id="50" w:author="Vinod" w:date="2016-07-03T20:19:00Z" w:initials="V">
    <w:p w:rsidR="000C3799" w:rsidRDefault="000C3799">
      <w:pPr>
        <w:pStyle w:val="CommentText"/>
      </w:pPr>
      <w:r>
        <w:rPr>
          <w:rStyle w:val="CommentReference"/>
        </w:rPr>
        <w:annotationRef/>
      </w:r>
      <w:r w:rsidR="00E1655E">
        <w:t>ON HOLD</w:t>
      </w:r>
    </w:p>
  </w:comment>
  <w:comment w:id="51" w:author="Vinod" w:date="2016-07-03T19:14:00Z" w:initials="V">
    <w:p w:rsidR="000533AF" w:rsidRDefault="000533AF">
      <w:pPr>
        <w:pStyle w:val="CommentText"/>
      </w:pPr>
      <w:r>
        <w:rPr>
          <w:rStyle w:val="CommentReference"/>
        </w:rPr>
        <w:annotationRef/>
      </w:r>
      <w:r>
        <w:t>Request emergency</w:t>
      </w:r>
    </w:p>
    <w:p w:rsidR="000533AF" w:rsidRDefault="000533AF">
      <w:pPr>
        <w:pStyle w:val="CommentText"/>
      </w:pPr>
      <w:r>
        <w:t>Input: Customer ID, Request Type, Location</w:t>
      </w:r>
    </w:p>
    <w:p w:rsidR="000533AF" w:rsidRDefault="000533AF">
      <w:pPr>
        <w:pStyle w:val="CommentText"/>
      </w:pPr>
      <w:r>
        <w:t>Output Your request in process message.</w:t>
      </w:r>
    </w:p>
  </w:comment>
  <w:comment w:id="52" w:author="Vinod" w:date="2016-07-03T19:30:00Z" w:initials="V">
    <w:p w:rsidR="001B6944" w:rsidRDefault="000533AF">
      <w:pPr>
        <w:pStyle w:val="CommentText"/>
      </w:pPr>
      <w:r>
        <w:rPr>
          <w:rStyle w:val="CommentReference"/>
        </w:rPr>
        <w:annotationRef/>
      </w:r>
      <w:r>
        <w:t xml:space="preserve">Search the ambulance nearby to customer location. </w:t>
      </w:r>
    </w:p>
    <w:p w:rsidR="001B6944" w:rsidRDefault="001B6944">
      <w:pPr>
        <w:pStyle w:val="CommentText"/>
      </w:pPr>
    </w:p>
    <w:p w:rsidR="001B6944" w:rsidRDefault="00B761B7">
      <w:pPr>
        <w:pStyle w:val="CommentText"/>
      </w:pPr>
      <w:r>
        <w:t>How to search Service provider</w:t>
      </w:r>
      <w:proofErr w:type="gramStart"/>
      <w:r>
        <w:t>?</w:t>
      </w:r>
      <w:r>
        <w:t>(</w:t>
      </w:r>
      <w:proofErr w:type="gramEnd"/>
      <w:r>
        <w:t>Vinod</w:t>
      </w:r>
      <w:r>
        <w:t>)</w:t>
      </w:r>
    </w:p>
    <w:p w:rsidR="001B6944" w:rsidRDefault="001B6944">
      <w:pPr>
        <w:pStyle w:val="CommentText"/>
      </w:pPr>
    </w:p>
    <w:p w:rsidR="000533AF" w:rsidRDefault="00B761B7">
      <w:pPr>
        <w:pStyle w:val="CommentText"/>
      </w:pPr>
      <w:r>
        <w:t>Ser</w:t>
      </w:r>
      <w:r>
        <w:t>vice provide</w:t>
      </w:r>
      <w:r w:rsidR="000533AF">
        <w:t xml:space="preserve">r </w:t>
      </w:r>
      <w:r>
        <w:t xml:space="preserve">accept </w:t>
      </w:r>
      <w:proofErr w:type="spellStart"/>
      <w:r>
        <w:t>req</w:t>
      </w:r>
      <w:proofErr w:type="spellEnd"/>
      <w:r>
        <w:t xml:space="preserve"> </w:t>
      </w:r>
    </w:p>
    <w:p w:rsidR="000533AF" w:rsidRDefault="00B761B7">
      <w:pPr>
        <w:pStyle w:val="CommentText"/>
      </w:pPr>
      <w:r>
        <w:t xml:space="preserve">1) </w:t>
      </w:r>
      <w:r w:rsidR="00225B36">
        <w:t>Service</w:t>
      </w:r>
      <w:r>
        <w:t xml:space="preserve"> provider information</w:t>
      </w:r>
    </w:p>
    <w:p w:rsidR="00225B36" w:rsidRDefault="00B761B7">
      <w:pPr>
        <w:pStyle w:val="CommentText"/>
      </w:pPr>
      <w:r>
        <w:t>Name, Mobile, ETA</w:t>
      </w:r>
      <w:r>
        <w:t xml:space="preserve"> </w:t>
      </w:r>
      <w:r>
        <w:t>and photo</w:t>
      </w:r>
      <w:r>
        <w:t xml:space="preserve"> and location</w:t>
      </w:r>
      <w:r>
        <w:t>.</w:t>
      </w:r>
    </w:p>
    <w:p w:rsidR="00225B36" w:rsidRDefault="00B761B7">
      <w:pPr>
        <w:pStyle w:val="CommentText"/>
      </w:pPr>
      <w:r>
        <w:t xml:space="preserve">2) </w:t>
      </w:r>
      <w:proofErr w:type="gramStart"/>
      <w:r>
        <w:t>if</w:t>
      </w:r>
      <w:proofErr w:type="gramEnd"/>
      <w:r>
        <w:t xml:space="preserve"> reject search new service provider.</w:t>
      </w:r>
    </w:p>
    <w:p w:rsidR="001B6944" w:rsidRDefault="00B761B7">
      <w:pPr>
        <w:pStyle w:val="CommentText"/>
      </w:pPr>
      <w:r>
        <w:t xml:space="preserve">3) </w:t>
      </w:r>
      <w:r>
        <w:t xml:space="preserve">incremental </w:t>
      </w:r>
      <w:r>
        <w:t>3km</w:t>
      </w:r>
      <w:r>
        <w:t xml:space="preserve"> 5km</w:t>
      </w:r>
      <w:r>
        <w:t xml:space="preserve"> 7km 10km (</w:t>
      </w:r>
      <w:r>
        <w:t>5mit</w:t>
      </w:r>
      <w:r>
        <w:t xml:space="preserve"> - 10 </w:t>
      </w:r>
      <w:proofErr w:type="spellStart"/>
      <w:r>
        <w:t>mit</w:t>
      </w:r>
      <w:proofErr w:type="spellEnd"/>
      <w:r>
        <w:t xml:space="preserve"> limit</w:t>
      </w:r>
      <w:r>
        <w:t xml:space="preserve"> to accept</w:t>
      </w:r>
      <w:r>
        <w:t>)</w:t>
      </w:r>
      <w:r>
        <w:t>.</w:t>
      </w:r>
    </w:p>
  </w:comment>
  <w:comment w:id="53" w:author="Vinod" w:date="2016-07-04T11:19:00Z" w:initials="V">
    <w:p w:rsidR="00522322" w:rsidRPr="004C0883" w:rsidRDefault="00522322">
      <w:pPr>
        <w:pStyle w:val="CommentText"/>
        <w:rPr>
          <w:b/>
        </w:rPr>
      </w:pPr>
      <w:r>
        <w:rPr>
          <w:rStyle w:val="CommentReference"/>
        </w:rPr>
        <w:annotationRef/>
      </w:r>
      <w:r w:rsidRPr="004C0883">
        <w:rPr>
          <w:b/>
        </w:rPr>
        <w:t>Why Service Provider?</w:t>
      </w:r>
    </w:p>
  </w:comment>
  <w:comment w:id="54" w:author="Vinod" w:date="2016-07-04T11:34:00Z" w:initials="V">
    <w:p w:rsidR="00A552D8" w:rsidRPr="00BA1217" w:rsidRDefault="00A552D8">
      <w:pPr>
        <w:pStyle w:val="CommentText"/>
        <w:rPr>
          <w:b/>
        </w:rPr>
      </w:pPr>
      <w:r>
        <w:rPr>
          <w:rStyle w:val="CommentReference"/>
        </w:rPr>
        <w:annotationRef/>
      </w:r>
      <w:r w:rsidRPr="00BA1217">
        <w:rPr>
          <w:b/>
        </w:rPr>
        <w:t>Need all</w:t>
      </w:r>
      <w:r w:rsidR="00BA1217" w:rsidRPr="00BA1217">
        <w:rPr>
          <w:b/>
        </w:rPr>
        <w:t xml:space="preserve"> simple requirements</w:t>
      </w:r>
      <w:r w:rsidRPr="00BA1217">
        <w:rPr>
          <w:b/>
        </w:rPr>
        <w:t xml:space="preserve"> list</w:t>
      </w:r>
    </w:p>
  </w:comment>
  <w:comment w:id="55" w:author="Vinod" w:date="2016-07-04T11:19:00Z" w:initials="V">
    <w:p w:rsidR="00522322" w:rsidRPr="004C0883" w:rsidRDefault="00522322">
      <w:pPr>
        <w:pStyle w:val="CommentText"/>
        <w:rPr>
          <w:b/>
        </w:rPr>
      </w:pPr>
      <w:r>
        <w:rPr>
          <w:rStyle w:val="CommentReference"/>
        </w:rPr>
        <w:annotationRef/>
      </w:r>
      <w:r w:rsidRPr="004C0883">
        <w:rPr>
          <w:b/>
        </w:rPr>
        <w:t>Where comment section?</w:t>
      </w:r>
    </w:p>
  </w:comment>
  <w:comment w:id="56" w:author="Vinod" w:date="2016-07-04T11:35:00Z" w:initials="V">
    <w:p w:rsidR="00522322" w:rsidRPr="004C0883" w:rsidRDefault="00522322">
      <w:pPr>
        <w:pStyle w:val="CommentText"/>
        <w:rPr>
          <w:b/>
        </w:rPr>
      </w:pPr>
      <w:r>
        <w:rPr>
          <w:rStyle w:val="CommentReference"/>
        </w:rPr>
        <w:annotationRef/>
      </w:r>
      <w:r w:rsidRPr="004C0883">
        <w:rPr>
          <w:b/>
        </w:rPr>
        <w:t xml:space="preserve">Need </w:t>
      </w:r>
      <w:r w:rsidR="00C17B9B">
        <w:rPr>
          <w:b/>
        </w:rPr>
        <w:t>Explain</w:t>
      </w:r>
    </w:p>
    <w:p w:rsidR="00522322" w:rsidRPr="004C0883" w:rsidRDefault="00522322">
      <w:pPr>
        <w:pStyle w:val="CommentText"/>
        <w:rPr>
          <w:b/>
        </w:rPr>
      </w:pPr>
      <w:r w:rsidRPr="004C0883">
        <w:rPr>
          <w:b/>
        </w:rPr>
        <w:t xml:space="preserve">How other </w:t>
      </w:r>
      <w:r w:rsidR="00B761B7" w:rsidRPr="004C0883">
        <w:rPr>
          <w:b/>
        </w:rPr>
        <w:t>member help?</w:t>
      </w:r>
    </w:p>
  </w:comment>
  <w:comment w:id="57" w:author="Vinod" w:date="2016-07-04T11:19:00Z" w:initials="V">
    <w:p w:rsidR="004A3D24" w:rsidRPr="004C0883" w:rsidRDefault="004A3D24">
      <w:pPr>
        <w:pStyle w:val="CommentText"/>
        <w:rPr>
          <w:b/>
        </w:rPr>
      </w:pPr>
      <w:r>
        <w:rPr>
          <w:rStyle w:val="CommentReference"/>
        </w:rPr>
        <w:annotationRef/>
      </w:r>
      <w:r w:rsidR="00810768" w:rsidRPr="004C0883">
        <w:rPr>
          <w:b/>
        </w:rPr>
        <w:t>Need to send all user for that location or only those user with in 15km?</w:t>
      </w:r>
    </w:p>
    <w:p w:rsidR="00810768" w:rsidRDefault="00B761B7">
      <w:pPr>
        <w:pStyle w:val="CommentText"/>
      </w:pPr>
      <w:r>
        <w:t>Need Every Customer current location update</w:t>
      </w:r>
      <w:r>
        <w:t xml:space="preserve"> bef</w:t>
      </w:r>
      <w:r>
        <w:t>ore search.</w:t>
      </w:r>
    </w:p>
  </w:comment>
  <w:comment w:id="58" w:author="Vinod" w:date="2016-07-04T11:21:00Z" w:initials="V">
    <w:p w:rsidR="008C796B" w:rsidRPr="004C0883" w:rsidRDefault="008C796B">
      <w:pPr>
        <w:pStyle w:val="CommentText"/>
        <w:rPr>
          <w:b/>
        </w:rPr>
      </w:pPr>
      <w:r>
        <w:rPr>
          <w:rStyle w:val="CommentReference"/>
        </w:rPr>
        <w:annotationRef/>
      </w:r>
      <w:r w:rsidRPr="004C0883">
        <w:rPr>
          <w:b/>
        </w:rPr>
        <w:t xml:space="preserve">Need </w:t>
      </w:r>
      <w:r w:rsidR="00B761B7" w:rsidRPr="004C0883">
        <w:rPr>
          <w:b/>
        </w:rPr>
        <w:t xml:space="preserve">display all 3 users information? </w:t>
      </w:r>
      <w:proofErr w:type="gramStart"/>
      <w:r w:rsidR="00B761B7" w:rsidRPr="004C0883">
        <w:rPr>
          <w:b/>
        </w:rPr>
        <w:t>know</w:t>
      </w:r>
      <w:proofErr w:type="gramEnd"/>
      <w:r w:rsidR="00B761B7" w:rsidRPr="004C0883">
        <w:rPr>
          <w:b/>
        </w:rPr>
        <w:t xml:space="preserve"> only one user information getting displayed.</w:t>
      </w:r>
    </w:p>
  </w:comment>
  <w:comment w:id="59" w:author="Vinod" w:date="2016-07-03T23:39:00Z" w:initials="V">
    <w:p w:rsidR="00A126EA" w:rsidRDefault="00A126EA">
      <w:pPr>
        <w:pStyle w:val="CommentText"/>
      </w:pPr>
      <w:r>
        <w:rPr>
          <w:rStyle w:val="CommentReference"/>
        </w:rPr>
        <w:annotationRef/>
      </w:r>
      <w:r>
        <w:t xml:space="preserve">Input: location, service </w:t>
      </w:r>
      <w:proofErr w:type="spellStart"/>
      <w:r>
        <w:t>type</w:t>
      </w:r>
      <w:proofErr w:type="gramStart"/>
      <w:r w:rsidR="00B761B7">
        <w:t>,customer</w:t>
      </w:r>
      <w:proofErr w:type="gramEnd"/>
      <w:r w:rsidR="00B761B7">
        <w:t>_id</w:t>
      </w:r>
      <w:proofErr w:type="spellEnd"/>
    </w:p>
    <w:p w:rsidR="00A126EA" w:rsidRDefault="00A126EA">
      <w:pPr>
        <w:pStyle w:val="CommentText"/>
      </w:pPr>
      <w:r>
        <w:t>Output</w:t>
      </w:r>
      <w:proofErr w:type="gramStart"/>
      <w:r>
        <w:t>: ?</w:t>
      </w:r>
      <w:proofErr w:type="gramEnd"/>
      <w:r>
        <w:t xml:space="preserve"> </w:t>
      </w:r>
      <w:proofErr w:type="gramStart"/>
      <w:r>
        <w:t>only</w:t>
      </w:r>
      <w:proofErr w:type="gramEnd"/>
      <w:r>
        <w:t xml:space="preserve"> message that user request in progress</w:t>
      </w:r>
      <w:r w:rsidR="00B761B7">
        <w:t xml:space="preserve"> until request is accept</w:t>
      </w:r>
      <w:r>
        <w:t>.</w:t>
      </w:r>
    </w:p>
  </w:comment>
  <w:comment w:id="60" w:author="Vinod" w:date="2016-07-04T11:22:00Z" w:initials="V">
    <w:p w:rsidR="008C796B" w:rsidRDefault="008C796B">
      <w:pPr>
        <w:pStyle w:val="CommentText"/>
      </w:pPr>
      <w:r>
        <w:rPr>
          <w:rStyle w:val="CommentReference"/>
        </w:rPr>
        <w:annotationRef/>
      </w:r>
      <w:r>
        <w:t>Service Provider will have all information services like</w:t>
      </w:r>
    </w:p>
    <w:p w:rsidR="00A126EA" w:rsidRDefault="00B761B7">
      <w:pPr>
        <w:pStyle w:val="CommentText"/>
      </w:pPr>
      <w:r>
        <w:t>(</w:t>
      </w:r>
      <w:r>
        <w:t>Towing. Fuel refill</w:t>
      </w:r>
      <w:r>
        <w:t>)</w:t>
      </w:r>
      <w:r>
        <w:t>.</w:t>
      </w:r>
    </w:p>
    <w:p w:rsidR="008C796B" w:rsidRDefault="00B761B7">
      <w:pPr>
        <w:pStyle w:val="CommentText"/>
      </w:pPr>
      <w:proofErr w:type="gramStart"/>
      <w:r>
        <w:t>what</w:t>
      </w:r>
      <w:proofErr w:type="gramEnd"/>
      <w:r>
        <w:t xml:space="preserve"> </w:t>
      </w:r>
      <w:r>
        <w:t>m</w:t>
      </w:r>
      <w:r>
        <w:t xml:space="preserve">ini prize and max prize or fixed prize for service? </w:t>
      </w:r>
      <w:proofErr w:type="gramStart"/>
      <w:r>
        <w:t>we</w:t>
      </w:r>
      <w:proofErr w:type="gramEnd"/>
      <w:r>
        <w:t xml:space="preserve"> will have all the services and prize list</w:t>
      </w:r>
      <w:proofErr w:type="spellStart"/>
      <w:r>
        <w:t xml:space="preserve"> </w:t>
      </w:r>
      <w:proofErr w:type="spellEnd"/>
      <w:r>
        <w:t>,those will be fixed accordingly to the vehicle.</w:t>
      </w:r>
    </w:p>
    <w:p w:rsidR="004C0883" w:rsidRPr="004C0883" w:rsidRDefault="004C0883">
      <w:pPr>
        <w:pStyle w:val="CommentText"/>
        <w:rPr>
          <w:b/>
        </w:rPr>
      </w:pPr>
      <w:r w:rsidRPr="004C0883">
        <w:rPr>
          <w:b/>
        </w:rPr>
        <w:t>Need More information about services</w:t>
      </w:r>
      <w:r>
        <w:rPr>
          <w:b/>
        </w:rPr>
        <w:t xml:space="preserve"> and prize changes if any.</w:t>
      </w:r>
    </w:p>
  </w:comment>
  <w:comment w:id="61" w:author="Vinod" w:date="2016-07-04T11:35:00Z" w:initials="V">
    <w:p w:rsidR="00A126EA" w:rsidRDefault="00A126EA">
      <w:pPr>
        <w:pStyle w:val="CommentText"/>
      </w:pPr>
      <w:r>
        <w:rPr>
          <w:rStyle w:val="CommentReference"/>
        </w:rPr>
        <w:annotationRef/>
      </w:r>
      <w:r w:rsidRPr="000719C5">
        <w:rPr>
          <w:b/>
        </w:rPr>
        <w:t>Service provider requirement?</w:t>
      </w:r>
      <w:proofErr w:type="spellStart"/>
      <w:r w:rsidR="00B761B7">
        <w:t xml:space="preserve"> </w:t>
      </w:r>
      <w:proofErr w:type="spellEnd"/>
      <w:proofErr w:type="gramStart"/>
      <w:r w:rsidR="00B761B7">
        <w:t>in</w:t>
      </w:r>
      <w:proofErr w:type="gramEnd"/>
      <w:r w:rsidR="00B761B7">
        <w:t xml:space="preserve"> case </w:t>
      </w:r>
      <w:proofErr w:type="spellStart"/>
      <w:r w:rsidR="00B761B7">
        <w:t>c</w:t>
      </w:r>
      <w:r w:rsidR="00B761B7">
        <w:t>stomer</w:t>
      </w:r>
      <w:proofErr w:type="spellEnd"/>
      <w:r w:rsidR="00B761B7">
        <w:t xml:space="preserve"> don't know about the problem . so he can select ant option . </w:t>
      </w:r>
      <w:proofErr w:type="gramStart"/>
      <w:r w:rsidR="00B761B7">
        <w:t>when</w:t>
      </w:r>
      <w:proofErr w:type="gramEnd"/>
      <w:r w:rsidR="00B761B7">
        <w:t xml:space="preserve"> service provider will reach to the customer , then service provider will </w:t>
      </w:r>
      <w:proofErr w:type="spellStart"/>
      <w:r w:rsidR="00B761B7">
        <w:t>upate</w:t>
      </w:r>
      <w:proofErr w:type="spellEnd"/>
      <w:r w:rsidR="00B761B7">
        <w:t xml:space="preserve"> the </w:t>
      </w:r>
      <w:proofErr w:type="spellStart"/>
      <w:r w:rsidR="00B761B7">
        <w:t>issue_type</w:t>
      </w:r>
      <w:proofErr w:type="spellEnd"/>
      <w:r w:rsidR="00B761B7">
        <w:t>.</w:t>
      </w:r>
    </w:p>
    <w:p w:rsidR="003A5B99" w:rsidRDefault="00B761B7">
      <w:pPr>
        <w:pStyle w:val="CommentText"/>
      </w:pPr>
      <w:proofErr w:type="gramStart"/>
      <w:r>
        <w:t>ok</w:t>
      </w:r>
      <w:proofErr w:type="gramEnd"/>
      <w:r>
        <w:t xml:space="preserve"> but update happi</w:t>
      </w:r>
      <w:r>
        <w:t>ng from service provider side not in cureent app so this will in service provider app.</w:t>
      </w:r>
    </w:p>
    <w:p w:rsidR="00F0581F" w:rsidRDefault="00B761B7">
      <w:pPr>
        <w:pStyle w:val="CommentText"/>
      </w:pPr>
      <w:proofErr w:type="gramStart"/>
      <w:r>
        <w:t>whenever</w:t>
      </w:r>
      <w:proofErr w:type="gramEnd"/>
      <w:r>
        <w:t xml:space="preserve"> service provider will </w:t>
      </w:r>
      <w:proofErr w:type="spellStart"/>
      <w:r>
        <w:t>u</w:t>
      </w:r>
      <w:r>
        <w:t>pate</w:t>
      </w:r>
      <w:proofErr w:type="spellEnd"/>
      <w:r>
        <w:t xml:space="preserve"> </w:t>
      </w:r>
      <w:proofErr w:type="spellStart"/>
      <w:r>
        <w:t>i</w:t>
      </w:r>
      <w:proofErr w:type="spellEnd"/>
      <w:r>
        <w:t>ssue , so customer ans server both will get update.</w:t>
      </w:r>
    </w:p>
  </w:comment>
  <w:comment w:id="63" w:author="Vinod" w:date="2016-07-03T23:57:00Z" w:initials="V">
    <w:p w:rsidR="00A126EA" w:rsidRDefault="00A126EA">
      <w:pPr>
        <w:pStyle w:val="CommentText"/>
      </w:pPr>
      <w:r>
        <w:rPr>
          <w:rStyle w:val="CommentReference"/>
        </w:rPr>
        <w:annotationRef/>
      </w:r>
      <w:r>
        <w:t xml:space="preserve">Issue photos </w:t>
      </w:r>
      <w:r w:rsidR="00B761B7">
        <w:t>uploads.</w:t>
      </w:r>
    </w:p>
  </w:comment>
  <w:comment w:id="64" w:author="Vinod" w:date="2016-07-03T23:59:00Z" w:initials="V">
    <w:p w:rsidR="003A5B99" w:rsidRDefault="003A5B99">
      <w:pPr>
        <w:pStyle w:val="CommentText"/>
      </w:pPr>
      <w:r>
        <w:rPr>
          <w:rStyle w:val="CommentReference"/>
        </w:rPr>
        <w:annotationRef/>
      </w:r>
      <w:r>
        <w:t>Why Night stay?</w:t>
      </w:r>
      <w:r w:rsidR="00B761B7">
        <w:t xml:space="preserve"> </w:t>
      </w:r>
      <w:proofErr w:type="gramStart"/>
      <w:r w:rsidR="00B761B7">
        <w:t>if</w:t>
      </w:r>
      <w:proofErr w:type="gramEnd"/>
      <w:r w:rsidR="00B761B7">
        <w:t xml:space="preserve"> customer want to stay or when customer is taking towing , in that case he need stay option</w:t>
      </w:r>
    </w:p>
    <w:p w:rsidR="00F0581F" w:rsidRDefault="00F0581F">
      <w:pPr>
        <w:pStyle w:val="CommentText"/>
      </w:pPr>
    </w:p>
  </w:comment>
  <w:comment w:id="65" w:author="Vinod" w:date="2016-07-04T11:23:00Z" w:initials="V">
    <w:p w:rsidR="003A5B99" w:rsidRPr="004C0883" w:rsidRDefault="003A5B99">
      <w:pPr>
        <w:pStyle w:val="CommentText"/>
        <w:rPr>
          <w:b/>
        </w:rPr>
      </w:pPr>
      <w:r>
        <w:rPr>
          <w:rStyle w:val="CommentReference"/>
        </w:rPr>
        <w:annotationRef/>
      </w:r>
      <w:r w:rsidRPr="004C0883">
        <w:rPr>
          <w:b/>
        </w:rPr>
        <w:t>On witch case SMS confirmation? Why we need it?</w:t>
      </w:r>
    </w:p>
    <w:p w:rsidR="003A5B99" w:rsidRDefault="00B761B7">
      <w:pPr>
        <w:pStyle w:val="CommentText"/>
      </w:pPr>
      <w:proofErr w:type="gramStart"/>
      <w:r>
        <w:t>w</w:t>
      </w:r>
      <w:r>
        <w:t>h</w:t>
      </w:r>
      <w:r>
        <w:t>e</w:t>
      </w:r>
      <w:r>
        <w:t>n</w:t>
      </w:r>
      <w:proofErr w:type="gramEnd"/>
      <w:r>
        <w:t xml:space="preserve"> mobile network is not there , in that case input will go </w:t>
      </w:r>
      <w:r>
        <w:t>to</w:t>
      </w:r>
      <w:r>
        <w:t xml:space="preserve"> the server</w:t>
      </w:r>
      <w:r>
        <w:t xml:space="preserve"> from mobile.</w:t>
      </w:r>
      <w:r>
        <w:t xml:space="preserve"> </w:t>
      </w:r>
    </w:p>
  </w:comment>
  <w:comment w:id="66" w:author="Vinod" w:date="2016-07-04T11:23:00Z" w:initials="V">
    <w:p w:rsidR="003A5B99" w:rsidRPr="004C0883" w:rsidRDefault="003A5B99">
      <w:pPr>
        <w:pStyle w:val="CommentText"/>
        <w:rPr>
          <w:b/>
        </w:rPr>
      </w:pPr>
      <w:r>
        <w:rPr>
          <w:rStyle w:val="CommentReference"/>
        </w:rPr>
        <w:annotationRef/>
      </w:r>
      <w:r w:rsidR="00D8554C" w:rsidRPr="004C0883">
        <w:rPr>
          <w:b/>
        </w:rPr>
        <w:t>Need to check in scope</w:t>
      </w:r>
      <w:r w:rsidRPr="004C0883">
        <w:rPr>
          <w:b/>
        </w:rPr>
        <w:t xml:space="preserve"> </w:t>
      </w:r>
    </w:p>
  </w:comment>
  <w:comment w:id="67" w:author="Vinod" w:date="2016-07-04T11:23:00Z" w:initials="V">
    <w:p w:rsidR="00D8554C" w:rsidRPr="004C0883" w:rsidRDefault="00D8554C">
      <w:pPr>
        <w:pStyle w:val="CommentText"/>
        <w:rPr>
          <w:b/>
        </w:rPr>
      </w:pPr>
      <w:r>
        <w:rPr>
          <w:rStyle w:val="CommentReference"/>
        </w:rPr>
        <w:annotationRef/>
      </w:r>
      <w:r w:rsidR="0010668B" w:rsidRPr="004C0883">
        <w:rPr>
          <w:b/>
        </w:rPr>
        <w:t>Witch algorithm?</w:t>
      </w:r>
    </w:p>
    <w:p w:rsidR="0010668B" w:rsidRDefault="00B761B7">
      <w:pPr>
        <w:pStyle w:val="CommentText"/>
      </w:pPr>
      <w:proofErr w:type="gramStart"/>
      <w:r>
        <w:t>whi</w:t>
      </w:r>
      <w:r>
        <w:t>ch</w:t>
      </w:r>
      <w:proofErr w:type="gramEnd"/>
      <w:r>
        <w:t xml:space="preserve"> we have discuss , means about readius , time and number of times</w:t>
      </w:r>
    </w:p>
    <w:p w:rsidR="0010668B" w:rsidRDefault="00B761B7">
      <w:pPr>
        <w:pStyle w:val="CommentText"/>
      </w:pPr>
      <w:r>
        <w:t xml:space="preserve">3 to 5 to 7 to </w:t>
      </w:r>
      <w:proofErr w:type="gramStart"/>
      <w:r>
        <w:t xml:space="preserve">10 </w:t>
      </w:r>
      <w:r>
        <w:t>,</w:t>
      </w:r>
      <w:proofErr w:type="gramEnd"/>
      <w:r>
        <w:t xml:space="preserve"> time</w:t>
      </w:r>
      <w:r>
        <w:t xml:space="preserve"> 5-10 min</w:t>
      </w:r>
    </w:p>
    <w:p w:rsidR="0010668B" w:rsidRDefault="00B761B7">
      <w:pPr>
        <w:pStyle w:val="CommentText"/>
      </w:pPr>
      <w:proofErr w:type="gramStart"/>
      <w:r>
        <w:t>that</w:t>
      </w:r>
      <w:proofErr w:type="gramEnd"/>
      <w:r>
        <w:t xml:space="preserve"> means number of time is 4</w:t>
      </w:r>
    </w:p>
    <w:p w:rsidR="0010668B" w:rsidRDefault="0010668B">
      <w:pPr>
        <w:pStyle w:val="CommentText"/>
      </w:pPr>
    </w:p>
  </w:comment>
  <w:comment w:id="71" w:author="Vinod" w:date="2016-07-04T11:32:00Z" w:initials="V">
    <w:p w:rsidR="0010668B" w:rsidRPr="00CC63C9" w:rsidRDefault="0010668B">
      <w:pPr>
        <w:pStyle w:val="CommentText"/>
        <w:rPr>
          <w:b/>
        </w:rPr>
      </w:pPr>
      <w:r>
        <w:rPr>
          <w:rStyle w:val="CommentReference"/>
        </w:rPr>
        <w:annotationRef/>
      </w:r>
      <w:r w:rsidR="00CC63C9" w:rsidRPr="00CC63C9">
        <w:rPr>
          <w:b/>
        </w:rPr>
        <w:t>What</w:t>
      </w:r>
      <w:r w:rsidRPr="00CC63C9">
        <w:rPr>
          <w:b/>
        </w:rPr>
        <w:t xml:space="preserve"> happen when customer don’t have email?</w:t>
      </w:r>
      <w:r w:rsidR="00B761B7" w:rsidRPr="00CC63C9">
        <w:rPr>
          <w:b/>
        </w:rPr>
        <w:t xml:space="preserve"> </w:t>
      </w:r>
    </w:p>
    <w:p w:rsidR="0010668B" w:rsidRDefault="00B761B7">
      <w:pPr>
        <w:pStyle w:val="CommentText"/>
      </w:pPr>
      <w:proofErr w:type="gramStart"/>
      <w:r>
        <w:t>sms</w:t>
      </w:r>
      <w:proofErr w:type="gramEnd"/>
      <w:r>
        <w:t xml:space="preserve"> should go to customer number</w:t>
      </w:r>
    </w:p>
    <w:p w:rsidR="0010668B" w:rsidRPr="00CC63C9" w:rsidRDefault="0010668B">
      <w:pPr>
        <w:pStyle w:val="CommentText"/>
        <w:rPr>
          <w:b/>
        </w:rPr>
      </w:pPr>
      <w:r w:rsidRPr="00CC63C9">
        <w:rPr>
          <w:b/>
        </w:rPr>
        <w:t>What happen when more than 3</w:t>
      </w:r>
      <w:r w:rsidR="00CC63C9" w:rsidRPr="00CC63C9">
        <w:rPr>
          <w:b/>
        </w:rPr>
        <w:t xml:space="preserve"> or more</w:t>
      </w:r>
      <w:r w:rsidRPr="00CC63C9">
        <w:rPr>
          <w:b/>
        </w:rPr>
        <w:t xml:space="preserve"> service given </w:t>
      </w:r>
      <w:r w:rsidR="00CC63C9" w:rsidRPr="00CC63C9">
        <w:rPr>
          <w:b/>
        </w:rPr>
        <w:t>customer</w:t>
      </w:r>
      <w:r w:rsidR="00B761B7" w:rsidRPr="00CC63C9">
        <w:rPr>
          <w:b/>
        </w:rPr>
        <w:t xml:space="preserve"> </w:t>
      </w:r>
      <w:r w:rsidRPr="00CC63C9">
        <w:rPr>
          <w:b/>
        </w:rPr>
        <w:t>need to displ</w:t>
      </w:r>
      <w:r w:rsidR="00B761B7" w:rsidRPr="00CC63C9">
        <w:rPr>
          <w:b/>
        </w:rPr>
        <w:t>ay all service information invoice and in SMS</w:t>
      </w:r>
      <w:r w:rsidRPr="00CC63C9">
        <w:rPr>
          <w:b/>
        </w:rPr>
        <w:t>?</w:t>
      </w:r>
    </w:p>
    <w:p w:rsidR="0010668B" w:rsidRDefault="00B761B7">
      <w:pPr>
        <w:pStyle w:val="CommentText"/>
      </w:pPr>
      <w:proofErr w:type="gramStart"/>
      <w:r>
        <w:t>Yaa ,</w:t>
      </w:r>
      <w:proofErr w:type="gramEnd"/>
      <w:r>
        <w:t xml:space="preserve"> we have to give all service name and prize which service provider have given to customer</w:t>
      </w:r>
    </w:p>
    <w:p w:rsidR="00772820" w:rsidRPr="00BB7F6F" w:rsidRDefault="00B761B7">
      <w:pPr>
        <w:pStyle w:val="CommentText"/>
        <w:rPr>
          <w:b/>
        </w:rPr>
      </w:pPr>
      <w:r w:rsidRPr="00BB7F6F">
        <w:rPr>
          <w:b/>
        </w:rPr>
        <w:t xml:space="preserve">SMS have only 256 char only if display all given service and prize in sms it not possible if have more </w:t>
      </w:r>
      <w:r w:rsidR="00BB7F6F">
        <w:rPr>
          <w:b/>
        </w:rPr>
        <w:t>3 or more</w:t>
      </w:r>
      <w:r w:rsidRPr="00BB7F6F">
        <w:rPr>
          <w:b/>
        </w:rPr>
        <w:t>.</w:t>
      </w:r>
    </w:p>
    <w:p w:rsidR="00772820" w:rsidRDefault="00B761B7">
      <w:pPr>
        <w:pStyle w:val="CommentText"/>
      </w:pPr>
      <w:proofErr w:type="gramStart"/>
      <w:r>
        <w:t>in</w:t>
      </w:r>
      <w:proofErr w:type="gramEnd"/>
      <w:r>
        <w:t xml:space="preserve"> that</w:t>
      </w:r>
      <w:r>
        <w:t xml:space="preserve"> case we will more </w:t>
      </w:r>
      <w:proofErr w:type="spellStart"/>
      <w:r>
        <w:t>sms</w:t>
      </w:r>
      <w:proofErr w:type="spellEnd"/>
    </w:p>
    <w:p w:rsidR="00772820" w:rsidRDefault="00B761B7">
      <w:pPr>
        <w:pStyle w:val="CommentText"/>
      </w:pPr>
      <w:proofErr w:type="gramStart"/>
      <w:r>
        <w:t>we  can</w:t>
      </w:r>
      <w:proofErr w:type="gramEnd"/>
      <w:r>
        <w:t xml:space="preserve"> make simple hear only sending the number of</w:t>
      </w:r>
      <w:r>
        <w:t xml:space="preserve"> </w:t>
      </w:r>
      <w:proofErr w:type="spellStart"/>
      <w:r>
        <w:t>sevics</w:t>
      </w:r>
      <w:proofErr w:type="spellEnd"/>
      <w:r>
        <w:t xml:space="preserve"> given and prize but in mail in detail give.</w:t>
      </w:r>
    </w:p>
    <w:p w:rsidR="00772820" w:rsidRDefault="00B761B7">
      <w:pPr>
        <w:pStyle w:val="CommentText"/>
      </w:pPr>
      <w:proofErr w:type="gramStart"/>
      <w:r>
        <w:t>yaa</w:t>
      </w:r>
      <w:proofErr w:type="gramEnd"/>
      <w:r>
        <w:t xml:space="preserve"> we can ask this.</w:t>
      </w:r>
    </w:p>
    <w:p w:rsidR="0010668B" w:rsidRDefault="0010668B">
      <w:pPr>
        <w:pStyle w:val="CommentText"/>
      </w:pPr>
    </w:p>
    <w:p w:rsidR="0010668B" w:rsidRDefault="0010668B">
      <w:pPr>
        <w:pStyle w:val="CommentText"/>
      </w:pPr>
    </w:p>
  </w:comment>
  <w:comment w:id="72" w:author="Vinod" w:date="2016-07-04T11:25:00Z" w:initials="V">
    <w:p w:rsidR="00772820" w:rsidRPr="00CC63C9" w:rsidRDefault="00772820">
      <w:pPr>
        <w:pStyle w:val="CommentText"/>
        <w:rPr>
          <w:b/>
        </w:rPr>
      </w:pPr>
      <w:r>
        <w:rPr>
          <w:rStyle w:val="CommentReference"/>
        </w:rPr>
        <w:annotationRef/>
      </w:r>
      <w:r w:rsidRPr="00CC63C9">
        <w:rPr>
          <w:b/>
        </w:rPr>
        <w:t>SMS and mails are from server side on in android?</w:t>
      </w:r>
    </w:p>
    <w:p w:rsidR="00772820" w:rsidRDefault="00B761B7">
      <w:pPr>
        <w:pStyle w:val="CommentText"/>
      </w:pPr>
      <w:r>
        <w:t>Fro</w:t>
      </w:r>
      <w:r>
        <w:t>m server side.</w:t>
      </w:r>
    </w:p>
  </w:comment>
  <w:comment w:id="73" w:author="Vinod" w:date="2016-07-04T11:26:00Z" w:initials="V">
    <w:p w:rsidR="00772820" w:rsidRPr="00CC63C9" w:rsidRDefault="00772820">
      <w:pPr>
        <w:pStyle w:val="CommentText"/>
        <w:rPr>
          <w:b/>
        </w:rPr>
      </w:pPr>
      <w:r>
        <w:rPr>
          <w:rStyle w:val="CommentReference"/>
        </w:rPr>
        <w:annotationRef/>
      </w:r>
      <w:r w:rsidRPr="00CC63C9">
        <w:rPr>
          <w:b/>
        </w:rPr>
        <w:t>Service request template required</w:t>
      </w:r>
    </w:p>
  </w:comment>
  <w:comment w:id="74" w:author="Vinod" w:date="2016-07-04T11:26:00Z" w:initials="V">
    <w:p w:rsidR="00546B95" w:rsidRPr="00CC63C9" w:rsidRDefault="00546B95">
      <w:pPr>
        <w:pStyle w:val="CommentText"/>
        <w:rPr>
          <w:b/>
        </w:rPr>
      </w:pPr>
      <w:r>
        <w:rPr>
          <w:rStyle w:val="CommentReference"/>
        </w:rPr>
        <w:annotationRef/>
      </w:r>
      <w:r w:rsidRPr="00CC63C9">
        <w:rPr>
          <w:b/>
        </w:rPr>
        <w:t>Need template</w:t>
      </w:r>
    </w:p>
  </w:comment>
  <w:comment w:id="75" w:author="Vinod" w:date="2016-07-04T11:27:00Z" w:initials="V">
    <w:p w:rsidR="00546B95" w:rsidRPr="00CC63C9" w:rsidRDefault="00546B95">
      <w:pPr>
        <w:pStyle w:val="CommentText"/>
        <w:rPr>
          <w:b/>
        </w:rPr>
      </w:pPr>
      <w:r>
        <w:rPr>
          <w:rStyle w:val="CommentReference"/>
        </w:rPr>
        <w:annotationRef/>
      </w:r>
      <w:r w:rsidRPr="00CC63C9">
        <w:rPr>
          <w:b/>
        </w:rPr>
        <w:t>Invoice template required</w:t>
      </w:r>
    </w:p>
  </w:comment>
  <w:comment w:id="76" w:author="Vinod" w:date="2016-07-04T11:28:00Z" w:initials="V">
    <w:p w:rsidR="00772820" w:rsidRPr="00CC63C9" w:rsidRDefault="00772820">
      <w:pPr>
        <w:pStyle w:val="CommentText"/>
        <w:rPr>
          <w:b/>
        </w:rPr>
      </w:pPr>
      <w:r>
        <w:rPr>
          <w:rStyle w:val="CommentReference"/>
        </w:rPr>
        <w:annotationRef/>
      </w:r>
      <w:r w:rsidRPr="00CC63C9">
        <w:rPr>
          <w:b/>
        </w:rPr>
        <w:t>It is good for SMS not for mail, need mail template.</w:t>
      </w:r>
      <w:r w:rsidR="00546B95" w:rsidRPr="00CC63C9">
        <w:rPr>
          <w:b/>
        </w:rPr>
        <w:t xml:space="preserve"> Need different template for different as above.</w:t>
      </w:r>
    </w:p>
  </w:comment>
  <w:comment w:id="77" w:author="Vinod" w:date="2016-07-04T11:31:00Z" w:initials="V">
    <w:p w:rsidR="00F0581F" w:rsidRDefault="00F0581F">
      <w:pPr>
        <w:pStyle w:val="CommentText"/>
      </w:pPr>
      <w:r>
        <w:rPr>
          <w:rStyle w:val="CommentReference"/>
        </w:rPr>
        <w:annotationRef/>
      </w:r>
      <w:r>
        <w:t>O</w:t>
      </w:r>
      <w:r w:rsidR="00133D51">
        <w:t>N</w:t>
      </w:r>
      <w:r>
        <w:t xml:space="preserve"> HOLD</w:t>
      </w:r>
    </w:p>
  </w:comment>
  <w:comment w:id="78" w:author="Vinod" w:date="2016-07-04T11:30:00Z" w:initials="V">
    <w:p w:rsidR="00CC63C9" w:rsidRDefault="00CC63C9">
      <w:pPr>
        <w:pStyle w:val="CommentText"/>
      </w:pPr>
      <w:r>
        <w:rPr>
          <w:rStyle w:val="CommentReference"/>
        </w:rPr>
        <w:annotationRef/>
      </w:r>
      <w:r>
        <w:t>ON HOLD</w:t>
      </w:r>
    </w:p>
  </w:comment>
  <w:comment w:id="79" w:author="Vinod" w:date="2016-07-04T11:31:00Z" w:initials="V">
    <w:p w:rsidR="005360D4" w:rsidRDefault="005360D4">
      <w:pPr>
        <w:pStyle w:val="CommentText"/>
      </w:pPr>
      <w:r>
        <w:rPr>
          <w:rStyle w:val="CommentReference"/>
        </w:rPr>
        <w:annotationRef/>
      </w:r>
      <w:r>
        <w:t>ON HOLD</w:t>
      </w:r>
    </w:p>
  </w:comment>
  <w:comment w:id="80" w:author="Vinod" w:date="2016-07-04T00:04:00Z" w:initials="V">
    <w:p w:rsidR="00EC4D57" w:rsidRDefault="00EC4D57">
      <w:pPr>
        <w:pStyle w:val="CommentText"/>
      </w:pPr>
      <w:r>
        <w:rPr>
          <w:rStyle w:val="CommentReference"/>
        </w:rPr>
        <w:annotationRef/>
      </w:r>
      <w:r>
        <w:t>ON HOLD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1B7" w:rsidRDefault="00B761B7">
      <w:r>
        <w:separator/>
      </w:r>
    </w:p>
  </w:endnote>
  <w:endnote w:type="continuationSeparator" w:id="0">
    <w:p w:rsidR="00B761B7" w:rsidRDefault="00B76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A5088" w:rsidRDefault="00FA508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Pr="00B5580E" w:rsidRDefault="00FA5088" w:rsidP="00924384">
    <w:pPr>
      <w:pBdr>
        <w:top w:val="single" w:sz="4" w:space="1" w:color="auto"/>
        <w:left w:val="single" w:sz="4" w:space="0" w:color="auto"/>
        <w:bottom w:val="single" w:sz="4" w:space="1" w:color="auto"/>
        <w:right w:val="single" w:sz="4" w:space="0" w:color="auto"/>
      </w:pBdr>
      <w:shd w:val="clear" w:color="auto" w:fill="F3F3F3"/>
      <w:jc w:val="center"/>
      <w:rPr>
        <w:rFonts w:ascii="Tahoma" w:hAnsi="Tahoma" w:cs="Tahoma"/>
      </w:rPr>
    </w:pPr>
    <w:r>
      <w:rPr>
        <w:rFonts w:ascii="Tahoma" w:hAnsi="Tahoma" w:cs="Tahoma"/>
      </w:rPr>
      <w:t xml:space="preserve">This document is confidential </w:t>
    </w:r>
    <w:r w:rsidRPr="00B5580E">
      <w:rPr>
        <w:rFonts w:ascii="Tahoma" w:hAnsi="Tahoma" w:cs="Tahoma"/>
      </w:rPr>
      <w:t xml:space="preserve">and </w:t>
    </w:r>
    <w:r>
      <w:rPr>
        <w:rFonts w:ascii="Tahoma" w:hAnsi="Tahoma" w:cs="Tahoma"/>
      </w:rPr>
      <w:t>UCS</w:t>
    </w:r>
    <w:r w:rsidRPr="00B5580E">
      <w:rPr>
        <w:rFonts w:ascii="Tahoma" w:hAnsi="Tahoma" w:cs="Tahoma"/>
      </w:rPr>
      <w:t xml:space="preserve"> proprietary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rsidP="004A446E">
    <w:pPr>
      <w:tabs>
        <w:tab w:val="left" w:pos="0"/>
        <w:tab w:val="center" w:pos="4680"/>
        <w:tab w:val="right" w:pos="9360"/>
      </w:tabs>
      <w:jc w:val="center"/>
      <w:rPr>
        <w:rFonts w:ascii="Tahoma" w:hAnsi="Tahoma" w:cs="Tahoma"/>
      </w:rPr>
    </w:pPr>
  </w:p>
  <w:p w:rsidR="00FA5088" w:rsidRPr="00484B0A" w:rsidRDefault="00FA5088" w:rsidP="004A446E">
    <w:pPr>
      <w:tabs>
        <w:tab w:val="left" w:pos="0"/>
        <w:tab w:val="center" w:pos="4680"/>
        <w:tab w:val="right" w:pos="9360"/>
      </w:tabs>
      <w:jc w:val="center"/>
      <w:rPr>
        <w:rFonts w:ascii="Tahoma" w:hAnsi="Tahoma" w:cs="Tahoma"/>
      </w:rPr>
    </w:pPr>
    <w:r w:rsidRPr="00484B0A">
      <w:rPr>
        <w:rFonts w:ascii="Tahoma" w:hAnsi="Tahoma" w:cs="Tahoma"/>
      </w:rPr>
      <w:t>Confidential</w:t>
    </w:r>
    <w:r w:rsidRPr="00484B0A">
      <w:rPr>
        <w:rFonts w:ascii="Tahoma" w:hAnsi="Tahoma" w:cs="Tahoma"/>
      </w:rPr>
      <w:tab/>
    </w:r>
    <w:r w:rsidRPr="00484B0A">
      <w:rPr>
        <w:rFonts w:ascii="Tahoma" w:hAnsi="Tahoma" w:cs="Tahoma"/>
      </w:rPr>
      <w:tab/>
      <w:t xml:space="preserve">Page </w:t>
    </w:r>
    <w:r w:rsidRPr="00484B0A">
      <w:rPr>
        <w:rStyle w:val="PageNumber"/>
        <w:rFonts w:ascii="Tahoma" w:hAnsi="Tahoma" w:cs="Tahoma"/>
      </w:rPr>
      <w:fldChar w:fldCharType="begin"/>
    </w:r>
    <w:r w:rsidRPr="00484B0A">
      <w:rPr>
        <w:rStyle w:val="PageNumber"/>
        <w:rFonts w:ascii="Tahoma" w:hAnsi="Tahoma" w:cs="Tahoma"/>
      </w:rPr>
      <w:instrText xml:space="preserve"> PAGE </w:instrText>
    </w:r>
    <w:r w:rsidRPr="00484B0A">
      <w:rPr>
        <w:rStyle w:val="PageNumber"/>
        <w:rFonts w:ascii="Tahoma" w:hAnsi="Tahoma" w:cs="Tahoma"/>
      </w:rPr>
      <w:fldChar w:fldCharType="separate"/>
    </w:r>
    <w:r w:rsidR="00522322">
      <w:rPr>
        <w:rStyle w:val="PageNumber"/>
        <w:rFonts w:ascii="Tahoma" w:hAnsi="Tahoma" w:cs="Tahoma"/>
        <w:noProof/>
      </w:rPr>
      <w:t>4</w:t>
    </w:r>
    <w:r w:rsidRPr="00484B0A">
      <w:rPr>
        <w:rStyle w:val="PageNumber"/>
        <w:rFonts w:ascii="Tahoma" w:hAnsi="Tahoma" w:cs="Tahoma"/>
      </w:rPr>
      <w:fldChar w:fldCharType="end"/>
    </w:r>
    <w:r w:rsidRPr="00484B0A">
      <w:rPr>
        <w:rStyle w:val="PageNumber"/>
        <w:rFonts w:ascii="Tahoma" w:hAnsi="Tahoma" w:cs="Tahoma"/>
      </w:rPr>
      <w:t xml:space="preserve"> of </w:t>
    </w:r>
    <w:fldSimple w:instr=" NUMPAGES   \* MERGEFORMAT ">
      <w:r w:rsidR="00522322" w:rsidRPr="00522322">
        <w:rPr>
          <w:rStyle w:val="PageNumber"/>
          <w:noProof/>
        </w:rPr>
        <w:t>4</w:t>
      </w:r>
    </w:fldSimple>
  </w:p>
  <w:p w:rsidR="00FA5088" w:rsidRDefault="00FA5088" w:rsidP="00484B0A">
    <w:pPr>
      <w:tabs>
        <w:tab w:val="left" w:pos="0"/>
        <w:tab w:val="center" w:pos="4680"/>
        <w:tab w:val="right" w:pos="9360"/>
      </w:tabs>
      <w:rPr>
        <w:rFonts w:ascii="Tahoma" w:hAnsi="Tahoma" w:cs="Tahoma"/>
        <w:sz w:val="18"/>
        <w:szCs w:val="18"/>
      </w:rPr>
    </w:pPr>
  </w:p>
  <w:p w:rsidR="00FA5088" w:rsidRPr="0061112C" w:rsidRDefault="00FA5088" w:rsidP="00484B0A">
    <w:pPr>
      <w:tabs>
        <w:tab w:val="left" w:pos="0"/>
        <w:tab w:val="center" w:pos="4680"/>
        <w:tab w:val="right" w:pos="9360"/>
      </w:tabs>
      <w:rPr>
        <w:rFonts w:ascii="Tahoma" w:hAnsi="Tahoma" w:cs="Tahoma"/>
        <w:sz w:val="18"/>
        <w:szCs w:val="18"/>
      </w:rPr>
    </w:pPr>
    <w:r w:rsidRPr="0061112C">
      <w:rPr>
        <w:rFonts w:ascii="Tahoma" w:hAnsi="Tahoma" w:cs="Tahoma"/>
        <w:sz w:val="18"/>
        <w:szCs w:val="18"/>
      </w:rPr>
      <w:t xml:space="preserve">Copyright © 2014 </w:t>
    </w:r>
    <w:r>
      <w:rPr>
        <w:rFonts w:ascii="Tahoma" w:hAnsi="Tahoma" w:cs="Tahoma"/>
        <w:sz w:val="18"/>
        <w:szCs w:val="18"/>
      </w:rPr>
      <w:t>UCS</w:t>
    </w:r>
    <w:r w:rsidRPr="0061112C">
      <w:rPr>
        <w:rFonts w:ascii="Tahoma" w:hAnsi="Tahoma" w:cs="Tahoma"/>
        <w:sz w:val="18"/>
        <w:szCs w:val="18"/>
      </w:rPr>
      <w:t xml:space="preserve"> Pvt</w:t>
    </w:r>
    <w:r>
      <w:rPr>
        <w:rFonts w:ascii="Tahoma" w:hAnsi="Tahoma" w:cs="Tahoma"/>
        <w:sz w:val="18"/>
        <w:szCs w:val="18"/>
      </w:rPr>
      <w:t>.</w:t>
    </w:r>
    <w:r w:rsidRPr="0061112C">
      <w:rPr>
        <w:rFonts w:ascii="Tahoma" w:hAnsi="Tahoma" w:cs="Tahoma"/>
        <w:sz w:val="18"/>
        <w:szCs w:val="18"/>
      </w:rPr>
      <w:t xml:space="preserve"> Ltd. All rights reserved.</w:t>
    </w:r>
  </w:p>
  <w:p w:rsidR="00FA5088" w:rsidRPr="002A2074" w:rsidRDefault="00FA5088" w:rsidP="004A446E">
    <w:pPr>
      <w:tabs>
        <w:tab w:val="left" w:pos="0"/>
        <w:tab w:val="center" w:pos="4680"/>
        <w:tab w:val="right" w:pos="9360"/>
      </w:tabs>
      <w:jc w:val="center"/>
      <w:rPr>
        <w:rFonts w:ascii="Tahoma" w:hAnsi="Tahoma" w:cs="Tahom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rsidP="004A446E">
    <w:pPr>
      <w:tabs>
        <w:tab w:val="left" w:pos="0"/>
        <w:tab w:val="center" w:pos="4680"/>
        <w:tab w:val="right" w:pos="9360"/>
      </w:tabs>
      <w:jc w:val="center"/>
      <w:rPr>
        <w:rFonts w:ascii="Tahoma" w:hAnsi="Tahoma" w:cs="Tahoma"/>
      </w:rPr>
    </w:pPr>
  </w:p>
  <w:p w:rsidR="00FA5088" w:rsidRPr="00484B0A" w:rsidRDefault="00FA5088" w:rsidP="004A446E">
    <w:pPr>
      <w:tabs>
        <w:tab w:val="left" w:pos="0"/>
        <w:tab w:val="center" w:pos="4680"/>
        <w:tab w:val="right" w:pos="9360"/>
      </w:tabs>
      <w:jc w:val="center"/>
      <w:rPr>
        <w:rFonts w:ascii="Tahoma" w:hAnsi="Tahoma" w:cs="Tahoma"/>
      </w:rPr>
    </w:pPr>
    <w:r w:rsidRPr="00484B0A">
      <w:rPr>
        <w:rFonts w:ascii="Tahoma" w:hAnsi="Tahoma" w:cs="Tahoma"/>
      </w:rPr>
      <w:t>Confidential</w:t>
    </w:r>
    <w:r w:rsidRPr="00484B0A">
      <w:rPr>
        <w:rFonts w:ascii="Tahoma" w:hAnsi="Tahoma" w:cs="Tahoma"/>
      </w:rPr>
      <w:tab/>
    </w:r>
    <w:r w:rsidRPr="00484B0A">
      <w:rPr>
        <w:rFonts w:ascii="Tahoma" w:hAnsi="Tahoma" w:cs="Tahoma"/>
      </w:rPr>
      <w:tab/>
      <w:t xml:space="preserve">Page </w:t>
    </w:r>
    <w:r w:rsidRPr="00484B0A">
      <w:rPr>
        <w:rStyle w:val="PageNumber"/>
        <w:rFonts w:ascii="Tahoma" w:hAnsi="Tahoma" w:cs="Tahoma"/>
      </w:rPr>
      <w:fldChar w:fldCharType="begin"/>
    </w:r>
    <w:r w:rsidRPr="00484B0A">
      <w:rPr>
        <w:rStyle w:val="PageNumber"/>
        <w:rFonts w:ascii="Tahoma" w:hAnsi="Tahoma" w:cs="Tahoma"/>
      </w:rPr>
      <w:instrText xml:space="preserve"> PAGE </w:instrText>
    </w:r>
    <w:r w:rsidRPr="00484B0A">
      <w:rPr>
        <w:rStyle w:val="PageNumber"/>
        <w:rFonts w:ascii="Tahoma" w:hAnsi="Tahoma" w:cs="Tahoma"/>
      </w:rPr>
      <w:fldChar w:fldCharType="separate"/>
    </w:r>
    <w:r w:rsidR="000719C5">
      <w:rPr>
        <w:rStyle w:val="PageNumber"/>
        <w:rFonts w:ascii="Tahoma" w:hAnsi="Tahoma" w:cs="Tahoma"/>
        <w:noProof/>
      </w:rPr>
      <w:t>13</w:t>
    </w:r>
    <w:r w:rsidRPr="00484B0A">
      <w:rPr>
        <w:rStyle w:val="PageNumber"/>
        <w:rFonts w:ascii="Tahoma" w:hAnsi="Tahoma" w:cs="Tahoma"/>
      </w:rPr>
      <w:fldChar w:fldCharType="end"/>
    </w:r>
    <w:r w:rsidRPr="00484B0A">
      <w:rPr>
        <w:rStyle w:val="PageNumber"/>
        <w:rFonts w:ascii="Tahoma" w:hAnsi="Tahoma" w:cs="Tahoma"/>
      </w:rPr>
      <w:t xml:space="preserve"> of </w:t>
    </w:r>
    <w:fldSimple w:instr=" NUMPAGES   \* MERGEFORMAT ">
      <w:r w:rsidR="000719C5" w:rsidRPr="000719C5">
        <w:rPr>
          <w:rStyle w:val="PageNumber"/>
          <w:noProof/>
        </w:rPr>
        <w:t>55</w:t>
      </w:r>
    </w:fldSimple>
  </w:p>
  <w:p w:rsidR="00FA5088" w:rsidRDefault="00FA5088" w:rsidP="00484B0A">
    <w:pPr>
      <w:tabs>
        <w:tab w:val="left" w:pos="0"/>
        <w:tab w:val="center" w:pos="4680"/>
        <w:tab w:val="right" w:pos="9360"/>
      </w:tabs>
      <w:rPr>
        <w:rFonts w:ascii="Tahoma" w:hAnsi="Tahoma" w:cs="Tahoma"/>
        <w:sz w:val="18"/>
        <w:szCs w:val="18"/>
      </w:rPr>
    </w:pPr>
  </w:p>
  <w:p w:rsidR="00FA5088" w:rsidRPr="0061112C" w:rsidRDefault="00FA5088" w:rsidP="00484B0A">
    <w:pPr>
      <w:tabs>
        <w:tab w:val="left" w:pos="0"/>
        <w:tab w:val="center" w:pos="4680"/>
        <w:tab w:val="right" w:pos="9360"/>
      </w:tabs>
      <w:rPr>
        <w:rFonts w:ascii="Tahoma" w:hAnsi="Tahoma" w:cs="Tahoma"/>
        <w:sz w:val="18"/>
        <w:szCs w:val="18"/>
      </w:rPr>
    </w:pPr>
    <w:r w:rsidRPr="0061112C">
      <w:rPr>
        <w:rFonts w:ascii="Tahoma" w:hAnsi="Tahoma" w:cs="Tahoma"/>
        <w:sz w:val="18"/>
        <w:szCs w:val="18"/>
      </w:rPr>
      <w:t xml:space="preserve">Copyright © 2014 </w:t>
    </w:r>
    <w:r>
      <w:rPr>
        <w:rFonts w:ascii="Tahoma" w:hAnsi="Tahoma" w:cs="Tahoma"/>
        <w:sz w:val="18"/>
        <w:szCs w:val="18"/>
      </w:rPr>
      <w:t>UCS</w:t>
    </w:r>
    <w:r w:rsidRPr="0061112C">
      <w:rPr>
        <w:rFonts w:ascii="Tahoma" w:hAnsi="Tahoma" w:cs="Tahoma"/>
        <w:sz w:val="18"/>
        <w:szCs w:val="18"/>
      </w:rPr>
      <w:t xml:space="preserve"> Pvt</w:t>
    </w:r>
    <w:r>
      <w:rPr>
        <w:rFonts w:ascii="Tahoma" w:hAnsi="Tahoma" w:cs="Tahoma"/>
        <w:sz w:val="18"/>
        <w:szCs w:val="18"/>
      </w:rPr>
      <w:t>.</w:t>
    </w:r>
    <w:r w:rsidRPr="0061112C">
      <w:rPr>
        <w:rFonts w:ascii="Tahoma" w:hAnsi="Tahoma" w:cs="Tahoma"/>
        <w:sz w:val="18"/>
        <w:szCs w:val="18"/>
      </w:rPr>
      <w:t xml:space="preserve"> Ltd. All rights reserved.</w:t>
    </w:r>
  </w:p>
  <w:p w:rsidR="00FA5088" w:rsidRPr="002A2074" w:rsidRDefault="00FA5088" w:rsidP="004A446E">
    <w:pPr>
      <w:tabs>
        <w:tab w:val="left" w:pos="0"/>
        <w:tab w:val="center" w:pos="4680"/>
        <w:tab w:val="right" w:pos="9360"/>
      </w:tabs>
      <w:jc w:val="center"/>
      <w:rPr>
        <w:rFonts w:ascii="Tahoma" w:hAnsi="Tahoma" w:cs="Tahom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1B7" w:rsidRDefault="00B761B7">
      <w:r>
        <w:separator/>
      </w:r>
    </w:p>
  </w:footnote>
  <w:footnote w:type="continuationSeparator" w:id="0">
    <w:p w:rsidR="00B761B7" w:rsidRDefault="00B76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rsidP="00BF74B1">
    <w:pPr>
      <w:pStyle w:val="NormalWeb"/>
      <w:jc w:val="center"/>
      <w:rPr>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Pr="009E4080" w:rsidRDefault="00FA5088" w:rsidP="009E4080">
    <w:pPr>
      <w:tabs>
        <w:tab w:val="center" w:pos="4680"/>
        <w:tab w:val="right" w:pos="9360"/>
      </w:tabs>
      <w:rPr>
        <w:szCs w:val="18"/>
      </w:rPr>
    </w:pPr>
    <w:fldSimple w:instr=" DOCPROPERTY  Title  \* MERGEFORMAT ">
      <w:r>
        <w:rPr>
          <w:rFonts w:ascii="Tahoma" w:hAnsi="Tahoma" w:cs="Tahoma"/>
          <w:szCs w:val="18"/>
        </w:rPr>
        <w:t>Functional</w:t>
      </w:r>
      <w:r w:rsidRPr="00071DBC">
        <w:rPr>
          <w:rFonts w:ascii="Tahoma" w:hAnsi="Tahoma" w:cs="Tahoma"/>
          <w:szCs w:val="18"/>
        </w:rPr>
        <w:t xml:space="preserve"> Requirements Document</w:t>
      </w:r>
    </w:fldSimple>
    <w:r w:rsidRPr="009E4080">
      <w:rPr>
        <w:szCs w:val="18"/>
      </w:rPr>
      <w:tab/>
    </w:r>
    <w:r w:rsidRPr="009E4080">
      <w:rPr>
        <w:szCs w:val="18"/>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088" w:rsidRDefault="00FA50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68EB124"/>
    <w:lvl w:ilvl="0">
      <w:start w:val="1"/>
      <w:numFmt w:val="decimal"/>
      <w:pStyle w:val="Heading1"/>
      <w:lvlText w:val="%1."/>
      <w:legacy w:legacy="1" w:legacySpace="144" w:legacyIndent="0"/>
      <w:lvlJc w:val="left"/>
      <w:rPr>
        <w:sz w:val="28"/>
      </w:rPr>
    </w:lvl>
    <w:lvl w:ilvl="1">
      <w:start w:val="1"/>
      <w:numFmt w:val="decimal"/>
      <w:pStyle w:val="Heading2"/>
      <w:lvlText w:val="%1.%2"/>
      <w:legacy w:legacy="1" w:legacySpace="144" w:legacyIndent="0"/>
      <w:lvlJc w:val="left"/>
      <w:rPr>
        <w:rFonts w:ascii="Tahoma" w:hAnsi="Tahoma" w:cs="Tahoma" w:hint="default"/>
      </w:rPr>
    </w:lvl>
    <w:lvl w:ilvl="2">
      <w:start w:val="1"/>
      <w:numFmt w:val="decimal"/>
      <w:pStyle w:val="Heading3"/>
      <w:lvlText w:val="%1.%2.%3"/>
      <w:legacy w:legacy="1" w:legacySpace="144" w:legacyIndent="0"/>
      <w:lvlJc w:val="left"/>
      <w:rPr>
        <w:rFonts w:ascii="Tahoma" w:hAnsi="Tahoma" w:cs="Tahoma" w:hint="default"/>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0B1545"/>
    <w:multiLevelType w:val="multilevel"/>
    <w:tmpl w:val="5EF2CE76"/>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
    <w:nsid w:val="022A4734"/>
    <w:multiLevelType w:val="hybridMultilevel"/>
    <w:tmpl w:val="44E0CBF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486BD9"/>
    <w:multiLevelType w:val="hybridMultilevel"/>
    <w:tmpl w:val="DBF25D0A"/>
    <w:lvl w:ilvl="0" w:tplc="CB480720">
      <w:start w:val="1"/>
      <w:numFmt w:val="bullet"/>
      <w:pStyle w:val="firstlevelbulleted"/>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4">
    <w:nsid w:val="119C4A75"/>
    <w:multiLevelType w:val="hybridMultilevel"/>
    <w:tmpl w:val="6470986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66562D1"/>
    <w:multiLevelType w:val="hybridMultilevel"/>
    <w:tmpl w:val="53B4B94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6F62015"/>
    <w:multiLevelType w:val="hybridMultilevel"/>
    <w:tmpl w:val="07DCBD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7F675CD"/>
    <w:multiLevelType w:val="hybridMultilevel"/>
    <w:tmpl w:val="0074CC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6D4093"/>
    <w:multiLevelType w:val="hybridMultilevel"/>
    <w:tmpl w:val="50C03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DF02A0"/>
    <w:multiLevelType w:val="hybridMultilevel"/>
    <w:tmpl w:val="79146BE0"/>
    <w:lvl w:ilvl="0" w:tplc="DAE64A3E">
      <w:numFmt w:val="decimal"/>
      <w:lvlText w:val="CU.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697C0A"/>
    <w:multiLevelType w:val="hybridMultilevel"/>
    <w:tmpl w:val="653E8E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683B15"/>
    <w:multiLevelType w:val="hybridMultilevel"/>
    <w:tmpl w:val="A476EC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3B4472F"/>
    <w:multiLevelType w:val="hybridMultilevel"/>
    <w:tmpl w:val="161EFF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4A56BCF"/>
    <w:multiLevelType w:val="hybridMultilevel"/>
    <w:tmpl w:val="E702E83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A977BB"/>
    <w:multiLevelType w:val="hybridMultilevel"/>
    <w:tmpl w:val="653E8E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CAA7804"/>
    <w:multiLevelType w:val="hybridMultilevel"/>
    <w:tmpl w:val="199E14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F3A625D"/>
    <w:multiLevelType w:val="hybridMultilevel"/>
    <w:tmpl w:val="930825A6"/>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40F829C2"/>
    <w:multiLevelType w:val="hybridMultilevel"/>
    <w:tmpl w:val="6A801A1E"/>
    <w:lvl w:ilvl="0" w:tplc="CD4EC56E">
      <w:start w:val="1"/>
      <w:numFmt w:val="bullet"/>
      <w:pStyle w:val="Table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4F7015F"/>
    <w:multiLevelType w:val="hybridMultilevel"/>
    <w:tmpl w:val="52FE41AC"/>
    <w:lvl w:ilvl="0" w:tplc="EB98CA84">
      <w:numFmt w:val="decimal"/>
      <w:lvlText w:val="SP.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5801AE"/>
    <w:multiLevelType w:val="hybridMultilevel"/>
    <w:tmpl w:val="5B9243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4A173C8"/>
    <w:multiLevelType w:val="hybridMultilevel"/>
    <w:tmpl w:val="44E0CBF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8F60D2A"/>
    <w:multiLevelType w:val="hybridMultilevel"/>
    <w:tmpl w:val="7A3A7F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9071BF6"/>
    <w:multiLevelType w:val="multilevel"/>
    <w:tmpl w:val="D6481F2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23">
    <w:nsid w:val="660469D5"/>
    <w:multiLevelType w:val="hybridMultilevel"/>
    <w:tmpl w:val="BC0CC2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7493175"/>
    <w:multiLevelType w:val="hybridMultilevel"/>
    <w:tmpl w:val="50C03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11786C"/>
    <w:multiLevelType w:val="hybridMultilevel"/>
    <w:tmpl w:val="53A658E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nsid w:val="6F167E71"/>
    <w:multiLevelType w:val="hybridMultilevel"/>
    <w:tmpl w:val="ECB8D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D05DBF"/>
    <w:multiLevelType w:val="hybridMultilevel"/>
    <w:tmpl w:val="61601D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90D29AC"/>
    <w:multiLevelType w:val="hybridMultilevel"/>
    <w:tmpl w:val="50C03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E51D82"/>
    <w:multiLevelType w:val="hybridMultilevel"/>
    <w:tmpl w:val="E3E8C1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BD02F14"/>
    <w:multiLevelType w:val="hybridMultilevel"/>
    <w:tmpl w:val="B38EE32C"/>
    <w:lvl w:ilvl="0" w:tplc="CA222F78">
      <w:numFmt w:val="decimal"/>
      <w:lvlText w:val="AD.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BB44EB"/>
    <w:multiLevelType w:val="hybridMultilevel"/>
    <w:tmpl w:val="62523C80"/>
    <w:lvl w:ilvl="0" w:tplc="14A667C4">
      <w:start w:val="1"/>
      <w:numFmt w:val="decimal"/>
      <w:pStyle w:val="ListNumber"/>
      <w:lvlText w:val="%1."/>
      <w:lvlJc w:val="left"/>
      <w:pPr>
        <w:ind w:left="378"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DF562EE"/>
    <w:multiLevelType w:val="hybridMultilevel"/>
    <w:tmpl w:val="45A89A6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F937CF8"/>
    <w:multiLevelType w:val="hybridMultilevel"/>
    <w:tmpl w:val="277C4E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7"/>
  </w:num>
  <w:num w:numId="3">
    <w:abstractNumId w:val="26"/>
  </w:num>
  <w:num w:numId="4">
    <w:abstractNumId w:val="31"/>
  </w:num>
  <w:num w:numId="5">
    <w:abstractNumId w:val="15"/>
  </w:num>
  <w:num w:numId="6">
    <w:abstractNumId w:val="3"/>
  </w:num>
  <w:num w:numId="7">
    <w:abstractNumId w:val="8"/>
  </w:num>
  <w:num w:numId="8">
    <w:abstractNumId w:val="24"/>
  </w:num>
  <w:num w:numId="9">
    <w:abstractNumId w:val="28"/>
  </w:num>
  <w:num w:numId="10">
    <w:abstractNumId w:val="22"/>
  </w:num>
  <w:num w:numId="11">
    <w:abstractNumId w:val="1"/>
  </w:num>
  <w:num w:numId="12">
    <w:abstractNumId w:val="13"/>
  </w:num>
  <w:num w:numId="13">
    <w:abstractNumId w:val="18"/>
  </w:num>
  <w:num w:numId="14">
    <w:abstractNumId w:val="9"/>
  </w:num>
  <w:num w:numId="15">
    <w:abstractNumId w:val="21"/>
  </w:num>
  <w:num w:numId="16">
    <w:abstractNumId w:val="11"/>
  </w:num>
  <w:num w:numId="17">
    <w:abstractNumId w:val="23"/>
  </w:num>
  <w:num w:numId="18">
    <w:abstractNumId w:val="25"/>
  </w:num>
  <w:num w:numId="19">
    <w:abstractNumId w:val="33"/>
  </w:num>
  <w:num w:numId="20">
    <w:abstractNumId w:val="29"/>
  </w:num>
  <w:num w:numId="21">
    <w:abstractNumId w:val="10"/>
  </w:num>
  <w:num w:numId="22">
    <w:abstractNumId w:val="14"/>
  </w:num>
  <w:num w:numId="23">
    <w:abstractNumId w:val="6"/>
  </w:num>
  <w:num w:numId="24">
    <w:abstractNumId w:val="27"/>
  </w:num>
  <w:num w:numId="25">
    <w:abstractNumId w:val="12"/>
  </w:num>
  <w:num w:numId="26">
    <w:abstractNumId w:val="7"/>
  </w:num>
  <w:num w:numId="27">
    <w:abstractNumId w:val="4"/>
  </w:num>
  <w:num w:numId="28">
    <w:abstractNumId w:val="30"/>
  </w:num>
  <w:num w:numId="29">
    <w:abstractNumId w:val="32"/>
  </w:num>
  <w:num w:numId="30">
    <w:abstractNumId w:val="20"/>
  </w:num>
  <w:num w:numId="31">
    <w:abstractNumId w:val="2"/>
  </w:num>
  <w:num w:numId="32">
    <w:abstractNumId w:val="19"/>
  </w:num>
  <w:num w:numId="33">
    <w:abstractNumId w:val="5"/>
  </w:num>
  <w:num w:numId="34">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95DC9"/>
    <w:rsid w:val="00000B91"/>
    <w:rsid w:val="00000D2A"/>
    <w:rsid w:val="00000DA1"/>
    <w:rsid w:val="00001639"/>
    <w:rsid w:val="000019C2"/>
    <w:rsid w:val="00001A03"/>
    <w:rsid w:val="00001ACA"/>
    <w:rsid w:val="00002113"/>
    <w:rsid w:val="00002121"/>
    <w:rsid w:val="00002586"/>
    <w:rsid w:val="00002841"/>
    <w:rsid w:val="00002BAC"/>
    <w:rsid w:val="00002BBA"/>
    <w:rsid w:val="00002D0D"/>
    <w:rsid w:val="00002EAD"/>
    <w:rsid w:val="00003022"/>
    <w:rsid w:val="00003858"/>
    <w:rsid w:val="00003E98"/>
    <w:rsid w:val="000049C4"/>
    <w:rsid w:val="00004A38"/>
    <w:rsid w:val="0000510A"/>
    <w:rsid w:val="0000540A"/>
    <w:rsid w:val="000054EC"/>
    <w:rsid w:val="00006973"/>
    <w:rsid w:val="00007490"/>
    <w:rsid w:val="00010187"/>
    <w:rsid w:val="0001064D"/>
    <w:rsid w:val="00010819"/>
    <w:rsid w:val="00010B43"/>
    <w:rsid w:val="00010B47"/>
    <w:rsid w:val="00010B56"/>
    <w:rsid w:val="00011394"/>
    <w:rsid w:val="0001164E"/>
    <w:rsid w:val="00011859"/>
    <w:rsid w:val="00011F09"/>
    <w:rsid w:val="00012194"/>
    <w:rsid w:val="000122A8"/>
    <w:rsid w:val="000129ED"/>
    <w:rsid w:val="00012B70"/>
    <w:rsid w:val="00013924"/>
    <w:rsid w:val="00013D95"/>
    <w:rsid w:val="00014455"/>
    <w:rsid w:val="00014A23"/>
    <w:rsid w:val="00014DDB"/>
    <w:rsid w:val="000150CA"/>
    <w:rsid w:val="000155FF"/>
    <w:rsid w:val="00015C0F"/>
    <w:rsid w:val="00015C8D"/>
    <w:rsid w:val="0001614D"/>
    <w:rsid w:val="0001637D"/>
    <w:rsid w:val="0001675C"/>
    <w:rsid w:val="000169C5"/>
    <w:rsid w:val="00016C70"/>
    <w:rsid w:val="00016E5D"/>
    <w:rsid w:val="000176E2"/>
    <w:rsid w:val="00020145"/>
    <w:rsid w:val="0002031E"/>
    <w:rsid w:val="00020728"/>
    <w:rsid w:val="00020A47"/>
    <w:rsid w:val="00020E35"/>
    <w:rsid w:val="00020FDA"/>
    <w:rsid w:val="0002133D"/>
    <w:rsid w:val="000219C2"/>
    <w:rsid w:val="00021B32"/>
    <w:rsid w:val="00021B9D"/>
    <w:rsid w:val="00022029"/>
    <w:rsid w:val="00022CF1"/>
    <w:rsid w:val="00022F58"/>
    <w:rsid w:val="00023471"/>
    <w:rsid w:val="00023803"/>
    <w:rsid w:val="00023CD5"/>
    <w:rsid w:val="00023D90"/>
    <w:rsid w:val="0002420A"/>
    <w:rsid w:val="00024722"/>
    <w:rsid w:val="00024B0D"/>
    <w:rsid w:val="00026922"/>
    <w:rsid w:val="000309FD"/>
    <w:rsid w:val="00030DDA"/>
    <w:rsid w:val="00030FEF"/>
    <w:rsid w:val="0003188C"/>
    <w:rsid w:val="00031D0C"/>
    <w:rsid w:val="00032695"/>
    <w:rsid w:val="00032966"/>
    <w:rsid w:val="00032B5D"/>
    <w:rsid w:val="00032C95"/>
    <w:rsid w:val="00033446"/>
    <w:rsid w:val="00033460"/>
    <w:rsid w:val="00033E56"/>
    <w:rsid w:val="00033FAA"/>
    <w:rsid w:val="00034194"/>
    <w:rsid w:val="0003467E"/>
    <w:rsid w:val="00035356"/>
    <w:rsid w:val="00035389"/>
    <w:rsid w:val="000354AE"/>
    <w:rsid w:val="00035599"/>
    <w:rsid w:val="000356C9"/>
    <w:rsid w:val="000356D8"/>
    <w:rsid w:val="00035B0E"/>
    <w:rsid w:val="00035B18"/>
    <w:rsid w:val="00036531"/>
    <w:rsid w:val="00036F17"/>
    <w:rsid w:val="00037275"/>
    <w:rsid w:val="000374D1"/>
    <w:rsid w:val="00037E13"/>
    <w:rsid w:val="00037F0C"/>
    <w:rsid w:val="000404B5"/>
    <w:rsid w:val="00040765"/>
    <w:rsid w:val="00040850"/>
    <w:rsid w:val="00040874"/>
    <w:rsid w:val="000408AE"/>
    <w:rsid w:val="00040B0F"/>
    <w:rsid w:val="0004130C"/>
    <w:rsid w:val="00041F76"/>
    <w:rsid w:val="0004226D"/>
    <w:rsid w:val="000424D9"/>
    <w:rsid w:val="00042C39"/>
    <w:rsid w:val="00042DC9"/>
    <w:rsid w:val="00042E1B"/>
    <w:rsid w:val="00042FA3"/>
    <w:rsid w:val="000430FD"/>
    <w:rsid w:val="00043724"/>
    <w:rsid w:val="00043731"/>
    <w:rsid w:val="00043D1F"/>
    <w:rsid w:val="000444EA"/>
    <w:rsid w:val="000446E7"/>
    <w:rsid w:val="0004473F"/>
    <w:rsid w:val="000449B1"/>
    <w:rsid w:val="00045112"/>
    <w:rsid w:val="0004518D"/>
    <w:rsid w:val="000453C2"/>
    <w:rsid w:val="000455A5"/>
    <w:rsid w:val="00045924"/>
    <w:rsid w:val="0004608A"/>
    <w:rsid w:val="000464A9"/>
    <w:rsid w:val="00046A15"/>
    <w:rsid w:val="00046B89"/>
    <w:rsid w:val="00046E7B"/>
    <w:rsid w:val="000470D1"/>
    <w:rsid w:val="000471C9"/>
    <w:rsid w:val="00047F8D"/>
    <w:rsid w:val="0005058B"/>
    <w:rsid w:val="000505D1"/>
    <w:rsid w:val="000507FA"/>
    <w:rsid w:val="0005083C"/>
    <w:rsid w:val="00051613"/>
    <w:rsid w:val="000516F2"/>
    <w:rsid w:val="000517B0"/>
    <w:rsid w:val="00051B48"/>
    <w:rsid w:val="00052AE4"/>
    <w:rsid w:val="000533AF"/>
    <w:rsid w:val="00053B07"/>
    <w:rsid w:val="00053CB3"/>
    <w:rsid w:val="000544A1"/>
    <w:rsid w:val="00055F8F"/>
    <w:rsid w:val="000566D2"/>
    <w:rsid w:val="00056C1D"/>
    <w:rsid w:val="00057232"/>
    <w:rsid w:val="000573A3"/>
    <w:rsid w:val="0005772B"/>
    <w:rsid w:val="00057DBD"/>
    <w:rsid w:val="00057FAB"/>
    <w:rsid w:val="000600D5"/>
    <w:rsid w:val="00060416"/>
    <w:rsid w:val="00060565"/>
    <w:rsid w:val="00060FE8"/>
    <w:rsid w:val="000618A1"/>
    <w:rsid w:val="00061A40"/>
    <w:rsid w:val="000629F8"/>
    <w:rsid w:val="00062B40"/>
    <w:rsid w:val="00062C9C"/>
    <w:rsid w:val="00063415"/>
    <w:rsid w:val="00063DF7"/>
    <w:rsid w:val="00063FAA"/>
    <w:rsid w:val="000647E6"/>
    <w:rsid w:val="000647F7"/>
    <w:rsid w:val="00064891"/>
    <w:rsid w:val="00065563"/>
    <w:rsid w:val="000656B9"/>
    <w:rsid w:val="000658E8"/>
    <w:rsid w:val="00065A53"/>
    <w:rsid w:val="00066418"/>
    <w:rsid w:val="000666E6"/>
    <w:rsid w:val="00066750"/>
    <w:rsid w:val="000668E7"/>
    <w:rsid w:val="000677EA"/>
    <w:rsid w:val="00067BEC"/>
    <w:rsid w:val="00067D6F"/>
    <w:rsid w:val="00067DB4"/>
    <w:rsid w:val="00070896"/>
    <w:rsid w:val="00070AE7"/>
    <w:rsid w:val="00070D3F"/>
    <w:rsid w:val="000717FA"/>
    <w:rsid w:val="000719C5"/>
    <w:rsid w:val="00071A44"/>
    <w:rsid w:val="00071DBC"/>
    <w:rsid w:val="00071F74"/>
    <w:rsid w:val="00072681"/>
    <w:rsid w:val="00072CD8"/>
    <w:rsid w:val="00072D40"/>
    <w:rsid w:val="00072F6E"/>
    <w:rsid w:val="00073A6A"/>
    <w:rsid w:val="000740C5"/>
    <w:rsid w:val="00074BD6"/>
    <w:rsid w:val="00074EEF"/>
    <w:rsid w:val="000754E7"/>
    <w:rsid w:val="0007551B"/>
    <w:rsid w:val="00075D26"/>
    <w:rsid w:val="00076334"/>
    <w:rsid w:val="00076B50"/>
    <w:rsid w:val="000770CC"/>
    <w:rsid w:val="000771EC"/>
    <w:rsid w:val="0007729F"/>
    <w:rsid w:val="00077760"/>
    <w:rsid w:val="00077E0D"/>
    <w:rsid w:val="00077F55"/>
    <w:rsid w:val="00077FC5"/>
    <w:rsid w:val="00081721"/>
    <w:rsid w:val="0008196A"/>
    <w:rsid w:val="00081C8B"/>
    <w:rsid w:val="0008299C"/>
    <w:rsid w:val="00082C71"/>
    <w:rsid w:val="00082F73"/>
    <w:rsid w:val="00083023"/>
    <w:rsid w:val="00083349"/>
    <w:rsid w:val="00083F3B"/>
    <w:rsid w:val="00083F67"/>
    <w:rsid w:val="000844A8"/>
    <w:rsid w:val="00084817"/>
    <w:rsid w:val="00084C08"/>
    <w:rsid w:val="00085A44"/>
    <w:rsid w:val="00085B87"/>
    <w:rsid w:val="00085BA4"/>
    <w:rsid w:val="00085FE3"/>
    <w:rsid w:val="0008613A"/>
    <w:rsid w:val="00086181"/>
    <w:rsid w:val="000868BF"/>
    <w:rsid w:val="000871C0"/>
    <w:rsid w:val="00087FDF"/>
    <w:rsid w:val="000908BF"/>
    <w:rsid w:val="00090B79"/>
    <w:rsid w:val="000910A5"/>
    <w:rsid w:val="00091350"/>
    <w:rsid w:val="000918C5"/>
    <w:rsid w:val="000919C8"/>
    <w:rsid w:val="00091C02"/>
    <w:rsid w:val="000921E6"/>
    <w:rsid w:val="00092430"/>
    <w:rsid w:val="00092748"/>
    <w:rsid w:val="0009293B"/>
    <w:rsid w:val="00093113"/>
    <w:rsid w:val="0009342B"/>
    <w:rsid w:val="000934A5"/>
    <w:rsid w:val="00093840"/>
    <w:rsid w:val="00093F57"/>
    <w:rsid w:val="000942DD"/>
    <w:rsid w:val="00094C42"/>
    <w:rsid w:val="00094E57"/>
    <w:rsid w:val="00094F2F"/>
    <w:rsid w:val="00095584"/>
    <w:rsid w:val="000955FA"/>
    <w:rsid w:val="00096B2A"/>
    <w:rsid w:val="00096D0C"/>
    <w:rsid w:val="00096E49"/>
    <w:rsid w:val="00097110"/>
    <w:rsid w:val="000976AF"/>
    <w:rsid w:val="000979CD"/>
    <w:rsid w:val="00097BA5"/>
    <w:rsid w:val="000A01B3"/>
    <w:rsid w:val="000A043C"/>
    <w:rsid w:val="000A1105"/>
    <w:rsid w:val="000A1781"/>
    <w:rsid w:val="000A1868"/>
    <w:rsid w:val="000A1938"/>
    <w:rsid w:val="000A1B80"/>
    <w:rsid w:val="000A1DAA"/>
    <w:rsid w:val="000A2235"/>
    <w:rsid w:val="000A2B44"/>
    <w:rsid w:val="000A2B56"/>
    <w:rsid w:val="000A304F"/>
    <w:rsid w:val="000A3322"/>
    <w:rsid w:val="000A3719"/>
    <w:rsid w:val="000A378C"/>
    <w:rsid w:val="000A3FC7"/>
    <w:rsid w:val="000A44A6"/>
    <w:rsid w:val="000A496E"/>
    <w:rsid w:val="000A51B9"/>
    <w:rsid w:val="000A51E8"/>
    <w:rsid w:val="000A552E"/>
    <w:rsid w:val="000A5F6A"/>
    <w:rsid w:val="000A6015"/>
    <w:rsid w:val="000A605A"/>
    <w:rsid w:val="000A6C37"/>
    <w:rsid w:val="000A734A"/>
    <w:rsid w:val="000A75FC"/>
    <w:rsid w:val="000A796C"/>
    <w:rsid w:val="000A7BD7"/>
    <w:rsid w:val="000B06D2"/>
    <w:rsid w:val="000B06E3"/>
    <w:rsid w:val="000B0AF8"/>
    <w:rsid w:val="000B0EE9"/>
    <w:rsid w:val="000B0F05"/>
    <w:rsid w:val="000B144F"/>
    <w:rsid w:val="000B169F"/>
    <w:rsid w:val="000B1AB3"/>
    <w:rsid w:val="000B1ACA"/>
    <w:rsid w:val="000B211A"/>
    <w:rsid w:val="000B23EA"/>
    <w:rsid w:val="000B30DF"/>
    <w:rsid w:val="000B34F9"/>
    <w:rsid w:val="000B3525"/>
    <w:rsid w:val="000B3835"/>
    <w:rsid w:val="000B4034"/>
    <w:rsid w:val="000B5063"/>
    <w:rsid w:val="000B50E2"/>
    <w:rsid w:val="000B5A7A"/>
    <w:rsid w:val="000B68BE"/>
    <w:rsid w:val="000B764D"/>
    <w:rsid w:val="000B76E4"/>
    <w:rsid w:val="000B7AF3"/>
    <w:rsid w:val="000C036A"/>
    <w:rsid w:val="000C0BE5"/>
    <w:rsid w:val="000C0EC7"/>
    <w:rsid w:val="000C1259"/>
    <w:rsid w:val="000C138F"/>
    <w:rsid w:val="000C1487"/>
    <w:rsid w:val="000C1FE4"/>
    <w:rsid w:val="000C292E"/>
    <w:rsid w:val="000C305D"/>
    <w:rsid w:val="000C328B"/>
    <w:rsid w:val="000C340C"/>
    <w:rsid w:val="000C3645"/>
    <w:rsid w:val="000C369C"/>
    <w:rsid w:val="000C3799"/>
    <w:rsid w:val="000C37F1"/>
    <w:rsid w:val="000C3C4F"/>
    <w:rsid w:val="000C3EC8"/>
    <w:rsid w:val="000C47C4"/>
    <w:rsid w:val="000C4AE0"/>
    <w:rsid w:val="000C4CDA"/>
    <w:rsid w:val="000C4D88"/>
    <w:rsid w:val="000C5502"/>
    <w:rsid w:val="000C560E"/>
    <w:rsid w:val="000C58E9"/>
    <w:rsid w:val="000C5B74"/>
    <w:rsid w:val="000C5F63"/>
    <w:rsid w:val="000C67CA"/>
    <w:rsid w:val="000C6B51"/>
    <w:rsid w:val="000C6CAF"/>
    <w:rsid w:val="000C7A88"/>
    <w:rsid w:val="000C7D77"/>
    <w:rsid w:val="000C7DFF"/>
    <w:rsid w:val="000D0090"/>
    <w:rsid w:val="000D0483"/>
    <w:rsid w:val="000D064F"/>
    <w:rsid w:val="000D0B36"/>
    <w:rsid w:val="000D1912"/>
    <w:rsid w:val="000D1A9B"/>
    <w:rsid w:val="000D1DEE"/>
    <w:rsid w:val="000D23ED"/>
    <w:rsid w:val="000D2A48"/>
    <w:rsid w:val="000D2D9A"/>
    <w:rsid w:val="000D31C0"/>
    <w:rsid w:val="000D366C"/>
    <w:rsid w:val="000D3836"/>
    <w:rsid w:val="000D3D74"/>
    <w:rsid w:val="000D47DC"/>
    <w:rsid w:val="000D4889"/>
    <w:rsid w:val="000D5418"/>
    <w:rsid w:val="000D6909"/>
    <w:rsid w:val="000D6B14"/>
    <w:rsid w:val="000D6C43"/>
    <w:rsid w:val="000D7517"/>
    <w:rsid w:val="000D782F"/>
    <w:rsid w:val="000D7E60"/>
    <w:rsid w:val="000D7F15"/>
    <w:rsid w:val="000E012F"/>
    <w:rsid w:val="000E05DB"/>
    <w:rsid w:val="000E0C43"/>
    <w:rsid w:val="000E0DCA"/>
    <w:rsid w:val="000E1146"/>
    <w:rsid w:val="000E125B"/>
    <w:rsid w:val="000E1907"/>
    <w:rsid w:val="000E1A0C"/>
    <w:rsid w:val="000E228A"/>
    <w:rsid w:val="000E3075"/>
    <w:rsid w:val="000E30CE"/>
    <w:rsid w:val="000E331D"/>
    <w:rsid w:val="000E3401"/>
    <w:rsid w:val="000E34A0"/>
    <w:rsid w:val="000E4424"/>
    <w:rsid w:val="000E46C4"/>
    <w:rsid w:val="000E4953"/>
    <w:rsid w:val="000E4D0A"/>
    <w:rsid w:val="000E5227"/>
    <w:rsid w:val="000E5652"/>
    <w:rsid w:val="000E5D8B"/>
    <w:rsid w:val="000E64F2"/>
    <w:rsid w:val="000E6547"/>
    <w:rsid w:val="000E6778"/>
    <w:rsid w:val="000E7835"/>
    <w:rsid w:val="000E795B"/>
    <w:rsid w:val="000E7B78"/>
    <w:rsid w:val="000E7E60"/>
    <w:rsid w:val="000F0063"/>
    <w:rsid w:val="000F01EF"/>
    <w:rsid w:val="000F0524"/>
    <w:rsid w:val="000F071D"/>
    <w:rsid w:val="000F07C9"/>
    <w:rsid w:val="000F0A7E"/>
    <w:rsid w:val="000F0D27"/>
    <w:rsid w:val="000F2357"/>
    <w:rsid w:val="000F29F3"/>
    <w:rsid w:val="000F2B39"/>
    <w:rsid w:val="000F2F04"/>
    <w:rsid w:val="000F3BBC"/>
    <w:rsid w:val="000F62C3"/>
    <w:rsid w:val="000F66BA"/>
    <w:rsid w:val="000F6CA1"/>
    <w:rsid w:val="000F6E76"/>
    <w:rsid w:val="000F7661"/>
    <w:rsid w:val="000F7ABD"/>
    <w:rsid w:val="000F7D53"/>
    <w:rsid w:val="00100910"/>
    <w:rsid w:val="001012AC"/>
    <w:rsid w:val="00101498"/>
    <w:rsid w:val="00101695"/>
    <w:rsid w:val="001017E6"/>
    <w:rsid w:val="001019B8"/>
    <w:rsid w:val="00101E6A"/>
    <w:rsid w:val="001020A1"/>
    <w:rsid w:val="001020A8"/>
    <w:rsid w:val="00102104"/>
    <w:rsid w:val="0010410E"/>
    <w:rsid w:val="00104478"/>
    <w:rsid w:val="001048FF"/>
    <w:rsid w:val="00104B84"/>
    <w:rsid w:val="00104CF4"/>
    <w:rsid w:val="0010503A"/>
    <w:rsid w:val="001053FF"/>
    <w:rsid w:val="00105416"/>
    <w:rsid w:val="001055ED"/>
    <w:rsid w:val="001056E6"/>
    <w:rsid w:val="00105945"/>
    <w:rsid w:val="00105979"/>
    <w:rsid w:val="00105B48"/>
    <w:rsid w:val="00105FA9"/>
    <w:rsid w:val="00105FB7"/>
    <w:rsid w:val="0010653E"/>
    <w:rsid w:val="0010668B"/>
    <w:rsid w:val="001069B5"/>
    <w:rsid w:val="00106E6D"/>
    <w:rsid w:val="001073E5"/>
    <w:rsid w:val="00107781"/>
    <w:rsid w:val="00107930"/>
    <w:rsid w:val="00107A47"/>
    <w:rsid w:val="00107C04"/>
    <w:rsid w:val="00107F56"/>
    <w:rsid w:val="001102C4"/>
    <w:rsid w:val="001102FF"/>
    <w:rsid w:val="001105DC"/>
    <w:rsid w:val="001107E0"/>
    <w:rsid w:val="00110EAC"/>
    <w:rsid w:val="00110FB0"/>
    <w:rsid w:val="0011128B"/>
    <w:rsid w:val="00111D35"/>
    <w:rsid w:val="00111FA8"/>
    <w:rsid w:val="0011203F"/>
    <w:rsid w:val="00112213"/>
    <w:rsid w:val="00112364"/>
    <w:rsid w:val="00112535"/>
    <w:rsid w:val="001126A5"/>
    <w:rsid w:val="0011279E"/>
    <w:rsid w:val="001127B4"/>
    <w:rsid w:val="001128E6"/>
    <w:rsid w:val="00113B3D"/>
    <w:rsid w:val="00113D3D"/>
    <w:rsid w:val="0011400E"/>
    <w:rsid w:val="001143FE"/>
    <w:rsid w:val="001146EA"/>
    <w:rsid w:val="00114B3F"/>
    <w:rsid w:val="001156C7"/>
    <w:rsid w:val="001158E6"/>
    <w:rsid w:val="00115B54"/>
    <w:rsid w:val="00115D61"/>
    <w:rsid w:val="00115E24"/>
    <w:rsid w:val="001160EC"/>
    <w:rsid w:val="0011624D"/>
    <w:rsid w:val="0011642A"/>
    <w:rsid w:val="0011697F"/>
    <w:rsid w:val="00116CF5"/>
    <w:rsid w:val="00116F8C"/>
    <w:rsid w:val="00117FAA"/>
    <w:rsid w:val="0012026B"/>
    <w:rsid w:val="0012053B"/>
    <w:rsid w:val="00120ED1"/>
    <w:rsid w:val="00121056"/>
    <w:rsid w:val="001212AF"/>
    <w:rsid w:val="00121358"/>
    <w:rsid w:val="001216A5"/>
    <w:rsid w:val="00121DE0"/>
    <w:rsid w:val="0012209F"/>
    <w:rsid w:val="0012371E"/>
    <w:rsid w:val="00123773"/>
    <w:rsid w:val="001239F4"/>
    <w:rsid w:val="00123FCE"/>
    <w:rsid w:val="00124146"/>
    <w:rsid w:val="0012459E"/>
    <w:rsid w:val="00124A2A"/>
    <w:rsid w:val="00124B30"/>
    <w:rsid w:val="00124C3D"/>
    <w:rsid w:val="00125743"/>
    <w:rsid w:val="00125889"/>
    <w:rsid w:val="001259AA"/>
    <w:rsid w:val="001261E1"/>
    <w:rsid w:val="001264F3"/>
    <w:rsid w:val="00126890"/>
    <w:rsid w:val="001269B0"/>
    <w:rsid w:val="00126E1E"/>
    <w:rsid w:val="00126FFE"/>
    <w:rsid w:val="00127064"/>
    <w:rsid w:val="0012762E"/>
    <w:rsid w:val="001276D8"/>
    <w:rsid w:val="00127B12"/>
    <w:rsid w:val="00130176"/>
    <w:rsid w:val="001304FD"/>
    <w:rsid w:val="001305B1"/>
    <w:rsid w:val="00130740"/>
    <w:rsid w:val="001309A9"/>
    <w:rsid w:val="00130EA7"/>
    <w:rsid w:val="001311DB"/>
    <w:rsid w:val="00132158"/>
    <w:rsid w:val="001322D9"/>
    <w:rsid w:val="0013264C"/>
    <w:rsid w:val="00132A06"/>
    <w:rsid w:val="00133D51"/>
    <w:rsid w:val="00133D94"/>
    <w:rsid w:val="0013407F"/>
    <w:rsid w:val="0013471B"/>
    <w:rsid w:val="00134756"/>
    <w:rsid w:val="00134841"/>
    <w:rsid w:val="00134857"/>
    <w:rsid w:val="00134EDE"/>
    <w:rsid w:val="001355CB"/>
    <w:rsid w:val="001357C3"/>
    <w:rsid w:val="00135B9B"/>
    <w:rsid w:val="001362FD"/>
    <w:rsid w:val="00136380"/>
    <w:rsid w:val="001367B2"/>
    <w:rsid w:val="00136D0C"/>
    <w:rsid w:val="00136F01"/>
    <w:rsid w:val="0013797C"/>
    <w:rsid w:val="00137AC2"/>
    <w:rsid w:val="00137B4E"/>
    <w:rsid w:val="00137B8B"/>
    <w:rsid w:val="00140320"/>
    <w:rsid w:val="00140765"/>
    <w:rsid w:val="00140869"/>
    <w:rsid w:val="00140AEF"/>
    <w:rsid w:val="00140B23"/>
    <w:rsid w:val="00140B42"/>
    <w:rsid w:val="001410DE"/>
    <w:rsid w:val="00141F3C"/>
    <w:rsid w:val="00141FF5"/>
    <w:rsid w:val="001420A6"/>
    <w:rsid w:val="00142765"/>
    <w:rsid w:val="001427AC"/>
    <w:rsid w:val="00142EF6"/>
    <w:rsid w:val="001433D2"/>
    <w:rsid w:val="001434FE"/>
    <w:rsid w:val="001436FD"/>
    <w:rsid w:val="00143B01"/>
    <w:rsid w:val="00143B78"/>
    <w:rsid w:val="00143CAA"/>
    <w:rsid w:val="00143FB5"/>
    <w:rsid w:val="00144877"/>
    <w:rsid w:val="00144BB8"/>
    <w:rsid w:val="00144C88"/>
    <w:rsid w:val="00144D5E"/>
    <w:rsid w:val="0014543A"/>
    <w:rsid w:val="0014659E"/>
    <w:rsid w:val="001465EB"/>
    <w:rsid w:val="00146DBF"/>
    <w:rsid w:val="00146F5C"/>
    <w:rsid w:val="00147332"/>
    <w:rsid w:val="00147C5C"/>
    <w:rsid w:val="00147C61"/>
    <w:rsid w:val="00147E83"/>
    <w:rsid w:val="00150028"/>
    <w:rsid w:val="00150C12"/>
    <w:rsid w:val="00150DF8"/>
    <w:rsid w:val="00151464"/>
    <w:rsid w:val="001515BF"/>
    <w:rsid w:val="001516CB"/>
    <w:rsid w:val="00151873"/>
    <w:rsid w:val="001519FA"/>
    <w:rsid w:val="00151C21"/>
    <w:rsid w:val="00151E90"/>
    <w:rsid w:val="00152034"/>
    <w:rsid w:val="001524BB"/>
    <w:rsid w:val="00152DD4"/>
    <w:rsid w:val="00152E96"/>
    <w:rsid w:val="00153429"/>
    <w:rsid w:val="0015395E"/>
    <w:rsid w:val="00153971"/>
    <w:rsid w:val="00153AE6"/>
    <w:rsid w:val="00153C96"/>
    <w:rsid w:val="0015459E"/>
    <w:rsid w:val="0015475B"/>
    <w:rsid w:val="00154DF8"/>
    <w:rsid w:val="00155263"/>
    <w:rsid w:val="00155432"/>
    <w:rsid w:val="00155C3D"/>
    <w:rsid w:val="001573B6"/>
    <w:rsid w:val="001577EF"/>
    <w:rsid w:val="00157932"/>
    <w:rsid w:val="00157A0F"/>
    <w:rsid w:val="00157AC9"/>
    <w:rsid w:val="00157F33"/>
    <w:rsid w:val="00160367"/>
    <w:rsid w:val="001607D7"/>
    <w:rsid w:val="001615B4"/>
    <w:rsid w:val="001624F9"/>
    <w:rsid w:val="0016252E"/>
    <w:rsid w:val="00162A52"/>
    <w:rsid w:val="001643A4"/>
    <w:rsid w:val="001648BF"/>
    <w:rsid w:val="0016492B"/>
    <w:rsid w:val="00164DC1"/>
    <w:rsid w:val="00164E97"/>
    <w:rsid w:val="0016510B"/>
    <w:rsid w:val="001653E8"/>
    <w:rsid w:val="001659F4"/>
    <w:rsid w:val="00165BC6"/>
    <w:rsid w:val="00165C48"/>
    <w:rsid w:val="00166521"/>
    <w:rsid w:val="001700F8"/>
    <w:rsid w:val="00170155"/>
    <w:rsid w:val="001702E6"/>
    <w:rsid w:val="0017035B"/>
    <w:rsid w:val="00170D13"/>
    <w:rsid w:val="00170D49"/>
    <w:rsid w:val="00170D62"/>
    <w:rsid w:val="00170DBE"/>
    <w:rsid w:val="00171517"/>
    <w:rsid w:val="00171610"/>
    <w:rsid w:val="00171EAF"/>
    <w:rsid w:val="00172CFD"/>
    <w:rsid w:val="00172EDE"/>
    <w:rsid w:val="00172F5E"/>
    <w:rsid w:val="001730D2"/>
    <w:rsid w:val="0017368F"/>
    <w:rsid w:val="001739D4"/>
    <w:rsid w:val="00173F58"/>
    <w:rsid w:val="0017508B"/>
    <w:rsid w:val="0017574B"/>
    <w:rsid w:val="00175961"/>
    <w:rsid w:val="00175A1E"/>
    <w:rsid w:val="00175BB0"/>
    <w:rsid w:val="00175DAB"/>
    <w:rsid w:val="00176AC4"/>
    <w:rsid w:val="00176AF7"/>
    <w:rsid w:val="00176BDD"/>
    <w:rsid w:val="00176FB9"/>
    <w:rsid w:val="001772A1"/>
    <w:rsid w:val="0017781C"/>
    <w:rsid w:val="001778D2"/>
    <w:rsid w:val="00180EFD"/>
    <w:rsid w:val="00181810"/>
    <w:rsid w:val="0018303D"/>
    <w:rsid w:val="0018320B"/>
    <w:rsid w:val="00183263"/>
    <w:rsid w:val="0018366E"/>
    <w:rsid w:val="00183EDC"/>
    <w:rsid w:val="00184388"/>
    <w:rsid w:val="00184AA6"/>
    <w:rsid w:val="00184C7C"/>
    <w:rsid w:val="00184C9E"/>
    <w:rsid w:val="00185364"/>
    <w:rsid w:val="001857ED"/>
    <w:rsid w:val="00186204"/>
    <w:rsid w:val="001862F3"/>
    <w:rsid w:val="00186328"/>
    <w:rsid w:val="0018644A"/>
    <w:rsid w:val="0018694D"/>
    <w:rsid w:val="00187382"/>
    <w:rsid w:val="00187442"/>
    <w:rsid w:val="0018795D"/>
    <w:rsid w:val="001879E6"/>
    <w:rsid w:val="00187B59"/>
    <w:rsid w:val="00187BF6"/>
    <w:rsid w:val="00190058"/>
    <w:rsid w:val="00190244"/>
    <w:rsid w:val="00190965"/>
    <w:rsid w:val="00190AC9"/>
    <w:rsid w:val="00190BF0"/>
    <w:rsid w:val="00190DDB"/>
    <w:rsid w:val="00191397"/>
    <w:rsid w:val="00191751"/>
    <w:rsid w:val="00191D74"/>
    <w:rsid w:val="00191E23"/>
    <w:rsid w:val="00192F7C"/>
    <w:rsid w:val="00193039"/>
    <w:rsid w:val="0019305A"/>
    <w:rsid w:val="0019381F"/>
    <w:rsid w:val="00193A47"/>
    <w:rsid w:val="00193C7B"/>
    <w:rsid w:val="001947A6"/>
    <w:rsid w:val="001950AF"/>
    <w:rsid w:val="001959C3"/>
    <w:rsid w:val="00195BB6"/>
    <w:rsid w:val="00195C42"/>
    <w:rsid w:val="00195FDD"/>
    <w:rsid w:val="00196182"/>
    <w:rsid w:val="001969F5"/>
    <w:rsid w:val="00197305"/>
    <w:rsid w:val="001A0312"/>
    <w:rsid w:val="001A072B"/>
    <w:rsid w:val="001A1DF3"/>
    <w:rsid w:val="001A23A5"/>
    <w:rsid w:val="001A23D9"/>
    <w:rsid w:val="001A24A1"/>
    <w:rsid w:val="001A24EE"/>
    <w:rsid w:val="001A280D"/>
    <w:rsid w:val="001A2B27"/>
    <w:rsid w:val="001A2D26"/>
    <w:rsid w:val="001A31F1"/>
    <w:rsid w:val="001A32DB"/>
    <w:rsid w:val="001A38C7"/>
    <w:rsid w:val="001A3936"/>
    <w:rsid w:val="001A434B"/>
    <w:rsid w:val="001A4E68"/>
    <w:rsid w:val="001A5467"/>
    <w:rsid w:val="001A5724"/>
    <w:rsid w:val="001A5910"/>
    <w:rsid w:val="001A5ED4"/>
    <w:rsid w:val="001A6F3D"/>
    <w:rsid w:val="001A7331"/>
    <w:rsid w:val="001A74BD"/>
    <w:rsid w:val="001A75E9"/>
    <w:rsid w:val="001A7C0A"/>
    <w:rsid w:val="001B0173"/>
    <w:rsid w:val="001B07E2"/>
    <w:rsid w:val="001B07F7"/>
    <w:rsid w:val="001B08F1"/>
    <w:rsid w:val="001B09A2"/>
    <w:rsid w:val="001B0FCE"/>
    <w:rsid w:val="001B12CD"/>
    <w:rsid w:val="001B2632"/>
    <w:rsid w:val="001B26E2"/>
    <w:rsid w:val="001B2AE3"/>
    <w:rsid w:val="001B2CB5"/>
    <w:rsid w:val="001B2CC9"/>
    <w:rsid w:val="001B32C6"/>
    <w:rsid w:val="001B3A1B"/>
    <w:rsid w:val="001B3AEC"/>
    <w:rsid w:val="001B3F66"/>
    <w:rsid w:val="001B441C"/>
    <w:rsid w:val="001B472C"/>
    <w:rsid w:val="001B47A8"/>
    <w:rsid w:val="001B4943"/>
    <w:rsid w:val="001B4BD0"/>
    <w:rsid w:val="001B501E"/>
    <w:rsid w:val="001B526C"/>
    <w:rsid w:val="001B5576"/>
    <w:rsid w:val="001B574C"/>
    <w:rsid w:val="001B5898"/>
    <w:rsid w:val="001B5916"/>
    <w:rsid w:val="001B5967"/>
    <w:rsid w:val="001B5AD6"/>
    <w:rsid w:val="001B5B9B"/>
    <w:rsid w:val="001B6944"/>
    <w:rsid w:val="001B6BAF"/>
    <w:rsid w:val="001B755C"/>
    <w:rsid w:val="001B77B7"/>
    <w:rsid w:val="001B7972"/>
    <w:rsid w:val="001B7BCA"/>
    <w:rsid w:val="001C00E2"/>
    <w:rsid w:val="001C096E"/>
    <w:rsid w:val="001C0B60"/>
    <w:rsid w:val="001C0EEB"/>
    <w:rsid w:val="001C12AF"/>
    <w:rsid w:val="001C18A0"/>
    <w:rsid w:val="001C18B0"/>
    <w:rsid w:val="001C2A54"/>
    <w:rsid w:val="001C30C2"/>
    <w:rsid w:val="001C357E"/>
    <w:rsid w:val="001C3673"/>
    <w:rsid w:val="001C3ECA"/>
    <w:rsid w:val="001C4AF2"/>
    <w:rsid w:val="001C4D91"/>
    <w:rsid w:val="001C4F15"/>
    <w:rsid w:val="001C5192"/>
    <w:rsid w:val="001C51F5"/>
    <w:rsid w:val="001C5329"/>
    <w:rsid w:val="001C5333"/>
    <w:rsid w:val="001C565A"/>
    <w:rsid w:val="001C5D38"/>
    <w:rsid w:val="001C5E0B"/>
    <w:rsid w:val="001C5F2A"/>
    <w:rsid w:val="001C5FBF"/>
    <w:rsid w:val="001C604D"/>
    <w:rsid w:val="001C66E6"/>
    <w:rsid w:val="001C6C65"/>
    <w:rsid w:val="001C6EB1"/>
    <w:rsid w:val="001C6F99"/>
    <w:rsid w:val="001C72EC"/>
    <w:rsid w:val="001C734D"/>
    <w:rsid w:val="001C77E1"/>
    <w:rsid w:val="001C79D6"/>
    <w:rsid w:val="001C7C73"/>
    <w:rsid w:val="001D0899"/>
    <w:rsid w:val="001D08CD"/>
    <w:rsid w:val="001D0923"/>
    <w:rsid w:val="001D1031"/>
    <w:rsid w:val="001D1232"/>
    <w:rsid w:val="001D12EE"/>
    <w:rsid w:val="001D20B0"/>
    <w:rsid w:val="001D29EC"/>
    <w:rsid w:val="001D38E7"/>
    <w:rsid w:val="001D3A0C"/>
    <w:rsid w:val="001D3CCE"/>
    <w:rsid w:val="001D3DDF"/>
    <w:rsid w:val="001D3E75"/>
    <w:rsid w:val="001D3F7A"/>
    <w:rsid w:val="001D4B74"/>
    <w:rsid w:val="001D5071"/>
    <w:rsid w:val="001D514F"/>
    <w:rsid w:val="001D595F"/>
    <w:rsid w:val="001D5EBE"/>
    <w:rsid w:val="001D6020"/>
    <w:rsid w:val="001D65AE"/>
    <w:rsid w:val="001D7C27"/>
    <w:rsid w:val="001E0A8A"/>
    <w:rsid w:val="001E0BC8"/>
    <w:rsid w:val="001E0BFB"/>
    <w:rsid w:val="001E0DFB"/>
    <w:rsid w:val="001E1358"/>
    <w:rsid w:val="001E136B"/>
    <w:rsid w:val="001E2306"/>
    <w:rsid w:val="001E23D6"/>
    <w:rsid w:val="001E26E2"/>
    <w:rsid w:val="001E2C73"/>
    <w:rsid w:val="001E2CA0"/>
    <w:rsid w:val="001E3343"/>
    <w:rsid w:val="001E41A0"/>
    <w:rsid w:val="001E41D5"/>
    <w:rsid w:val="001E4365"/>
    <w:rsid w:val="001E465C"/>
    <w:rsid w:val="001E4ADB"/>
    <w:rsid w:val="001E4DC4"/>
    <w:rsid w:val="001E5829"/>
    <w:rsid w:val="001E584D"/>
    <w:rsid w:val="001E5A83"/>
    <w:rsid w:val="001E5CC2"/>
    <w:rsid w:val="001E5DAC"/>
    <w:rsid w:val="001E5F07"/>
    <w:rsid w:val="001E5F86"/>
    <w:rsid w:val="001E62B6"/>
    <w:rsid w:val="001E6C43"/>
    <w:rsid w:val="001E6F8C"/>
    <w:rsid w:val="001E71CD"/>
    <w:rsid w:val="001E71FD"/>
    <w:rsid w:val="001E7206"/>
    <w:rsid w:val="001E74E1"/>
    <w:rsid w:val="001E74FC"/>
    <w:rsid w:val="001E7F23"/>
    <w:rsid w:val="001F0078"/>
    <w:rsid w:val="001F00FA"/>
    <w:rsid w:val="001F082F"/>
    <w:rsid w:val="001F0B21"/>
    <w:rsid w:val="001F0DAE"/>
    <w:rsid w:val="001F0EAD"/>
    <w:rsid w:val="001F110B"/>
    <w:rsid w:val="001F11A3"/>
    <w:rsid w:val="001F18EF"/>
    <w:rsid w:val="001F1DA1"/>
    <w:rsid w:val="001F1F7D"/>
    <w:rsid w:val="001F1FE8"/>
    <w:rsid w:val="001F230E"/>
    <w:rsid w:val="001F25EE"/>
    <w:rsid w:val="001F2614"/>
    <w:rsid w:val="001F2C80"/>
    <w:rsid w:val="001F316B"/>
    <w:rsid w:val="001F367D"/>
    <w:rsid w:val="001F42CB"/>
    <w:rsid w:val="001F457D"/>
    <w:rsid w:val="001F4DCA"/>
    <w:rsid w:val="001F57B4"/>
    <w:rsid w:val="001F583A"/>
    <w:rsid w:val="001F5954"/>
    <w:rsid w:val="001F5A42"/>
    <w:rsid w:val="001F5DC4"/>
    <w:rsid w:val="001F6221"/>
    <w:rsid w:val="001F6AB9"/>
    <w:rsid w:val="001F793E"/>
    <w:rsid w:val="001F7A20"/>
    <w:rsid w:val="001F7C6F"/>
    <w:rsid w:val="001F7D5E"/>
    <w:rsid w:val="001F7DF1"/>
    <w:rsid w:val="002001F5"/>
    <w:rsid w:val="002003A2"/>
    <w:rsid w:val="00200EEC"/>
    <w:rsid w:val="00201625"/>
    <w:rsid w:val="00201D7C"/>
    <w:rsid w:val="00202092"/>
    <w:rsid w:val="002022C0"/>
    <w:rsid w:val="00202DF9"/>
    <w:rsid w:val="00202DFC"/>
    <w:rsid w:val="002030D1"/>
    <w:rsid w:val="00203238"/>
    <w:rsid w:val="00203693"/>
    <w:rsid w:val="002038A8"/>
    <w:rsid w:val="00204475"/>
    <w:rsid w:val="0020463C"/>
    <w:rsid w:val="00204732"/>
    <w:rsid w:val="0020478E"/>
    <w:rsid w:val="00204C67"/>
    <w:rsid w:val="00204D0A"/>
    <w:rsid w:val="002051C3"/>
    <w:rsid w:val="002054D3"/>
    <w:rsid w:val="0020562C"/>
    <w:rsid w:val="00205ACB"/>
    <w:rsid w:val="00205C7B"/>
    <w:rsid w:val="00205EBF"/>
    <w:rsid w:val="002064DC"/>
    <w:rsid w:val="002067AE"/>
    <w:rsid w:val="0020699F"/>
    <w:rsid w:val="00206AF2"/>
    <w:rsid w:val="00207689"/>
    <w:rsid w:val="002078CA"/>
    <w:rsid w:val="00207FE8"/>
    <w:rsid w:val="002109A3"/>
    <w:rsid w:val="00211034"/>
    <w:rsid w:val="002110B9"/>
    <w:rsid w:val="002113C6"/>
    <w:rsid w:val="0021183D"/>
    <w:rsid w:val="00211BD6"/>
    <w:rsid w:val="00211D83"/>
    <w:rsid w:val="00211F21"/>
    <w:rsid w:val="00212333"/>
    <w:rsid w:val="00212418"/>
    <w:rsid w:val="00212A81"/>
    <w:rsid w:val="00212C6D"/>
    <w:rsid w:val="00213934"/>
    <w:rsid w:val="0021396C"/>
    <w:rsid w:val="00214F21"/>
    <w:rsid w:val="00214F29"/>
    <w:rsid w:val="002156B7"/>
    <w:rsid w:val="002158BD"/>
    <w:rsid w:val="00215F13"/>
    <w:rsid w:val="00216310"/>
    <w:rsid w:val="002164E0"/>
    <w:rsid w:val="00216B8F"/>
    <w:rsid w:val="00217235"/>
    <w:rsid w:val="00217F3D"/>
    <w:rsid w:val="0022005A"/>
    <w:rsid w:val="002201D0"/>
    <w:rsid w:val="00220233"/>
    <w:rsid w:val="002203E1"/>
    <w:rsid w:val="0022050B"/>
    <w:rsid w:val="0022144E"/>
    <w:rsid w:val="0022152F"/>
    <w:rsid w:val="00221557"/>
    <w:rsid w:val="00221644"/>
    <w:rsid w:val="00221750"/>
    <w:rsid w:val="002218B2"/>
    <w:rsid w:val="00221B61"/>
    <w:rsid w:val="0022224F"/>
    <w:rsid w:val="0022234E"/>
    <w:rsid w:val="0022247B"/>
    <w:rsid w:val="00223092"/>
    <w:rsid w:val="0022324E"/>
    <w:rsid w:val="00223866"/>
    <w:rsid w:val="002243AC"/>
    <w:rsid w:val="0022444A"/>
    <w:rsid w:val="00224F20"/>
    <w:rsid w:val="00225212"/>
    <w:rsid w:val="00225913"/>
    <w:rsid w:val="00225B36"/>
    <w:rsid w:val="00225CE9"/>
    <w:rsid w:val="00225D3C"/>
    <w:rsid w:val="00225F85"/>
    <w:rsid w:val="00226D8D"/>
    <w:rsid w:val="00226E78"/>
    <w:rsid w:val="00226F1D"/>
    <w:rsid w:val="002270E5"/>
    <w:rsid w:val="0022722F"/>
    <w:rsid w:val="002276C9"/>
    <w:rsid w:val="00227B82"/>
    <w:rsid w:val="00227F91"/>
    <w:rsid w:val="002302BB"/>
    <w:rsid w:val="00230889"/>
    <w:rsid w:val="00230E09"/>
    <w:rsid w:val="00231CC8"/>
    <w:rsid w:val="00231D93"/>
    <w:rsid w:val="00232469"/>
    <w:rsid w:val="002327EB"/>
    <w:rsid w:val="002329CE"/>
    <w:rsid w:val="00233194"/>
    <w:rsid w:val="00233D40"/>
    <w:rsid w:val="00234703"/>
    <w:rsid w:val="002348A0"/>
    <w:rsid w:val="002348CB"/>
    <w:rsid w:val="002349A2"/>
    <w:rsid w:val="00234A66"/>
    <w:rsid w:val="00234EEB"/>
    <w:rsid w:val="00235079"/>
    <w:rsid w:val="0023509C"/>
    <w:rsid w:val="002350C8"/>
    <w:rsid w:val="002353D9"/>
    <w:rsid w:val="00235A40"/>
    <w:rsid w:val="00235AB9"/>
    <w:rsid w:val="00235BCD"/>
    <w:rsid w:val="002360C8"/>
    <w:rsid w:val="00236116"/>
    <w:rsid w:val="002367CF"/>
    <w:rsid w:val="002369AF"/>
    <w:rsid w:val="00236A35"/>
    <w:rsid w:val="00236B50"/>
    <w:rsid w:val="00236CDF"/>
    <w:rsid w:val="00236EBB"/>
    <w:rsid w:val="00236FCD"/>
    <w:rsid w:val="0023702C"/>
    <w:rsid w:val="002372CD"/>
    <w:rsid w:val="00237923"/>
    <w:rsid w:val="00240418"/>
    <w:rsid w:val="00240439"/>
    <w:rsid w:val="0024094B"/>
    <w:rsid w:val="00240CD8"/>
    <w:rsid w:val="0024157C"/>
    <w:rsid w:val="00241E83"/>
    <w:rsid w:val="0024232B"/>
    <w:rsid w:val="00242411"/>
    <w:rsid w:val="0024294F"/>
    <w:rsid w:val="00242F56"/>
    <w:rsid w:val="0024335F"/>
    <w:rsid w:val="00243394"/>
    <w:rsid w:val="002438F5"/>
    <w:rsid w:val="00243B38"/>
    <w:rsid w:val="00243B76"/>
    <w:rsid w:val="00243BD6"/>
    <w:rsid w:val="00244197"/>
    <w:rsid w:val="002447EE"/>
    <w:rsid w:val="00245356"/>
    <w:rsid w:val="002454DD"/>
    <w:rsid w:val="00245C1D"/>
    <w:rsid w:val="00245E87"/>
    <w:rsid w:val="00245FCF"/>
    <w:rsid w:val="002460A6"/>
    <w:rsid w:val="00246889"/>
    <w:rsid w:val="00247233"/>
    <w:rsid w:val="002473A3"/>
    <w:rsid w:val="00247403"/>
    <w:rsid w:val="002502B1"/>
    <w:rsid w:val="00250374"/>
    <w:rsid w:val="00250411"/>
    <w:rsid w:val="0025061D"/>
    <w:rsid w:val="00250D57"/>
    <w:rsid w:val="00250F27"/>
    <w:rsid w:val="00251060"/>
    <w:rsid w:val="0025142B"/>
    <w:rsid w:val="00251516"/>
    <w:rsid w:val="0025181D"/>
    <w:rsid w:val="0025195B"/>
    <w:rsid w:val="00251ADE"/>
    <w:rsid w:val="0025207C"/>
    <w:rsid w:val="0025258D"/>
    <w:rsid w:val="002528AF"/>
    <w:rsid w:val="002529BC"/>
    <w:rsid w:val="002529C1"/>
    <w:rsid w:val="002529DA"/>
    <w:rsid w:val="00252F8D"/>
    <w:rsid w:val="00252FBE"/>
    <w:rsid w:val="00253425"/>
    <w:rsid w:val="00253811"/>
    <w:rsid w:val="00253B91"/>
    <w:rsid w:val="00254612"/>
    <w:rsid w:val="00254920"/>
    <w:rsid w:val="00254D18"/>
    <w:rsid w:val="002550A9"/>
    <w:rsid w:val="002553CE"/>
    <w:rsid w:val="002555E9"/>
    <w:rsid w:val="00255CC7"/>
    <w:rsid w:val="0025640E"/>
    <w:rsid w:val="002564E9"/>
    <w:rsid w:val="0025658C"/>
    <w:rsid w:val="00256AA1"/>
    <w:rsid w:val="0025700F"/>
    <w:rsid w:val="00257D31"/>
    <w:rsid w:val="0026017D"/>
    <w:rsid w:val="002604A8"/>
    <w:rsid w:val="0026051F"/>
    <w:rsid w:val="002605B7"/>
    <w:rsid w:val="00260931"/>
    <w:rsid w:val="00260C59"/>
    <w:rsid w:val="00260DB8"/>
    <w:rsid w:val="00261C99"/>
    <w:rsid w:val="002624D9"/>
    <w:rsid w:val="002626E1"/>
    <w:rsid w:val="0026287D"/>
    <w:rsid w:val="00262FD4"/>
    <w:rsid w:val="00263039"/>
    <w:rsid w:val="0026303D"/>
    <w:rsid w:val="00263A86"/>
    <w:rsid w:val="00263C21"/>
    <w:rsid w:val="00263F15"/>
    <w:rsid w:val="00264674"/>
    <w:rsid w:val="00264EFF"/>
    <w:rsid w:val="002658D8"/>
    <w:rsid w:val="00265D16"/>
    <w:rsid w:val="0026642E"/>
    <w:rsid w:val="00266CFE"/>
    <w:rsid w:val="00266E1D"/>
    <w:rsid w:val="002671E4"/>
    <w:rsid w:val="00267CB5"/>
    <w:rsid w:val="0027047B"/>
    <w:rsid w:val="002710F6"/>
    <w:rsid w:val="0027128B"/>
    <w:rsid w:val="002712A4"/>
    <w:rsid w:val="00271957"/>
    <w:rsid w:val="00271FF8"/>
    <w:rsid w:val="002723C8"/>
    <w:rsid w:val="0027285C"/>
    <w:rsid w:val="00272E6C"/>
    <w:rsid w:val="00273A35"/>
    <w:rsid w:val="00273BDC"/>
    <w:rsid w:val="00273FEB"/>
    <w:rsid w:val="00274230"/>
    <w:rsid w:val="00274C63"/>
    <w:rsid w:val="002753A4"/>
    <w:rsid w:val="0027577D"/>
    <w:rsid w:val="0027587A"/>
    <w:rsid w:val="002758C4"/>
    <w:rsid w:val="00275DD5"/>
    <w:rsid w:val="00275DE1"/>
    <w:rsid w:val="0027644B"/>
    <w:rsid w:val="0027656B"/>
    <w:rsid w:val="002771C8"/>
    <w:rsid w:val="002773FF"/>
    <w:rsid w:val="00277D8F"/>
    <w:rsid w:val="00277F55"/>
    <w:rsid w:val="00280159"/>
    <w:rsid w:val="00280AF7"/>
    <w:rsid w:val="002812CF"/>
    <w:rsid w:val="002812EB"/>
    <w:rsid w:val="00281548"/>
    <w:rsid w:val="00281720"/>
    <w:rsid w:val="002817A5"/>
    <w:rsid w:val="00281D3C"/>
    <w:rsid w:val="0028220E"/>
    <w:rsid w:val="00282B4A"/>
    <w:rsid w:val="0028325C"/>
    <w:rsid w:val="002833B7"/>
    <w:rsid w:val="00283E94"/>
    <w:rsid w:val="002849A7"/>
    <w:rsid w:val="00284A5D"/>
    <w:rsid w:val="00284B38"/>
    <w:rsid w:val="0028553B"/>
    <w:rsid w:val="00285DFB"/>
    <w:rsid w:val="002861A7"/>
    <w:rsid w:val="00286E83"/>
    <w:rsid w:val="00287115"/>
    <w:rsid w:val="0028734E"/>
    <w:rsid w:val="0028763B"/>
    <w:rsid w:val="00287AE9"/>
    <w:rsid w:val="00287C89"/>
    <w:rsid w:val="00290554"/>
    <w:rsid w:val="00290E5D"/>
    <w:rsid w:val="002912C6"/>
    <w:rsid w:val="00291C9B"/>
    <w:rsid w:val="00291E9C"/>
    <w:rsid w:val="00291F07"/>
    <w:rsid w:val="00292B08"/>
    <w:rsid w:val="0029328A"/>
    <w:rsid w:val="0029359B"/>
    <w:rsid w:val="00293783"/>
    <w:rsid w:val="00293862"/>
    <w:rsid w:val="00293B09"/>
    <w:rsid w:val="00293D1D"/>
    <w:rsid w:val="00293DB3"/>
    <w:rsid w:val="00294298"/>
    <w:rsid w:val="002942DB"/>
    <w:rsid w:val="002942F1"/>
    <w:rsid w:val="002947E7"/>
    <w:rsid w:val="002948BB"/>
    <w:rsid w:val="00294930"/>
    <w:rsid w:val="00294CED"/>
    <w:rsid w:val="002952B4"/>
    <w:rsid w:val="0029545C"/>
    <w:rsid w:val="002957D4"/>
    <w:rsid w:val="00295D97"/>
    <w:rsid w:val="00295DB3"/>
    <w:rsid w:val="00296244"/>
    <w:rsid w:val="002967E1"/>
    <w:rsid w:val="0029694A"/>
    <w:rsid w:val="00296F2C"/>
    <w:rsid w:val="00297470"/>
    <w:rsid w:val="00297C86"/>
    <w:rsid w:val="002A02C1"/>
    <w:rsid w:val="002A0532"/>
    <w:rsid w:val="002A07D7"/>
    <w:rsid w:val="002A080A"/>
    <w:rsid w:val="002A08C8"/>
    <w:rsid w:val="002A0A4B"/>
    <w:rsid w:val="002A0D9F"/>
    <w:rsid w:val="002A0EF0"/>
    <w:rsid w:val="002A150F"/>
    <w:rsid w:val="002A180F"/>
    <w:rsid w:val="002A1CDF"/>
    <w:rsid w:val="002A2074"/>
    <w:rsid w:val="002A2C04"/>
    <w:rsid w:val="002A3ABD"/>
    <w:rsid w:val="002A3D6D"/>
    <w:rsid w:val="002A4C9A"/>
    <w:rsid w:val="002A4EC0"/>
    <w:rsid w:val="002A5D5A"/>
    <w:rsid w:val="002A5E93"/>
    <w:rsid w:val="002A66B6"/>
    <w:rsid w:val="002A6934"/>
    <w:rsid w:val="002A7583"/>
    <w:rsid w:val="002A792A"/>
    <w:rsid w:val="002A7AB1"/>
    <w:rsid w:val="002A7F0E"/>
    <w:rsid w:val="002B01C9"/>
    <w:rsid w:val="002B0518"/>
    <w:rsid w:val="002B06CC"/>
    <w:rsid w:val="002B0A5A"/>
    <w:rsid w:val="002B1593"/>
    <w:rsid w:val="002B2504"/>
    <w:rsid w:val="002B2D97"/>
    <w:rsid w:val="002B311C"/>
    <w:rsid w:val="002B3995"/>
    <w:rsid w:val="002B3DD7"/>
    <w:rsid w:val="002B42BC"/>
    <w:rsid w:val="002B4DD4"/>
    <w:rsid w:val="002B551F"/>
    <w:rsid w:val="002B575C"/>
    <w:rsid w:val="002B57FC"/>
    <w:rsid w:val="002B5C56"/>
    <w:rsid w:val="002B62BA"/>
    <w:rsid w:val="002B64A3"/>
    <w:rsid w:val="002B6BC8"/>
    <w:rsid w:val="002B7027"/>
    <w:rsid w:val="002B7378"/>
    <w:rsid w:val="002B74E9"/>
    <w:rsid w:val="002B7A95"/>
    <w:rsid w:val="002B7D86"/>
    <w:rsid w:val="002B7F11"/>
    <w:rsid w:val="002C0981"/>
    <w:rsid w:val="002C1A8A"/>
    <w:rsid w:val="002C2067"/>
    <w:rsid w:val="002C298A"/>
    <w:rsid w:val="002C2BED"/>
    <w:rsid w:val="002C304B"/>
    <w:rsid w:val="002C3480"/>
    <w:rsid w:val="002C35FA"/>
    <w:rsid w:val="002C3ED7"/>
    <w:rsid w:val="002C3FE9"/>
    <w:rsid w:val="002C4175"/>
    <w:rsid w:val="002C4752"/>
    <w:rsid w:val="002C4FF8"/>
    <w:rsid w:val="002C5031"/>
    <w:rsid w:val="002C5423"/>
    <w:rsid w:val="002C5448"/>
    <w:rsid w:val="002C5506"/>
    <w:rsid w:val="002C5CE4"/>
    <w:rsid w:val="002C647A"/>
    <w:rsid w:val="002C64DF"/>
    <w:rsid w:val="002C6D28"/>
    <w:rsid w:val="002C7365"/>
    <w:rsid w:val="002C7D1F"/>
    <w:rsid w:val="002D014C"/>
    <w:rsid w:val="002D04A0"/>
    <w:rsid w:val="002D056E"/>
    <w:rsid w:val="002D065E"/>
    <w:rsid w:val="002D08FE"/>
    <w:rsid w:val="002D10A0"/>
    <w:rsid w:val="002D11FC"/>
    <w:rsid w:val="002D168F"/>
    <w:rsid w:val="002D2109"/>
    <w:rsid w:val="002D2374"/>
    <w:rsid w:val="002D25A2"/>
    <w:rsid w:val="002D2B57"/>
    <w:rsid w:val="002D2E6A"/>
    <w:rsid w:val="002D300E"/>
    <w:rsid w:val="002D346E"/>
    <w:rsid w:val="002D36F5"/>
    <w:rsid w:val="002D3777"/>
    <w:rsid w:val="002D3811"/>
    <w:rsid w:val="002D3B4F"/>
    <w:rsid w:val="002D3EA8"/>
    <w:rsid w:val="002D4833"/>
    <w:rsid w:val="002D4B94"/>
    <w:rsid w:val="002D52BB"/>
    <w:rsid w:val="002D54D0"/>
    <w:rsid w:val="002D5D6F"/>
    <w:rsid w:val="002D6708"/>
    <w:rsid w:val="002D6B35"/>
    <w:rsid w:val="002D6D90"/>
    <w:rsid w:val="002D72E9"/>
    <w:rsid w:val="002D73D5"/>
    <w:rsid w:val="002D7C1F"/>
    <w:rsid w:val="002E00B2"/>
    <w:rsid w:val="002E044D"/>
    <w:rsid w:val="002E05C2"/>
    <w:rsid w:val="002E08E3"/>
    <w:rsid w:val="002E0AB0"/>
    <w:rsid w:val="002E0FBE"/>
    <w:rsid w:val="002E10C8"/>
    <w:rsid w:val="002E1474"/>
    <w:rsid w:val="002E24AD"/>
    <w:rsid w:val="002E2C4C"/>
    <w:rsid w:val="002E3674"/>
    <w:rsid w:val="002E36B7"/>
    <w:rsid w:val="002E395C"/>
    <w:rsid w:val="002E3FED"/>
    <w:rsid w:val="002E3FFD"/>
    <w:rsid w:val="002E52C5"/>
    <w:rsid w:val="002E5698"/>
    <w:rsid w:val="002E6003"/>
    <w:rsid w:val="002E6309"/>
    <w:rsid w:val="002E684C"/>
    <w:rsid w:val="002E69CB"/>
    <w:rsid w:val="002E6B9E"/>
    <w:rsid w:val="002E6BF4"/>
    <w:rsid w:val="002E7C49"/>
    <w:rsid w:val="002E7FDA"/>
    <w:rsid w:val="002F063E"/>
    <w:rsid w:val="002F0D73"/>
    <w:rsid w:val="002F15E5"/>
    <w:rsid w:val="002F1894"/>
    <w:rsid w:val="002F18CA"/>
    <w:rsid w:val="002F1956"/>
    <w:rsid w:val="002F1AA7"/>
    <w:rsid w:val="002F206D"/>
    <w:rsid w:val="002F325B"/>
    <w:rsid w:val="002F32B9"/>
    <w:rsid w:val="002F330E"/>
    <w:rsid w:val="002F34A0"/>
    <w:rsid w:val="002F3563"/>
    <w:rsid w:val="002F3AA3"/>
    <w:rsid w:val="002F3C7C"/>
    <w:rsid w:val="002F3D45"/>
    <w:rsid w:val="002F42E5"/>
    <w:rsid w:val="002F505B"/>
    <w:rsid w:val="002F5115"/>
    <w:rsid w:val="002F5171"/>
    <w:rsid w:val="002F58C8"/>
    <w:rsid w:val="002F5E38"/>
    <w:rsid w:val="002F5F1D"/>
    <w:rsid w:val="002F6356"/>
    <w:rsid w:val="002F6608"/>
    <w:rsid w:val="002F6C41"/>
    <w:rsid w:val="002F6C68"/>
    <w:rsid w:val="002F7244"/>
    <w:rsid w:val="002F7747"/>
    <w:rsid w:val="002F7BC9"/>
    <w:rsid w:val="002F7C3C"/>
    <w:rsid w:val="00300036"/>
    <w:rsid w:val="00300ACB"/>
    <w:rsid w:val="00300F1C"/>
    <w:rsid w:val="003013F6"/>
    <w:rsid w:val="003015EA"/>
    <w:rsid w:val="00301EDD"/>
    <w:rsid w:val="0030248E"/>
    <w:rsid w:val="00302B48"/>
    <w:rsid w:val="00303510"/>
    <w:rsid w:val="003035BD"/>
    <w:rsid w:val="00303664"/>
    <w:rsid w:val="00303B3B"/>
    <w:rsid w:val="00303D46"/>
    <w:rsid w:val="00304442"/>
    <w:rsid w:val="003048BD"/>
    <w:rsid w:val="00304B8E"/>
    <w:rsid w:val="00304F7F"/>
    <w:rsid w:val="003050A8"/>
    <w:rsid w:val="00305158"/>
    <w:rsid w:val="00305833"/>
    <w:rsid w:val="00305C1C"/>
    <w:rsid w:val="00306160"/>
    <w:rsid w:val="0030651A"/>
    <w:rsid w:val="00306822"/>
    <w:rsid w:val="00306C72"/>
    <w:rsid w:val="00306E44"/>
    <w:rsid w:val="0030713F"/>
    <w:rsid w:val="0030730E"/>
    <w:rsid w:val="00307457"/>
    <w:rsid w:val="00307491"/>
    <w:rsid w:val="00307812"/>
    <w:rsid w:val="003078C1"/>
    <w:rsid w:val="00310057"/>
    <w:rsid w:val="00310137"/>
    <w:rsid w:val="00310A61"/>
    <w:rsid w:val="00310A8E"/>
    <w:rsid w:val="00310E80"/>
    <w:rsid w:val="00311DDA"/>
    <w:rsid w:val="00312403"/>
    <w:rsid w:val="003125B3"/>
    <w:rsid w:val="00312922"/>
    <w:rsid w:val="00312A4F"/>
    <w:rsid w:val="00312AB0"/>
    <w:rsid w:val="00312D6B"/>
    <w:rsid w:val="0031327B"/>
    <w:rsid w:val="00313528"/>
    <w:rsid w:val="00313FF3"/>
    <w:rsid w:val="00314577"/>
    <w:rsid w:val="00314C99"/>
    <w:rsid w:val="003152D4"/>
    <w:rsid w:val="00315871"/>
    <w:rsid w:val="00315B4B"/>
    <w:rsid w:val="00315D31"/>
    <w:rsid w:val="00315DCA"/>
    <w:rsid w:val="00315DF7"/>
    <w:rsid w:val="00315F0D"/>
    <w:rsid w:val="00316053"/>
    <w:rsid w:val="003170D5"/>
    <w:rsid w:val="00317281"/>
    <w:rsid w:val="00317570"/>
    <w:rsid w:val="00317776"/>
    <w:rsid w:val="00317784"/>
    <w:rsid w:val="0031779F"/>
    <w:rsid w:val="00317801"/>
    <w:rsid w:val="00317A95"/>
    <w:rsid w:val="0032023B"/>
    <w:rsid w:val="0032067B"/>
    <w:rsid w:val="00320E05"/>
    <w:rsid w:val="00320EEB"/>
    <w:rsid w:val="00321201"/>
    <w:rsid w:val="0032183F"/>
    <w:rsid w:val="00321BAD"/>
    <w:rsid w:val="00322134"/>
    <w:rsid w:val="00322F01"/>
    <w:rsid w:val="00323AEE"/>
    <w:rsid w:val="00323B2E"/>
    <w:rsid w:val="0032407E"/>
    <w:rsid w:val="00324375"/>
    <w:rsid w:val="0032439A"/>
    <w:rsid w:val="003245CA"/>
    <w:rsid w:val="0032474D"/>
    <w:rsid w:val="0032522C"/>
    <w:rsid w:val="0032612B"/>
    <w:rsid w:val="00326A2C"/>
    <w:rsid w:val="00326EF7"/>
    <w:rsid w:val="00326EFA"/>
    <w:rsid w:val="003270FB"/>
    <w:rsid w:val="003274A0"/>
    <w:rsid w:val="003274C0"/>
    <w:rsid w:val="003276ED"/>
    <w:rsid w:val="00327C85"/>
    <w:rsid w:val="00330838"/>
    <w:rsid w:val="00330B10"/>
    <w:rsid w:val="00330B33"/>
    <w:rsid w:val="00330EE1"/>
    <w:rsid w:val="003318A3"/>
    <w:rsid w:val="00332325"/>
    <w:rsid w:val="003323AD"/>
    <w:rsid w:val="00332878"/>
    <w:rsid w:val="00332919"/>
    <w:rsid w:val="003329F2"/>
    <w:rsid w:val="00333235"/>
    <w:rsid w:val="00333263"/>
    <w:rsid w:val="00333C7B"/>
    <w:rsid w:val="00333D5D"/>
    <w:rsid w:val="00333EA3"/>
    <w:rsid w:val="00333F26"/>
    <w:rsid w:val="00334016"/>
    <w:rsid w:val="00334262"/>
    <w:rsid w:val="003348B1"/>
    <w:rsid w:val="0033506C"/>
    <w:rsid w:val="003351D9"/>
    <w:rsid w:val="00335610"/>
    <w:rsid w:val="00335808"/>
    <w:rsid w:val="0033580B"/>
    <w:rsid w:val="00335A20"/>
    <w:rsid w:val="0033602D"/>
    <w:rsid w:val="00336588"/>
    <w:rsid w:val="00336CC8"/>
    <w:rsid w:val="00336F95"/>
    <w:rsid w:val="00337177"/>
    <w:rsid w:val="00337348"/>
    <w:rsid w:val="0033741A"/>
    <w:rsid w:val="00337E7E"/>
    <w:rsid w:val="00340919"/>
    <w:rsid w:val="00340E1F"/>
    <w:rsid w:val="00341BEB"/>
    <w:rsid w:val="003422A1"/>
    <w:rsid w:val="003423E1"/>
    <w:rsid w:val="00342406"/>
    <w:rsid w:val="00342752"/>
    <w:rsid w:val="00342910"/>
    <w:rsid w:val="00343117"/>
    <w:rsid w:val="0034329E"/>
    <w:rsid w:val="00343911"/>
    <w:rsid w:val="00343E99"/>
    <w:rsid w:val="00343EFC"/>
    <w:rsid w:val="0034411F"/>
    <w:rsid w:val="0034423E"/>
    <w:rsid w:val="00344564"/>
    <w:rsid w:val="003445A5"/>
    <w:rsid w:val="00344B2B"/>
    <w:rsid w:val="00344B87"/>
    <w:rsid w:val="003455B5"/>
    <w:rsid w:val="00345880"/>
    <w:rsid w:val="00345E29"/>
    <w:rsid w:val="0034613F"/>
    <w:rsid w:val="0034622A"/>
    <w:rsid w:val="0034637B"/>
    <w:rsid w:val="003465DA"/>
    <w:rsid w:val="00346877"/>
    <w:rsid w:val="00346A0F"/>
    <w:rsid w:val="00346D04"/>
    <w:rsid w:val="0034707D"/>
    <w:rsid w:val="003470F4"/>
    <w:rsid w:val="00347807"/>
    <w:rsid w:val="003478CB"/>
    <w:rsid w:val="00350D11"/>
    <w:rsid w:val="00351014"/>
    <w:rsid w:val="0035190A"/>
    <w:rsid w:val="00351F00"/>
    <w:rsid w:val="003522B6"/>
    <w:rsid w:val="00352C74"/>
    <w:rsid w:val="00352DA6"/>
    <w:rsid w:val="00353072"/>
    <w:rsid w:val="00353A2E"/>
    <w:rsid w:val="00353BF5"/>
    <w:rsid w:val="00353BFF"/>
    <w:rsid w:val="00353FA8"/>
    <w:rsid w:val="003544EC"/>
    <w:rsid w:val="00354631"/>
    <w:rsid w:val="00354E27"/>
    <w:rsid w:val="00354E59"/>
    <w:rsid w:val="00355098"/>
    <w:rsid w:val="0035516C"/>
    <w:rsid w:val="00355205"/>
    <w:rsid w:val="00356039"/>
    <w:rsid w:val="003564AE"/>
    <w:rsid w:val="00356C6C"/>
    <w:rsid w:val="00356CEC"/>
    <w:rsid w:val="00356E09"/>
    <w:rsid w:val="003579D9"/>
    <w:rsid w:val="003606AB"/>
    <w:rsid w:val="00360B03"/>
    <w:rsid w:val="00360FA2"/>
    <w:rsid w:val="00361A9A"/>
    <w:rsid w:val="00361B3C"/>
    <w:rsid w:val="00361DA0"/>
    <w:rsid w:val="003625BD"/>
    <w:rsid w:val="00362683"/>
    <w:rsid w:val="0036272B"/>
    <w:rsid w:val="00362C4D"/>
    <w:rsid w:val="00362E15"/>
    <w:rsid w:val="00363286"/>
    <w:rsid w:val="00363439"/>
    <w:rsid w:val="00363839"/>
    <w:rsid w:val="00363A09"/>
    <w:rsid w:val="00363A32"/>
    <w:rsid w:val="00363B87"/>
    <w:rsid w:val="003645AC"/>
    <w:rsid w:val="0036485B"/>
    <w:rsid w:val="00364906"/>
    <w:rsid w:val="003656BC"/>
    <w:rsid w:val="0036595A"/>
    <w:rsid w:val="00366278"/>
    <w:rsid w:val="00366797"/>
    <w:rsid w:val="00366A70"/>
    <w:rsid w:val="00366CFC"/>
    <w:rsid w:val="00367991"/>
    <w:rsid w:val="00367A0C"/>
    <w:rsid w:val="00370076"/>
    <w:rsid w:val="00370341"/>
    <w:rsid w:val="003705E4"/>
    <w:rsid w:val="00370A9E"/>
    <w:rsid w:val="00370DDA"/>
    <w:rsid w:val="00371246"/>
    <w:rsid w:val="00371968"/>
    <w:rsid w:val="00372564"/>
    <w:rsid w:val="00372BAB"/>
    <w:rsid w:val="00372D02"/>
    <w:rsid w:val="00372FD4"/>
    <w:rsid w:val="003730D3"/>
    <w:rsid w:val="00373763"/>
    <w:rsid w:val="00373D16"/>
    <w:rsid w:val="003745B4"/>
    <w:rsid w:val="003746D1"/>
    <w:rsid w:val="00374908"/>
    <w:rsid w:val="00374A1B"/>
    <w:rsid w:val="00374BB9"/>
    <w:rsid w:val="00374EDD"/>
    <w:rsid w:val="003751F3"/>
    <w:rsid w:val="003754A5"/>
    <w:rsid w:val="00375AA1"/>
    <w:rsid w:val="00375AA6"/>
    <w:rsid w:val="00375CCD"/>
    <w:rsid w:val="00376310"/>
    <w:rsid w:val="00376D24"/>
    <w:rsid w:val="00376D46"/>
    <w:rsid w:val="00377576"/>
    <w:rsid w:val="003778CF"/>
    <w:rsid w:val="00377E86"/>
    <w:rsid w:val="00380284"/>
    <w:rsid w:val="003807FD"/>
    <w:rsid w:val="003810DC"/>
    <w:rsid w:val="00381161"/>
    <w:rsid w:val="00381179"/>
    <w:rsid w:val="0038147A"/>
    <w:rsid w:val="003814B9"/>
    <w:rsid w:val="00381A63"/>
    <w:rsid w:val="003829B3"/>
    <w:rsid w:val="00382CD2"/>
    <w:rsid w:val="003839D8"/>
    <w:rsid w:val="00383BBF"/>
    <w:rsid w:val="00383E7C"/>
    <w:rsid w:val="003841DE"/>
    <w:rsid w:val="0038435F"/>
    <w:rsid w:val="00384875"/>
    <w:rsid w:val="00384D9B"/>
    <w:rsid w:val="00385086"/>
    <w:rsid w:val="003850AC"/>
    <w:rsid w:val="00385208"/>
    <w:rsid w:val="00385A44"/>
    <w:rsid w:val="00385C65"/>
    <w:rsid w:val="00385E10"/>
    <w:rsid w:val="00386387"/>
    <w:rsid w:val="0038736C"/>
    <w:rsid w:val="0038761D"/>
    <w:rsid w:val="003878B9"/>
    <w:rsid w:val="00387EAB"/>
    <w:rsid w:val="00387FA5"/>
    <w:rsid w:val="0039042E"/>
    <w:rsid w:val="003905CF"/>
    <w:rsid w:val="00390647"/>
    <w:rsid w:val="0039071F"/>
    <w:rsid w:val="00390A0C"/>
    <w:rsid w:val="0039113A"/>
    <w:rsid w:val="0039190C"/>
    <w:rsid w:val="00391939"/>
    <w:rsid w:val="003919EE"/>
    <w:rsid w:val="003921B2"/>
    <w:rsid w:val="00392CCC"/>
    <w:rsid w:val="00392D52"/>
    <w:rsid w:val="00393600"/>
    <w:rsid w:val="0039416D"/>
    <w:rsid w:val="00394248"/>
    <w:rsid w:val="00394ED8"/>
    <w:rsid w:val="00394F3B"/>
    <w:rsid w:val="00395A79"/>
    <w:rsid w:val="00395D93"/>
    <w:rsid w:val="00395DB4"/>
    <w:rsid w:val="0039636D"/>
    <w:rsid w:val="0039658E"/>
    <w:rsid w:val="00396C84"/>
    <w:rsid w:val="00397475"/>
    <w:rsid w:val="0039771D"/>
    <w:rsid w:val="00397F76"/>
    <w:rsid w:val="003A0B48"/>
    <w:rsid w:val="003A0F35"/>
    <w:rsid w:val="003A102C"/>
    <w:rsid w:val="003A13A8"/>
    <w:rsid w:val="003A182D"/>
    <w:rsid w:val="003A2537"/>
    <w:rsid w:val="003A2B96"/>
    <w:rsid w:val="003A329F"/>
    <w:rsid w:val="003A3401"/>
    <w:rsid w:val="003A356A"/>
    <w:rsid w:val="003A38D3"/>
    <w:rsid w:val="003A399B"/>
    <w:rsid w:val="003A3A03"/>
    <w:rsid w:val="003A3BE2"/>
    <w:rsid w:val="003A3D22"/>
    <w:rsid w:val="003A4F11"/>
    <w:rsid w:val="003A5336"/>
    <w:rsid w:val="003A5977"/>
    <w:rsid w:val="003A5AC7"/>
    <w:rsid w:val="003A5B99"/>
    <w:rsid w:val="003A5E0A"/>
    <w:rsid w:val="003A5EBC"/>
    <w:rsid w:val="003A5F1B"/>
    <w:rsid w:val="003A6CB7"/>
    <w:rsid w:val="003A6D52"/>
    <w:rsid w:val="003A6EAC"/>
    <w:rsid w:val="003A73E6"/>
    <w:rsid w:val="003A765C"/>
    <w:rsid w:val="003A7AE5"/>
    <w:rsid w:val="003B015B"/>
    <w:rsid w:val="003B0BA7"/>
    <w:rsid w:val="003B0BCA"/>
    <w:rsid w:val="003B11FC"/>
    <w:rsid w:val="003B1533"/>
    <w:rsid w:val="003B15B8"/>
    <w:rsid w:val="003B1D7C"/>
    <w:rsid w:val="003B23BD"/>
    <w:rsid w:val="003B29D4"/>
    <w:rsid w:val="003B2E30"/>
    <w:rsid w:val="003B325B"/>
    <w:rsid w:val="003B3429"/>
    <w:rsid w:val="003B3863"/>
    <w:rsid w:val="003B3A21"/>
    <w:rsid w:val="003B40E4"/>
    <w:rsid w:val="003B4511"/>
    <w:rsid w:val="003B4762"/>
    <w:rsid w:val="003B4839"/>
    <w:rsid w:val="003B4A73"/>
    <w:rsid w:val="003B529E"/>
    <w:rsid w:val="003B63AC"/>
    <w:rsid w:val="003B63B6"/>
    <w:rsid w:val="003B6593"/>
    <w:rsid w:val="003B6CF8"/>
    <w:rsid w:val="003B7A74"/>
    <w:rsid w:val="003B7B7C"/>
    <w:rsid w:val="003B7D03"/>
    <w:rsid w:val="003B7E77"/>
    <w:rsid w:val="003C03C1"/>
    <w:rsid w:val="003C0672"/>
    <w:rsid w:val="003C07AA"/>
    <w:rsid w:val="003C0BD7"/>
    <w:rsid w:val="003C12D1"/>
    <w:rsid w:val="003C1353"/>
    <w:rsid w:val="003C135C"/>
    <w:rsid w:val="003C1789"/>
    <w:rsid w:val="003C231E"/>
    <w:rsid w:val="003C26BF"/>
    <w:rsid w:val="003C2700"/>
    <w:rsid w:val="003C2A32"/>
    <w:rsid w:val="003C2D04"/>
    <w:rsid w:val="003C3081"/>
    <w:rsid w:val="003C323C"/>
    <w:rsid w:val="003C36AB"/>
    <w:rsid w:val="003C3A51"/>
    <w:rsid w:val="003C43F6"/>
    <w:rsid w:val="003C4586"/>
    <w:rsid w:val="003C49C7"/>
    <w:rsid w:val="003C4F31"/>
    <w:rsid w:val="003C5644"/>
    <w:rsid w:val="003C5B67"/>
    <w:rsid w:val="003C5F81"/>
    <w:rsid w:val="003C5F91"/>
    <w:rsid w:val="003C5FE1"/>
    <w:rsid w:val="003C6163"/>
    <w:rsid w:val="003C64E9"/>
    <w:rsid w:val="003C6521"/>
    <w:rsid w:val="003C657F"/>
    <w:rsid w:val="003C6643"/>
    <w:rsid w:val="003C6736"/>
    <w:rsid w:val="003C6977"/>
    <w:rsid w:val="003C74AD"/>
    <w:rsid w:val="003C77EA"/>
    <w:rsid w:val="003C7B46"/>
    <w:rsid w:val="003C7F51"/>
    <w:rsid w:val="003C7FB2"/>
    <w:rsid w:val="003D01F0"/>
    <w:rsid w:val="003D02CB"/>
    <w:rsid w:val="003D05DC"/>
    <w:rsid w:val="003D09B7"/>
    <w:rsid w:val="003D0BAC"/>
    <w:rsid w:val="003D11F2"/>
    <w:rsid w:val="003D147F"/>
    <w:rsid w:val="003D18DB"/>
    <w:rsid w:val="003D22E0"/>
    <w:rsid w:val="003D246F"/>
    <w:rsid w:val="003D25FD"/>
    <w:rsid w:val="003D2621"/>
    <w:rsid w:val="003D2885"/>
    <w:rsid w:val="003D2A8E"/>
    <w:rsid w:val="003D2D19"/>
    <w:rsid w:val="003D2DD9"/>
    <w:rsid w:val="003D3404"/>
    <w:rsid w:val="003D3701"/>
    <w:rsid w:val="003D388F"/>
    <w:rsid w:val="003D3B36"/>
    <w:rsid w:val="003D3DE7"/>
    <w:rsid w:val="003D4649"/>
    <w:rsid w:val="003D467F"/>
    <w:rsid w:val="003D4D42"/>
    <w:rsid w:val="003D5344"/>
    <w:rsid w:val="003D54DB"/>
    <w:rsid w:val="003D54F6"/>
    <w:rsid w:val="003D5E4B"/>
    <w:rsid w:val="003D624F"/>
    <w:rsid w:val="003D6987"/>
    <w:rsid w:val="003D6D77"/>
    <w:rsid w:val="003D6D7C"/>
    <w:rsid w:val="003D6FBB"/>
    <w:rsid w:val="003D7078"/>
    <w:rsid w:val="003D72D3"/>
    <w:rsid w:val="003D734F"/>
    <w:rsid w:val="003D7628"/>
    <w:rsid w:val="003D76BC"/>
    <w:rsid w:val="003D77D4"/>
    <w:rsid w:val="003D79E0"/>
    <w:rsid w:val="003D7EE0"/>
    <w:rsid w:val="003E0A4E"/>
    <w:rsid w:val="003E10A7"/>
    <w:rsid w:val="003E1A9D"/>
    <w:rsid w:val="003E1BEC"/>
    <w:rsid w:val="003E252D"/>
    <w:rsid w:val="003E2776"/>
    <w:rsid w:val="003E2966"/>
    <w:rsid w:val="003E2ACB"/>
    <w:rsid w:val="003E2F85"/>
    <w:rsid w:val="003E46A1"/>
    <w:rsid w:val="003E4890"/>
    <w:rsid w:val="003E48BE"/>
    <w:rsid w:val="003E4D6C"/>
    <w:rsid w:val="003E4D96"/>
    <w:rsid w:val="003E5010"/>
    <w:rsid w:val="003E50CA"/>
    <w:rsid w:val="003E5235"/>
    <w:rsid w:val="003E5FDF"/>
    <w:rsid w:val="003E6777"/>
    <w:rsid w:val="003E6844"/>
    <w:rsid w:val="003E6919"/>
    <w:rsid w:val="003E6C83"/>
    <w:rsid w:val="003E7108"/>
    <w:rsid w:val="003E7B5F"/>
    <w:rsid w:val="003E7CD6"/>
    <w:rsid w:val="003F0465"/>
    <w:rsid w:val="003F09CA"/>
    <w:rsid w:val="003F0A27"/>
    <w:rsid w:val="003F0A40"/>
    <w:rsid w:val="003F0A8A"/>
    <w:rsid w:val="003F0BD8"/>
    <w:rsid w:val="003F0E8D"/>
    <w:rsid w:val="003F1342"/>
    <w:rsid w:val="003F15C6"/>
    <w:rsid w:val="003F15DE"/>
    <w:rsid w:val="003F1612"/>
    <w:rsid w:val="003F1B96"/>
    <w:rsid w:val="003F2B40"/>
    <w:rsid w:val="003F330C"/>
    <w:rsid w:val="003F3596"/>
    <w:rsid w:val="003F42D7"/>
    <w:rsid w:val="003F4CA1"/>
    <w:rsid w:val="003F4E58"/>
    <w:rsid w:val="003F54CB"/>
    <w:rsid w:val="003F5BA6"/>
    <w:rsid w:val="003F5D61"/>
    <w:rsid w:val="003F602C"/>
    <w:rsid w:val="003F6090"/>
    <w:rsid w:val="003F666E"/>
    <w:rsid w:val="003F6B06"/>
    <w:rsid w:val="003F6D52"/>
    <w:rsid w:val="003F6D53"/>
    <w:rsid w:val="003F7290"/>
    <w:rsid w:val="003F7638"/>
    <w:rsid w:val="003F7B55"/>
    <w:rsid w:val="00400D4D"/>
    <w:rsid w:val="00401564"/>
    <w:rsid w:val="00402056"/>
    <w:rsid w:val="004022D5"/>
    <w:rsid w:val="00402471"/>
    <w:rsid w:val="00402B12"/>
    <w:rsid w:val="00402F84"/>
    <w:rsid w:val="004032EC"/>
    <w:rsid w:val="004039E0"/>
    <w:rsid w:val="00403E79"/>
    <w:rsid w:val="0040419D"/>
    <w:rsid w:val="00404296"/>
    <w:rsid w:val="00404976"/>
    <w:rsid w:val="00404B9A"/>
    <w:rsid w:val="00404F9E"/>
    <w:rsid w:val="004052B1"/>
    <w:rsid w:val="0040540A"/>
    <w:rsid w:val="004054A0"/>
    <w:rsid w:val="0040607B"/>
    <w:rsid w:val="004060E2"/>
    <w:rsid w:val="004064B1"/>
    <w:rsid w:val="004065D4"/>
    <w:rsid w:val="00406C48"/>
    <w:rsid w:val="00407302"/>
    <w:rsid w:val="0040793C"/>
    <w:rsid w:val="004100D7"/>
    <w:rsid w:val="00410298"/>
    <w:rsid w:val="0041066A"/>
    <w:rsid w:val="004109A7"/>
    <w:rsid w:val="00411207"/>
    <w:rsid w:val="004115E5"/>
    <w:rsid w:val="004116AD"/>
    <w:rsid w:val="00411DD8"/>
    <w:rsid w:val="00411E0F"/>
    <w:rsid w:val="00411E49"/>
    <w:rsid w:val="00412917"/>
    <w:rsid w:val="00412D95"/>
    <w:rsid w:val="00413027"/>
    <w:rsid w:val="00413633"/>
    <w:rsid w:val="00413956"/>
    <w:rsid w:val="00413C17"/>
    <w:rsid w:val="00413DE1"/>
    <w:rsid w:val="00414330"/>
    <w:rsid w:val="00414405"/>
    <w:rsid w:val="004144C6"/>
    <w:rsid w:val="004151AC"/>
    <w:rsid w:val="004152CE"/>
    <w:rsid w:val="00415419"/>
    <w:rsid w:val="00415826"/>
    <w:rsid w:val="0041698B"/>
    <w:rsid w:val="00416B84"/>
    <w:rsid w:val="00416C69"/>
    <w:rsid w:val="0041727B"/>
    <w:rsid w:val="00417490"/>
    <w:rsid w:val="00417B42"/>
    <w:rsid w:val="00420116"/>
    <w:rsid w:val="00420243"/>
    <w:rsid w:val="00420E32"/>
    <w:rsid w:val="004211AD"/>
    <w:rsid w:val="004213B3"/>
    <w:rsid w:val="00422712"/>
    <w:rsid w:val="00422914"/>
    <w:rsid w:val="004255C1"/>
    <w:rsid w:val="00425776"/>
    <w:rsid w:val="004258DE"/>
    <w:rsid w:val="004258FF"/>
    <w:rsid w:val="0042641C"/>
    <w:rsid w:val="0042652F"/>
    <w:rsid w:val="0042684A"/>
    <w:rsid w:val="00427127"/>
    <w:rsid w:val="0042712D"/>
    <w:rsid w:val="00427160"/>
    <w:rsid w:val="004278DB"/>
    <w:rsid w:val="00427CDE"/>
    <w:rsid w:val="00427F73"/>
    <w:rsid w:val="00427FB5"/>
    <w:rsid w:val="004300A9"/>
    <w:rsid w:val="004301D9"/>
    <w:rsid w:val="0043042F"/>
    <w:rsid w:val="00430FF5"/>
    <w:rsid w:val="00431B57"/>
    <w:rsid w:val="004320FD"/>
    <w:rsid w:val="00432443"/>
    <w:rsid w:val="00432581"/>
    <w:rsid w:val="004326E3"/>
    <w:rsid w:val="004328E6"/>
    <w:rsid w:val="00432A63"/>
    <w:rsid w:val="00433415"/>
    <w:rsid w:val="00433484"/>
    <w:rsid w:val="0043359C"/>
    <w:rsid w:val="004337F5"/>
    <w:rsid w:val="004338F6"/>
    <w:rsid w:val="00434C5A"/>
    <w:rsid w:val="00434D01"/>
    <w:rsid w:val="00435098"/>
    <w:rsid w:val="00435355"/>
    <w:rsid w:val="004354BC"/>
    <w:rsid w:val="004362DF"/>
    <w:rsid w:val="004365B5"/>
    <w:rsid w:val="00437049"/>
    <w:rsid w:val="004370D4"/>
    <w:rsid w:val="004373E0"/>
    <w:rsid w:val="004375EA"/>
    <w:rsid w:val="0043769C"/>
    <w:rsid w:val="00437CAE"/>
    <w:rsid w:val="00440320"/>
    <w:rsid w:val="0044044E"/>
    <w:rsid w:val="00440B49"/>
    <w:rsid w:val="00440EC7"/>
    <w:rsid w:val="00441187"/>
    <w:rsid w:val="004414FD"/>
    <w:rsid w:val="00441B59"/>
    <w:rsid w:val="00441CCB"/>
    <w:rsid w:val="004424F3"/>
    <w:rsid w:val="0044275B"/>
    <w:rsid w:val="004428F0"/>
    <w:rsid w:val="00442DC8"/>
    <w:rsid w:val="0044345C"/>
    <w:rsid w:val="004435BE"/>
    <w:rsid w:val="00443619"/>
    <w:rsid w:val="00443894"/>
    <w:rsid w:val="004438FE"/>
    <w:rsid w:val="00443969"/>
    <w:rsid w:val="00443AE5"/>
    <w:rsid w:val="00443DE6"/>
    <w:rsid w:val="0044463D"/>
    <w:rsid w:val="004447BD"/>
    <w:rsid w:val="00444A0B"/>
    <w:rsid w:val="004451CD"/>
    <w:rsid w:val="004452B9"/>
    <w:rsid w:val="00445389"/>
    <w:rsid w:val="00445E7B"/>
    <w:rsid w:val="004465C3"/>
    <w:rsid w:val="0044685E"/>
    <w:rsid w:val="00447D80"/>
    <w:rsid w:val="00447F46"/>
    <w:rsid w:val="004503A0"/>
    <w:rsid w:val="004507D2"/>
    <w:rsid w:val="00450839"/>
    <w:rsid w:val="00450C03"/>
    <w:rsid w:val="00450D6B"/>
    <w:rsid w:val="00450EDD"/>
    <w:rsid w:val="00450FA0"/>
    <w:rsid w:val="00450FBD"/>
    <w:rsid w:val="004511E0"/>
    <w:rsid w:val="0045137A"/>
    <w:rsid w:val="004516F9"/>
    <w:rsid w:val="004521B5"/>
    <w:rsid w:val="004523D5"/>
    <w:rsid w:val="0045255E"/>
    <w:rsid w:val="004529CA"/>
    <w:rsid w:val="00452BBB"/>
    <w:rsid w:val="00452D7D"/>
    <w:rsid w:val="00452DE6"/>
    <w:rsid w:val="00452E83"/>
    <w:rsid w:val="00453197"/>
    <w:rsid w:val="00453787"/>
    <w:rsid w:val="00453B3B"/>
    <w:rsid w:val="0045412E"/>
    <w:rsid w:val="004545DB"/>
    <w:rsid w:val="00455071"/>
    <w:rsid w:val="004555DB"/>
    <w:rsid w:val="00455F05"/>
    <w:rsid w:val="00455FD8"/>
    <w:rsid w:val="00456EA2"/>
    <w:rsid w:val="00456EBC"/>
    <w:rsid w:val="004572DF"/>
    <w:rsid w:val="004574C8"/>
    <w:rsid w:val="004577E4"/>
    <w:rsid w:val="004579D9"/>
    <w:rsid w:val="00457C33"/>
    <w:rsid w:val="0046055C"/>
    <w:rsid w:val="00462EF1"/>
    <w:rsid w:val="00462F37"/>
    <w:rsid w:val="0046362B"/>
    <w:rsid w:val="00463C3F"/>
    <w:rsid w:val="0046411A"/>
    <w:rsid w:val="004654EA"/>
    <w:rsid w:val="00465992"/>
    <w:rsid w:val="00465BD1"/>
    <w:rsid w:val="00465EC2"/>
    <w:rsid w:val="00466886"/>
    <w:rsid w:val="00466AF2"/>
    <w:rsid w:val="0046741C"/>
    <w:rsid w:val="00467916"/>
    <w:rsid w:val="00467EFA"/>
    <w:rsid w:val="004705CA"/>
    <w:rsid w:val="004705D5"/>
    <w:rsid w:val="004706B6"/>
    <w:rsid w:val="00470D08"/>
    <w:rsid w:val="00470D4F"/>
    <w:rsid w:val="00470E3F"/>
    <w:rsid w:val="00470FB6"/>
    <w:rsid w:val="00471199"/>
    <w:rsid w:val="004717EE"/>
    <w:rsid w:val="0047182C"/>
    <w:rsid w:val="00471D28"/>
    <w:rsid w:val="004725A3"/>
    <w:rsid w:val="00472C3F"/>
    <w:rsid w:val="00472C74"/>
    <w:rsid w:val="00472D3E"/>
    <w:rsid w:val="00472E51"/>
    <w:rsid w:val="00472FC6"/>
    <w:rsid w:val="00473003"/>
    <w:rsid w:val="00473044"/>
    <w:rsid w:val="00473316"/>
    <w:rsid w:val="00473A3B"/>
    <w:rsid w:val="00473B55"/>
    <w:rsid w:val="0047493B"/>
    <w:rsid w:val="00475312"/>
    <w:rsid w:val="004755C2"/>
    <w:rsid w:val="0047569B"/>
    <w:rsid w:val="004762FB"/>
    <w:rsid w:val="004763D0"/>
    <w:rsid w:val="0047657F"/>
    <w:rsid w:val="00476EF9"/>
    <w:rsid w:val="00477003"/>
    <w:rsid w:val="00477129"/>
    <w:rsid w:val="0047744C"/>
    <w:rsid w:val="00477A85"/>
    <w:rsid w:val="00477F91"/>
    <w:rsid w:val="004805A7"/>
    <w:rsid w:val="0048070F"/>
    <w:rsid w:val="004807C6"/>
    <w:rsid w:val="0048084E"/>
    <w:rsid w:val="00480B24"/>
    <w:rsid w:val="0048152F"/>
    <w:rsid w:val="004815A0"/>
    <w:rsid w:val="004825E9"/>
    <w:rsid w:val="004826A4"/>
    <w:rsid w:val="00482C98"/>
    <w:rsid w:val="00483095"/>
    <w:rsid w:val="004835AA"/>
    <w:rsid w:val="0048378D"/>
    <w:rsid w:val="004837C2"/>
    <w:rsid w:val="00483A3A"/>
    <w:rsid w:val="00483AC1"/>
    <w:rsid w:val="00484933"/>
    <w:rsid w:val="00484B0A"/>
    <w:rsid w:val="00484BD6"/>
    <w:rsid w:val="0048508D"/>
    <w:rsid w:val="004851D3"/>
    <w:rsid w:val="00485E31"/>
    <w:rsid w:val="004862EC"/>
    <w:rsid w:val="00486783"/>
    <w:rsid w:val="0048708D"/>
    <w:rsid w:val="0048711F"/>
    <w:rsid w:val="0048783E"/>
    <w:rsid w:val="00487943"/>
    <w:rsid w:val="00490880"/>
    <w:rsid w:val="00490ADA"/>
    <w:rsid w:val="00490F70"/>
    <w:rsid w:val="00491F47"/>
    <w:rsid w:val="00491F5B"/>
    <w:rsid w:val="004924EF"/>
    <w:rsid w:val="00492593"/>
    <w:rsid w:val="004927FA"/>
    <w:rsid w:val="0049286A"/>
    <w:rsid w:val="00493D8D"/>
    <w:rsid w:val="00493EE9"/>
    <w:rsid w:val="00494AA5"/>
    <w:rsid w:val="0049558D"/>
    <w:rsid w:val="00495AFD"/>
    <w:rsid w:val="00495D48"/>
    <w:rsid w:val="00495EEC"/>
    <w:rsid w:val="00496251"/>
    <w:rsid w:val="00496878"/>
    <w:rsid w:val="00496E0F"/>
    <w:rsid w:val="004A11CF"/>
    <w:rsid w:val="004A17CF"/>
    <w:rsid w:val="004A212F"/>
    <w:rsid w:val="004A29A8"/>
    <w:rsid w:val="004A351F"/>
    <w:rsid w:val="004A394B"/>
    <w:rsid w:val="004A3BF1"/>
    <w:rsid w:val="004A3D24"/>
    <w:rsid w:val="004A3E51"/>
    <w:rsid w:val="004A446E"/>
    <w:rsid w:val="004A4719"/>
    <w:rsid w:val="004A4775"/>
    <w:rsid w:val="004A4F3E"/>
    <w:rsid w:val="004A5058"/>
    <w:rsid w:val="004A508A"/>
    <w:rsid w:val="004A5182"/>
    <w:rsid w:val="004A56BC"/>
    <w:rsid w:val="004A5708"/>
    <w:rsid w:val="004A5AE6"/>
    <w:rsid w:val="004A5C76"/>
    <w:rsid w:val="004A5F50"/>
    <w:rsid w:val="004A6567"/>
    <w:rsid w:val="004A686C"/>
    <w:rsid w:val="004A6925"/>
    <w:rsid w:val="004A6BB2"/>
    <w:rsid w:val="004A6ED5"/>
    <w:rsid w:val="004A7370"/>
    <w:rsid w:val="004A7467"/>
    <w:rsid w:val="004A7670"/>
    <w:rsid w:val="004A77B9"/>
    <w:rsid w:val="004A7B02"/>
    <w:rsid w:val="004A7DD1"/>
    <w:rsid w:val="004A7DD7"/>
    <w:rsid w:val="004B0397"/>
    <w:rsid w:val="004B0880"/>
    <w:rsid w:val="004B12C7"/>
    <w:rsid w:val="004B140E"/>
    <w:rsid w:val="004B1889"/>
    <w:rsid w:val="004B1A03"/>
    <w:rsid w:val="004B4013"/>
    <w:rsid w:val="004B40E5"/>
    <w:rsid w:val="004B4627"/>
    <w:rsid w:val="004B4884"/>
    <w:rsid w:val="004B4A7A"/>
    <w:rsid w:val="004B4C8B"/>
    <w:rsid w:val="004B4F11"/>
    <w:rsid w:val="004B5F13"/>
    <w:rsid w:val="004B6F2A"/>
    <w:rsid w:val="004B6FBC"/>
    <w:rsid w:val="004B746E"/>
    <w:rsid w:val="004B7A88"/>
    <w:rsid w:val="004C0883"/>
    <w:rsid w:val="004C1474"/>
    <w:rsid w:val="004C17A0"/>
    <w:rsid w:val="004C1C0C"/>
    <w:rsid w:val="004C24A2"/>
    <w:rsid w:val="004C2FD2"/>
    <w:rsid w:val="004C31C0"/>
    <w:rsid w:val="004C35AA"/>
    <w:rsid w:val="004C3EE6"/>
    <w:rsid w:val="004C42FB"/>
    <w:rsid w:val="004C4D6D"/>
    <w:rsid w:val="004C4ECF"/>
    <w:rsid w:val="004C525E"/>
    <w:rsid w:val="004C597D"/>
    <w:rsid w:val="004C5DCE"/>
    <w:rsid w:val="004C5F63"/>
    <w:rsid w:val="004C6581"/>
    <w:rsid w:val="004C694C"/>
    <w:rsid w:val="004C6C7D"/>
    <w:rsid w:val="004C70AF"/>
    <w:rsid w:val="004C77D4"/>
    <w:rsid w:val="004C780A"/>
    <w:rsid w:val="004C7C2A"/>
    <w:rsid w:val="004C7FAE"/>
    <w:rsid w:val="004D0169"/>
    <w:rsid w:val="004D024F"/>
    <w:rsid w:val="004D03F3"/>
    <w:rsid w:val="004D042A"/>
    <w:rsid w:val="004D0682"/>
    <w:rsid w:val="004D0B3D"/>
    <w:rsid w:val="004D0EAD"/>
    <w:rsid w:val="004D1373"/>
    <w:rsid w:val="004D1690"/>
    <w:rsid w:val="004D177B"/>
    <w:rsid w:val="004D18BD"/>
    <w:rsid w:val="004D1A1D"/>
    <w:rsid w:val="004D1B15"/>
    <w:rsid w:val="004D1F10"/>
    <w:rsid w:val="004D1F38"/>
    <w:rsid w:val="004D2722"/>
    <w:rsid w:val="004D2EDD"/>
    <w:rsid w:val="004D399E"/>
    <w:rsid w:val="004D3BFF"/>
    <w:rsid w:val="004D45D7"/>
    <w:rsid w:val="004D53DD"/>
    <w:rsid w:val="004D547C"/>
    <w:rsid w:val="004D55B8"/>
    <w:rsid w:val="004D55DF"/>
    <w:rsid w:val="004D570F"/>
    <w:rsid w:val="004D593B"/>
    <w:rsid w:val="004D67F7"/>
    <w:rsid w:val="004D684D"/>
    <w:rsid w:val="004D6C10"/>
    <w:rsid w:val="004D7628"/>
    <w:rsid w:val="004D78B3"/>
    <w:rsid w:val="004D7C3B"/>
    <w:rsid w:val="004E03D2"/>
    <w:rsid w:val="004E065B"/>
    <w:rsid w:val="004E082D"/>
    <w:rsid w:val="004E0B08"/>
    <w:rsid w:val="004E0B6D"/>
    <w:rsid w:val="004E0F95"/>
    <w:rsid w:val="004E1521"/>
    <w:rsid w:val="004E23DD"/>
    <w:rsid w:val="004E2675"/>
    <w:rsid w:val="004E282E"/>
    <w:rsid w:val="004E2C81"/>
    <w:rsid w:val="004E2E47"/>
    <w:rsid w:val="004E2E8C"/>
    <w:rsid w:val="004E31B7"/>
    <w:rsid w:val="004E3279"/>
    <w:rsid w:val="004E33FE"/>
    <w:rsid w:val="004E3476"/>
    <w:rsid w:val="004E3ADD"/>
    <w:rsid w:val="004E3D72"/>
    <w:rsid w:val="004E454E"/>
    <w:rsid w:val="004E48F7"/>
    <w:rsid w:val="004E4AA1"/>
    <w:rsid w:val="004E536F"/>
    <w:rsid w:val="004E5C96"/>
    <w:rsid w:val="004E6A58"/>
    <w:rsid w:val="004E6B64"/>
    <w:rsid w:val="004E7799"/>
    <w:rsid w:val="004E7EF2"/>
    <w:rsid w:val="004F0201"/>
    <w:rsid w:val="004F039F"/>
    <w:rsid w:val="004F08BF"/>
    <w:rsid w:val="004F0957"/>
    <w:rsid w:val="004F0FFB"/>
    <w:rsid w:val="004F16BE"/>
    <w:rsid w:val="004F1E78"/>
    <w:rsid w:val="004F211E"/>
    <w:rsid w:val="004F2439"/>
    <w:rsid w:val="004F248D"/>
    <w:rsid w:val="004F2B3D"/>
    <w:rsid w:val="004F2D2B"/>
    <w:rsid w:val="004F33D1"/>
    <w:rsid w:val="004F3483"/>
    <w:rsid w:val="004F37DB"/>
    <w:rsid w:val="004F3926"/>
    <w:rsid w:val="004F43D0"/>
    <w:rsid w:val="004F4D91"/>
    <w:rsid w:val="004F5B19"/>
    <w:rsid w:val="004F5D0B"/>
    <w:rsid w:val="004F5E15"/>
    <w:rsid w:val="004F5FE5"/>
    <w:rsid w:val="004F6013"/>
    <w:rsid w:val="004F666C"/>
    <w:rsid w:val="004F6812"/>
    <w:rsid w:val="004F6B9A"/>
    <w:rsid w:val="004F7864"/>
    <w:rsid w:val="004F7CCD"/>
    <w:rsid w:val="00500592"/>
    <w:rsid w:val="00500AAC"/>
    <w:rsid w:val="00500C02"/>
    <w:rsid w:val="0050116D"/>
    <w:rsid w:val="00501207"/>
    <w:rsid w:val="00501233"/>
    <w:rsid w:val="00501363"/>
    <w:rsid w:val="00501E6C"/>
    <w:rsid w:val="00502401"/>
    <w:rsid w:val="005029AA"/>
    <w:rsid w:val="00502D5B"/>
    <w:rsid w:val="00503439"/>
    <w:rsid w:val="005038CE"/>
    <w:rsid w:val="00504F4C"/>
    <w:rsid w:val="0050508A"/>
    <w:rsid w:val="005050A5"/>
    <w:rsid w:val="00505929"/>
    <w:rsid w:val="00505937"/>
    <w:rsid w:val="00505ACA"/>
    <w:rsid w:val="00505DEE"/>
    <w:rsid w:val="00505EC0"/>
    <w:rsid w:val="00505EF5"/>
    <w:rsid w:val="00506130"/>
    <w:rsid w:val="00506651"/>
    <w:rsid w:val="00506706"/>
    <w:rsid w:val="00506EF0"/>
    <w:rsid w:val="005071DB"/>
    <w:rsid w:val="005074AD"/>
    <w:rsid w:val="005074ED"/>
    <w:rsid w:val="00507EBB"/>
    <w:rsid w:val="005105AE"/>
    <w:rsid w:val="005106AF"/>
    <w:rsid w:val="005109B2"/>
    <w:rsid w:val="005111D2"/>
    <w:rsid w:val="0051191B"/>
    <w:rsid w:val="00511A5C"/>
    <w:rsid w:val="0051242A"/>
    <w:rsid w:val="00513573"/>
    <w:rsid w:val="005137FB"/>
    <w:rsid w:val="00513C48"/>
    <w:rsid w:val="0051417A"/>
    <w:rsid w:val="0051436A"/>
    <w:rsid w:val="00514693"/>
    <w:rsid w:val="00514EC9"/>
    <w:rsid w:val="005156E9"/>
    <w:rsid w:val="005157A2"/>
    <w:rsid w:val="00515CC9"/>
    <w:rsid w:val="00517062"/>
    <w:rsid w:val="00517108"/>
    <w:rsid w:val="00517233"/>
    <w:rsid w:val="00517885"/>
    <w:rsid w:val="005178DA"/>
    <w:rsid w:val="00517DC0"/>
    <w:rsid w:val="00520589"/>
    <w:rsid w:val="0052093B"/>
    <w:rsid w:val="00520A5E"/>
    <w:rsid w:val="00520BEC"/>
    <w:rsid w:val="00520EE9"/>
    <w:rsid w:val="00521048"/>
    <w:rsid w:val="00521315"/>
    <w:rsid w:val="005219FB"/>
    <w:rsid w:val="00521FDA"/>
    <w:rsid w:val="00522313"/>
    <w:rsid w:val="00522322"/>
    <w:rsid w:val="005225DD"/>
    <w:rsid w:val="00522BA9"/>
    <w:rsid w:val="005235FE"/>
    <w:rsid w:val="00524274"/>
    <w:rsid w:val="005242B3"/>
    <w:rsid w:val="005243FD"/>
    <w:rsid w:val="00524414"/>
    <w:rsid w:val="00524529"/>
    <w:rsid w:val="00524A21"/>
    <w:rsid w:val="00524A31"/>
    <w:rsid w:val="00525676"/>
    <w:rsid w:val="00525AF7"/>
    <w:rsid w:val="00525F92"/>
    <w:rsid w:val="00525FD9"/>
    <w:rsid w:val="005266FD"/>
    <w:rsid w:val="005267BA"/>
    <w:rsid w:val="005267DF"/>
    <w:rsid w:val="00527A01"/>
    <w:rsid w:val="00527ABD"/>
    <w:rsid w:val="00527D17"/>
    <w:rsid w:val="00527F02"/>
    <w:rsid w:val="00527F8B"/>
    <w:rsid w:val="00530297"/>
    <w:rsid w:val="005306BE"/>
    <w:rsid w:val="0053111B"/>
    <w:rsid w:val="005319EB"/>
    <w:rsid w:val="00531EB2"/>
    <w:rsid w:val="00532126"/>
    <w:rsid w:val="00532B69"/>
    <w:rsid w:val="00533020"/>
    <w:rsid w:val="00533202"/>
    <w:rsid w:val="00533AD0"/>
    <w:rsid w:val="00534F28"/>
    <w:rsid w:val="0053549B"/>
    <w:rsid w:val="0053559A"/>
    <w:rsid w:val="005355FA"/>
    <w:rsid w:val="00535602"/>
    <w:rsid w:val="00535CB9"/>
    <w:rsid w:val="00536038"/>
    <w:rsid w:val="005360D4"/>
    <w:rsid w:val="00536642"/>
    <w:rsid w:val="00536D6E"/>
    <w:rsid w:val="00536E60"/>
    <w:rsid w:val="00536EFA"/>
    <w:rsid w:val="00537253"/>
    <w:rsid w:val="00537575"/>
    <w:rsid w:val="00537C3E"/>
    <w:rsid w:val="00537F54"/>
    <w:rsid w:val="00540353"/>
    <w:rsid w:val="005404FB"/>
    <w:rsid w:val="00540693"/>
    <w:rsid w:val="00540737"/>
    <w:rsid w:val="00540777"/>
    <w:rsid w:val="00540B0B"/>
    <w:rsid w:val="00540D3B"/>
    <w:rsid w:val="0054110A"/>
    <w:rsid w:val="005411FD"/>
    <w:rsid w:val="0054126E"/>
    <w:rsid w:val="0054170D"/>
    <w:rsid w:val="00541D3A"/>
    <w:rsid w:val="00542595"/>
    <w:rsid w:val="00542858"/>
    <w:rsid w:val="00543306"/>
    <w:rsid w:val="005436BB"/>
    <w:rsid w:val="0054372F"/>
    <w:rsid w:val="005437CA"/>
    <w:rsid w:val="0054456C"/>
    <w:rsid w:val="005449DA"/>
    <w:rsid w:val="005449DE"/>
    <w:rsid w:val="0054549E"/>
    <w:rsid w:val="005459E3"/>
    <w:rsid w:val="00545B47"/>
    <w:rsid w:val="00545E77"/>
    <w:rsid w:val="00546135"/>
    <w:rsid w:val="005465A0"/>
    <w:rsid w:val="005466A8"/>
    <w:rsid w:val="00546993"/>
    <w:rsid w:val="00546B95"/>
    <w:rsid w:val="00546C82"/>
    <w:rsid w:val="00546D79"/>
    <w:rsid w:val="00546F42"/>
    <w:rsid w:val="00547176"/>
    <w:rsid w:val="00547272"/>
    <w:rsid w:val="0054780E"/>
    <w:rsid w:val="005504B7"/>
    <w:rsid w:val="0055057B"/>
    <w:rsid w:val="00550750"/>
    <w:rsid w:val="005508E8"/>
    <w:rsid w:val="00552ED5"/>
    <w:rsid w:val="0055318A"/>
    <w:rsid w:val="00553408"/>
    <w:rsid w:val="00553BC9"/>
    <w:rsid w:val="00553BFA"/>
    <w:rsid w:val="005544A0"/>
    <w:rsid w:val="00554633"/>
    <w:rsid w:val="005547E5"/>
    <w:rsid w:val="00554F19"/>
    <w:rsid w:val="00554F94"/>
    <w:rsid w:val="005556BD"/>
    <w:rsid w:val="00555F5A"/>
    <w:rsid w:val="005560A3"/>
    <w:rsid w:val="005564DB"/>
    <w:rsid w:val="00556630"/>
    <w:rsid w:val="00556A49"/>
    <w:rsid w:val="0055710C"/>
    <w:rsid w:val="00557381"/>
    <w:rsid w:val="00560139"/>
    <w:rsid w:val="005605F2"/>
    <w:rsid w:val="00560EBC"/>
    <w:rsid w:val="00560FF5"/>
    <w:rsid w:val="00561159"/>
    <w:rsid w:val="00561389"/>
    <w:rsid w:val="005613CE"/>
    <w:rsid w:val="005614A6"/>
    <w:rsid w:val="005615C3"/>
    <w:rsid w:val="0056192F"/>
    <w:rsid w:val="00561D3F"/>
    <w:rsid w:val="00561E55"/>
    <w:rsid w:val="00561FC8"/>
    <w:rsid w:val="00562770"/>
    <w:rsid w:val="00562B16"/>
    <w:rsid w:val="00562DB7"/>
    <w:rsid w:val="00563174"/>
    <w:rsid w:val="005636E6"/>
    <w:rsid w:val="0056390A"/>
    <w:rsid w:val="00563AFB"/>
    <w:rsid w:val="00563BFF"/>
    <w:rsid w:val="00564009"/>
    <w:rsid w:val="0056410D"/>
    <w:rsid w:val="00564AD5"/>
    <w:rsid w:val="00564CB1"/>
    <w:rsid w:val="00564D17"/>
    <w:rsid w:val="00564D80"/>
    <w:rsid w:val="00565161"/>
    <w:rsid w:val="0056551C"/>
    <w:rsid w:val="00565928"/>
    <w:rsid w:val="00565B5C"/>
    <w:rsid w:val="005660E0"/>
    <w:rsid w:val="00567431"/>
    <w:rsid w:val="005675DC"/>
    <w:rsid w:val="00567BFE"/>
    <w:rsid w:val="0057016B"/>
    <w:rsid w:val="00570266"/>
    <w:rsid w:val="005703B7"/>
    <w:rsid w:val="00570AEB"/>
    <w:rsid w:val="00570CF2"/>
    <w:rsid w:val="00570EDC"/>
    <w:rsid w:val="005712C6"/>
    <w:rsid w:val="005715DE"/>
    <w:rsid w:val="00571828"/>
    <w:rsid w:val="0057191E"/>
    <w:rsid w:val="00571C75"/>
    <w:rsid w:val="005725C5"/>
    <w:rsid w:val="0057390E"/>
    <w:rsid w:val="00573B09"/>
    <w:rsid w:val="00573B58"/>
    <w:rsid w:val="005740B8"/>
    <w:rsid w:val="00574311"/>
    <w:rsid w:val="00574333"/>
    <w:rsid w:val="005745F7"/>
    <w:rsid w:val="00574A5F"/>
    <w:rsid w:val="00574E3A"/>
    <w:rsid w:val="00575411"/>
    <w:rsid w:val="00575428"/>
    <w:rsid w:val="00575522"/>
    <w:rsid w:val="005755AB"/>
    <w:rsid w:val="0057687C"/>
    <w:rsid w:val="005768B3"/>
    <w:rsid w:val="005769AD"/>
    <w:rsid w:val="00577311"/>
    <w:rsid w:val="005773F5"/>
    <w:rsid w:val="00577620"/>
    <w:rsid w:val="00577901"/>
    <w:rsid w:val="00577BD0"/>
    <w:rsid w:val="00580712"/>
    <w:rsid w:val="005807D6"/>
    <w:rsid w:val="00580810"/>
    <w:rsid w:val="00580826"/>
    <w:rsid w:val="00580987"/>
    <w:rsid w:val="00580CA7"/>
    <w:rsid w:val="005815A3"/>
    <w:rsid w:val="00581772"/>
    <w:rsid w:val="00581C18"/>
    <w:rsid w:val="00581F9D"/>
    <w:rsid w:val="0058210D"/>
    <w:rsid w:val="005824CE"/>
    <w:rsid w:val="00582548"/>
    <w:rsid w:val="00582582"/>
    <w:rsid w:val="00582635"/>
    <w:rsid w:val="0058265D"/>
    <w:rsid w:val="0058279E"/>
    <w:rsid w:val="00582BCA"/>
    <w:rsid w:val="00582BFD"/>
    <w:rsid w:val="005834B1"/>
    <w:rsid w:val="0058356A"/>
    <w:rsid w:val="0058376E"/>
    <w:rsid w:val="00584223"/>
    <w:rsid w:val="005852A5"/>
    <w:rsid w:val="0058550F"/>
    <w:rsid w:val="005855D5"/>
    <w:rsid w:val="005866C0"/>
    <w:rsid w:val="00586BC8"/>
    <w:rsid w:val="00586D0D"/>
    <w:rsid w:val="00587132"/>
    <w:rsid w:val="00587569"/>
    <w:rsid w:val="00587AB8"/>
    <w:rsid w:val="0059009C"/>
    <w:rsid w:val="00590210"/>
    <w:rsid w:val="0059033B"/>
    <w:rsid w:val="00590412"/>
    <w:rsid w:val="005906FE"/>
    <w:rsid w:val="005908FE"/>
    <w:rsid w:val="00591364"/>
    <w:rsid w:val="0059137D"/>
    <w:rsid w:val="005914B7"/>
    <w:rsid w:val="00591DCD"/>
    <w:rsid w:val="005920C0"/>
    <w:rsid w:val="005923B5"/>
    <w:rsid w:val="00592776"/>
    <w:rsid w:val="005929C7"/>
    <w:rsid w:val="00592D20"/>
    <w:rsid w:val="00592F9F"/>
    <w:rsid w:val="005935C8"/>
    <w:rsid w:val="005936D1"/>
    <w:rsid w:val="005938ED"/>
    <w:rsid w:val="0059445B"/>
    <w:rsid w:val="00594A48"/>
    <w:rsid w:val="0059505D"/>
    <w:rsid w:val="0059513E"/>
    <w:rsid w:val="005951AC"/>
    <w:rsid w:val="00595401"/>
    <w:rsid w:val="005954C7"/>
    <w:rsid w:val="005955C7"/>
    <w:rsid w:val="00595642"/>
    <w:rsid w:val="005956B0"/>
    <w:rsid w:val="005961E2"/>
    <w:rsid w:val="0059637A"/>
    <w:rsid w:val="005964DF"/>
    <w:rsid w:val="00596580"/>
    <w:rsid w:val="005969F9"/>
    <w:rsid w:val="00597350"/>
    <w:rsid w:val="00597990"/>
    <w:rsid w:val="005979D7"/>
    <w:rsid w:val="005A0439"/>
    <w:rsid w:val="005A0449"/>
    <w:rsid w:val="005A07DE"/>
    <w:rsid w:val="005A0BA6"/>
    <w:rsid w:val="005A138A"/>
    <w:rsid w:val="005A13FA"/>
    <w:rsid w:val="005A1A8E"/>
    <w:rsid w:val="005A1B53"/>
    <w:rsid w:val="005A1D5C"/>
    <w:rsid w:val="005A21A4"/>
    <w:rsid w:val="005A2C96"/>
    <w:rsid w:val="005A2ED4"/>
    <w:rsid w:val="005A345C"/>
    <w:rsid w:val="005A39F8"/>
    <w:rsid w:val="005A3A4B"/>
    <w:rsid w:val="005A3D16"/>
    <w:rsid w:val="005A401D"/>
    <w:rsid w:val="005A54F7"/>
    <w:rsid w:val="005A5847"/>
    <w:rsid w:val="005A5931"/>
    <w:rsid w:val="005A59F6"/>
    <w:rsid w:val="005A5EC4"/>
    <w:rsid w:val="005A615A"/>
    <w:rsid w:val="005A6F36"/>
    <w:rsid w:val="005A748D"/>
    <w:rsid w:val="005A7EBA"/>
    <w:rsid w:val="005B0054"/>
    <w:rsid w:val="005B0263"/>
    <w:rsid w:val="005B0318"/>
    <w:rsid w:val="005B0A5F"/>
    <w:rsid w:val="005B0E7B"/>
    <w:rsid w:val="005B1205"/>
    <w:rsid w:val="005B153F"/>
    <w:rsid w:val="005B156B"/>
    <w:rsid w:val="005B2B4A"/>
    <w:rsid w:val="005B2D18"/>
    <w:rsid w:val="005B30AE"/>
    <w:rsid w:val="005B3AD9"/>
    <w:rsid w:val="005B4026"/>
    <w:rsid w:val="005B45B3"/>
    <w:rsid w:val="005B462F"/>
    <w:rsid w:val="005B487A"/>
    <w:rsid w:val="005B494F"/>
    <w:rsid w:val="005B4F90"/>
    <w:rsid w:val="005B52B7"/>
    <w:rsid w:val="005B55ED"/>
    <w:rsid w:val="005B578C"/>
    <w:rsid w:val="005B5827"/>
    <w:rsid w:val="005B6383"/>
    <w:rsid w:val="005B6997"/>
    <w:rsid w:val="005B6BE1"/>
    <w:rsid w:val="005B6CF2"/>
    <w:rsid w:val="005B6DD9"/>
    <w:rsid w:val="005B73B5"/>
    <w:rsid w:val="005B757D"/>
    <w:rsid w:val="005B7CDA"/>
    <w:rsid w:val="005C0204"/>
    <w:rsid w:val="005C0433"/>
    <w:rsid w:val="005C08AD"/>
    <w:rsid w:val="005C0A70"/>
    <w:rsid w:val="005C0B1C"/>
    <w:rsid w:val="005C0B33"/>
    <w:rsid w:val="005C0C78"/>
    <w:rsid w:val="005C0E3C"/>
    <w:rsid w:val="005C14D6"/>
    <w:rsid w:val="005C190C"/>
    <w:rsid w:val="005C1B8D"/>
    <w:rsid w:val="005C29C2"/>
    <w:rsid w:val="005C2B42"/>
    <w:rsid w:val="005C2C77"/>
    <w:rsid w:val="005C39B0"/>
    <w:rsid w:val="005C3F3F"/>
    <w:rsid w:val="005C3F58"/>
    <w:rsid w:val="005C4109"/>
    <w:rsid w:val="005C4C41"/>
    <w:rsid w:val="005C548E"/>
    <w:rsid w:val="005C576B"/>
    <w:rsid w:val="005C5ABA"/>
    <w:rsid w:val="005C5D49"/>
    <w:rsid w:val="005C6098"/>
    <w:rsid w:val="005C6579"/>
    <w:rsid w:val="005C6D76"/>
    <w:rsid w:val="005C7298"/>
    <w:rsid w:val="005C7E30"/>
    <w:rsid w:val="005C7F4D"/>
    <w:rsid w:val="005D020E"/>
    <w:rsid w:val="005D0B22"/>
    <w:rsid w:val="005D0CE3"/>
    <w:rsid w:val="005D1602"/>
    <w:rsid w:val="005D180D"/>
    <w:rsid w:val="005D1836"/>
    <w:rsid w:val="005D2790"/>
    <w:rsid w:val="005D2D46"/>
    <w:rsid w:val="005D2DD6"/>
    <w:rsid w:val="005D3380"/>
    <w:rsid w:val="005D3434"/>
    <w:rsid w:val="005D3540"/>
    <w:rsid w:val="005D3B1C"/>
    <w:rsid w:val="005D40C8"/>
    <w:rsid w:val="005D4648"/>
    <w:rsid w:val="005D474D"/>
    <w:rsid w:val="005D4A49"/>
    <w:rsid w:val="005D4FA6"/>
    <w:rsid w:val="005D574B"/>
    <w:rsid w:val="005D6655"/>
    <w:rsid w:val="005D6B3E"/>
    <w:rsid w:val="005D6CF1"/>
    <w:rsid w:val="005E02BF"/>
    <w:rsid w:val="005E06E3"/>
    <w:rsid w:val="005E0CB0"/>
    <w:rsid w:val="005E0DA7"/>
    <w:rsid w:val="005E14C6"/>
    <w:rsid w:val="005E1766"/>
    <w:rsid w:val="005E1794"/>
    <w:rsid w:val="005E1998"/>
    <w:rsid w:val="005E1A7E"/>
    <w:rsid w:val="005E1F8A"/>
    <w:rsid w:val="005E2188"/>
    <w:rsid w:val="005E22CD"/>
    <w:rsid w:val="005E25C4"/>
    <w:rsid w:val="005E321B"/>
    <w:rsid w:val="005E3644"/>
    <w:rsid w:val="005E37AB"/>
    <w:rsid w:val="005E3889"/>
    <w:rsid w:val="005E3A04"/>
    <w:rsid w:val="005E3A0A"/>
    <w:rsid w:val="005E4396"/>
    <w:rsid w:val="005E454E"/>
    <w:rsid w:val="005E455B"/>
    <w:rsid w:val="005E4644"/>
    <w:rsid w:val="005E4790"/>
    <w:rsid w:val="005E536E"/>
    <w:rsid w:val="005E5905"/>
    <w:rsid w:val="005E61A4"/>
    <w:rsid w:val="005E69D5"/>
    <w:rsid w:val="005E6E79"/>
    <w:rsid w:val="005E6EA6"/>
    <w:rsid w:val="005E7314"/>
    <w:rsid w:val="005E7676"/>
    <w:rsid w:val="005E78F7"/>
    <w:rsid w:val="005E7D8D"/>
    <w:rsid w:val="005F0470"/>
    <w:rsid w:val="005F0846"/>
    <w:rsid w:val="005F0BF4"/>
    <w:rsid w:val="005F0E86"/>
    <w:rsid w:val="005F14BB"/>
    <w:rsid w:val="005F14C2"/>
    <w:rsid w:val="005F1C83"/>
    <w:rsid w:val="005F2137"/>
    <w:rsid w:val="005F25E5"/>
    <w:rsid w:val="005F280B"/>
    <w:rsid w:val="005F29FE"/>
    <w:rsid w:val="005F3CDB"/>
    <w:rsid w:val="005F40FD"/>
    <w:rsid w:val="005F4486"/>
    <w:rsid w:val="005F45F9"/>
    <w:rsid w:val="005F4621"/>
    <w:rsid w:val="005F4971"/>
    <w:rsid w:val="005F549C"/>
    <w:rsid w:val="005F5861"/>
    <w:rsid w:val="005F5B87"/>
    <w:rsid w:val="005F5F46"/>
    <w:rsid w:val="005F6301"/>
    <w:rsid w:val="005F678E"/>
    <w:rsid w:val="005F688E"/>
    <w:rsid w:val="005F704D"/>
    <w:rsid w:val="005F7602"/>
    <w:rsid w:val="005F776C"/>
    <w:rsid w:val="005F7DB6"/>
    <w:rsid w:val="00600012"/>
    <w:rsid w:val="0060031F"/>
    <w:rsid w:val="006009F9"/>
    <w:rsid w:val="00601075"/>
    <w:rsid w:val="006018E9"/>
    <w:rsid w:val="00601D3B"/>
    <w:rsid w:val="0060251F"/>
    <w:rsid w:val="0060272D"/>
    <w:rsid w:val="0060295C"/>
    <w:rsid w:val="00602E35"/>
    <w:rsid w:val="006031C2"/>
    <w:rsid w:val="00603596"/>
    <w:rsid w:val="00603B3A"/>
    <w:rsid w:val="00604F68"/>
    <w:rsid w:val="00605B0E"/>
    <w:rsid w:val="00605C13"/>
    <w:rsid w:val="00605F6C"/>
    <w:rsid w:val="00606701"/>
    <w:rsid w:val="00606EB2"/>
    <w:rsid w:val="006072D7"/>
    <w:rsid w:val="0060730C"/>
    <w:rsid w:val="006076AF"/>
    <w:rsid w:val="0060790E"/>
    <w:rsid w:val="00610BA3"/>
    <w:rsid w:val="00610CD4"/>
    <w:rsid w:val="006115A0"/>
    <w:rsid w:val="006116C2"/>
    <w:rsid w:val="00611743"/>
    <w:rsid w:val="00611B4A"/>
    <w:rsid w:val="00611EC9"/>
    <w:rsid w:val="006129CF"/>
    <w:rsid w:val="00612B94"/>
    <w:rsid w:val="006149C7"/>
    <w:rsid w:val="00615359"/>
    <w:rsid w:val="00615559"/>
    <w:rsid w:val="00615991"/>
    <w:rsid w:val="00615AFB"/>
    <w:rsid w:val="00615D47"/>
    <w:rsid w:val="0061689B"/>
    <w:rsid w:val="006169BB"/>
    <w:rsid w:val="00616D14"/>
    <w:rsid w:val="00616F24"/>
    <w:rsid w:val="00617045"/>
    <w:rsid w:val="0061784C"/>
    <w:rsid w:val="006215D8"/>
    <w:rsid w:val="00621EAB"/>
    <w:rsid w:val="00621EF6"/>
    <w:rsid w:val="00622085"/>
    <w:rsid w:val="006223D7"/>
    <w:rsid w:val="006225BB"/>
    <w:rsid w:val="0062296A"/>
    <w:rsid w:val="006229DF"/>
    <w:rsid w:val="00622B99"/>
    <w:rsid w:val="00622DC6"/>
    <w:rsid w:val="006232EF"/>
    <w:rsid w:val="00623F5E"/>
    <w:rsid w:val="006240EF"/>
    <w:rsid w:val="00624447"/>
    <w:rsid w:val="006244DF"/>
    <w:rsid w:val="00624BDF"/>
    <w:rsid w:val="00624BE7"/>
    <w:rsid w:val="00624FAD"/>
    <w:rsid w:val="006252B0"/>
    <w:rsid w:val="0062533D"/>
    <w:rsid w:val="00625482"/>
    <w:rsid w:val="006254F6"/>
    <w:rsid w:val="006255F7"/>
    <w:rsid w:val="00625D5C"/>
    <w:rsid w:val="00625D97"/>
    <w:rsid w:val="006261AB"/>
    <w:rsid w:val="00626A41"/>
    <w:rsid w:val="00626B5A"/>
    <w:rsid w:val="00627053"/>
    <w:rsid w:val="00627200"/>
    <w:rsid w:val="006272D3"/>
    <w:rsid w:val="006275BB"/>
    <w:rsid w:val="00627BBC"/>
    <w:rsid w:val="00630215"/>
    <w:rsid w:val="006302DE"/>
    <w:rsid w:val="006307D6"/>
    <w:rsid w:val="00630C39"/>
    <w:rsid w:val="00630D13"/>
    <w:rsid w:val="00630F93"/>
    <w:rsid w:val="00631805"/>
    <w:rsid w:val="00631D30"/>
    <w:rsid w:val="006320EE"/>
    <w:rsid w:val="006323CF"/>
    <w:rsid w:val="0063294F"/>
    <w:rsid w:val="00632AF5"/>
    <w:rsid w:val="006330AC"/>
    <w:rsid w:val="006338EE"/>
    <w:rsid w:val="00633E6D"/>
    <w:rsid w:val="006347E9"/>
    <w:rsid w:val="0063481F"/>
    <w:rsid w:val="006349D4"/>
    <w:rsid w:val="006357EF"/>
    <w:rsid w:val="00635800"/>
    <w:rsid w:val="00635A98"/>
    <w:rsid w:val="00635BDE"/>
    <w:rsid w:val="0063614D"/>
    <w:rsid w:val="006363AE"/>
    <w:rsid w:val="0063690C"/>
    <w:rsid w:val="006369C6"/>
    <w:rsid w:val="00637100"/>
    <w:rsid w:val="0063790C"/>
    <w:rsid w:val="00640277"/>
    <w:rsid w:val="0064037E"/>
    <w:rsid w:val="0064041D"/>
    <w:rsid w:val="00640768"/>
    <w:rsid w:val="00640BCB"/>
    <w:rsid w:val="00640CCF"/>
    <w:rsid w:val="00640CD9"/>
    <w:rsid w:val="00640EAC"/>
    <w:rsid w:val="00641192"/>
    <w:rsid w:val="006412D7"/>
    <w:rsid w:val="0064136D"/>
    <w:rsid w:val="0064166D"/>
    <w:rsid w:val="00641C17"/>
    <w:rsid w:val="00641C1F"/>
    <w:rsid w:val="00641F6B"/>
    <w:rsid w:val="00642039"/>
    <w:rsid w:val="006421A8"/>
    <w:rsid w:val="0064289D"/>
    <w:rsid w:val="006428FA"/>
    <w:rsid w:val="00642928"/>
    <w:rsid w:val="00642E86"/>
    <w:rsid w:val="0064306B"/>
    <w:rsid w:val="006439C9"/>
    <w:rsid w:val="00643D73"/>
    <w:rsid w:val="00643DC3"/>
    <w:rsid w:val="006440B2"/>
    <w:rsid w:val="00644411"/>
    <w:rsid w:val="0064441E"/>
    <w:rsid w:val="00644FA8"/>
    <w:rsid w:val="00644FB5"/>
    <w:rsid w:val="006452DB"/>
    <w:rsid w:val="00646DCF"/>
    <w:rsid w:val="00646E28"/>
    <w:rsid w:val="0064798E"/>
    <w:rsid w:val="00647CE1"/>
    <w:rsid w:val="0065024D"/>
    <w:rsid w:val="006503C4"/>
    <w:rsid w:val="00650596"/>
    <w:rsid w:val="00650689"/>
    <w:rsid w:val="00650AA8"/>
    <w:rsid w:val="00650D9F"/>
    <w:rsid w:val="00651BC0"/>
    <w:rsid w:val="00651CFF"/>
    <w:rsid w:val="00651ECB"/>
    <w:rsid w:val="0065235E"/>
    <w:rsid w:val="00652AED"/>
    <w:rsid w:val="00652D2E"/>
    <w:rsid w:val="00653131"/>
    <w:rsid w:val="0065323C"/>
    <w:rsid w:val="00653241"/>
    <w:rsid w:val="00653A9E"/>
    <w:rsid w:val="00653C34"/>
    <w:rsid w:val="00653E5A"/>
    <w:rsid w:val="00654486"/>
    <w:rsid w:val="006545B5"/>
    <w:rsid w:val="006547BC"/>
    <w:rsid w:val="00654A19"/>
    <w:rsid w:val="00654BC5"/>
    <w:rsid w:val="00654F19"/>
    <w:rsid w:val="00655499"/>
    <w:rsid w:val="006555DA"/>
    <w:rsid w:val="00655635"/>
    <w:rsid w:val="00655CEB"/>
    <w:rsid w:val="00655DAF"/>
    <w:rsid w:val="00656795"/>
    <w:rsid w:val="00656C44"/>
    <w:rsid w:val="006606D5"/>
    <w:rsid w:val="00660904"/>
    <w:rsid w:val="006609BB"/>
    <w:rsid w:val="00660B25"/>
    <w:rsid w:val="00660E8D"/>
    <w:rsid w:val="00661420"/>
    <w:rsid w:val="00661958"/>
    <w:rsid w:val="00662C95"/>
    <w:rsid w:val="00663517"/>
    <w:rsid w:val="00663656"/>
    <w:rsid w:val="00663ADC"/>
    <w:rsid w:val="006647C2"/>
    <w:rsid w:val="00664B26"/>
    <w:rsid w:val="00664D30"/>
    <w:rsid w:val="006652A1"/>
    <w:rsid w:val="0066588B"/>
    <w:rsid w:val="00665ECE"/>
    <w:rsid w:val="00665F61"/>
    <w:rsid w:val="0066624A"/>
    <w:rsid w:val="0066624D"/>
    <w:rsid w:val="006663E6"/>
    <w:rsid w:val="00666437"/>
    <w:rsid w:val="0066677C"/>
    <w:rsid w:val="00666F03"/>
    <w:rsid w:val="00667192"/>
    <w:rsid w:val="00667583"/>
    <w:rsid w:val="00667614"/>
    <w:rsid w:val="006704F2"/>
    <w:rsid w:val="00670509"/>
    <w:rsid w:val="00670722"/>
    <w:rsid w:val="00670831"/>
    <w:rsid w:val="00670C79"/>
    <w:rsid w:val="006713B0"/>
    <w:rsid w:val="00671679"/>
    <w:rsid w:val="00671CBF"/>
    <w:rsid w:val="00672553"/>
    <w:rsid w:val="006729D7"/>
    <w:rsid w:val="0067340E"/>
    <w:rsid w:val="00673557"/>
    <w:rsid w:val="00673A65"/>
    <w:rsid w:val="00673E3B"/>
    <w:rsid w:val="00674954"/>
    <w:rsid w:val="006755B4"/>
    <w:rsid w:val="006757BD"/>
    <w:rsid w:val="00675B4B"/>
    <w:rsid w:val="00675DDB"/>
    <w:rsid w:val="00675F1E"/>
    <w:rsid w:val="006761D1"/>
    <w:rsid w:val="006765E5"/>
    <w:rsid w:val="00677033"/>
    <w:rsid w:val="00677049"/>
    <w:rsid w:val="00677223"/>
    <w:rsid w:val="0067735F"/>
    <w:rsid w:val="00677419"/>
    <w:rsid w:val="00677A0D"/>
    <w:rsid w:val="006800BF"/>
    <w:rsid w:val="00680661"/>
    <w:rsid w:val="00680C61"/>
    <w:rsid w:val="00681275"/>
    <w:rsid w:val="00681408"/>
    <w:rsid w:val="00681AFD"/>
    <w:rsid w:val="00681DDF"/>
    <w:rsid w:val="00682B48"/>
    <w:rsid w:val="0068311B"/>
    <w:rsid w:val="0068401F"/>
    <w:rsid w:val="0068405C"/>
    <w:rsid w:val="00685319"/>
    <w:rsid w:val="00685827"/>
    <w:rsid w:val="00685E98"/>
    <w:rsid w:val="0068666D"/>
    <w:rsid w:val="006866C2"/>
    <w:rsid w:val="00686BBC"/>
    <w:rsid w:val="00686E4F"/>
    <w:rsid w:val="00687466"/>
    <w:rsid w:val="00687670"/>
    <w:rsid w:val="0069015F"/>
    <w:rsid w:val="006909BF"/>
    <w:rsid w:val="00690BA7"/>
    <w:rsid w:val="00690F08"/>
    <w:rsid w:val="00690F3A"/>
    <w:rsid w:val="006915C5"/>
    <w:rsid w:val="006917D5"/>
    <w:rsid w:val="006919F5"/>
    <w:rsid w:val="00691AE5"/>
    <w:rsid w:val="00691E3C"/>
    <w:rsid w:val="00691F0C"/>
    <w:rsid w:val="00692152"/>
    <w:rsid w:val="00692BDE"/>
    <w:rsid w:val="00692C8A"/>
    <w:rsid w:val="00692D5D"/>
    <w:rsid w:val="00692F8A"/>
    <w:rsid w:val="00693782"/>
    <w:rsid w:val="006942D9"/>
    <w:rsid w:val="00694CEC"/>
    <w:rsid w:val="0069530D"/>
    <w:rsid w:val="006958D4"/>
    <w:rsid w:val="00695B2D"/>
    <w:rsid w:val="00695DFE"/>
    <w:rsid w:val="00695F28"/>
    <w:rsid w:val="00696625"/>
    <w:rsid w:val="00696ED7"/>
    <w:rsid w:val="00697143"/>
    <w:rsid w:val="006974AE"/>
    <w:rsid w:val="006976D5"/>
    <w:rsid w:val="006977BE"/>
    <w:rsid w:val="00697C37"/>
    <w:rsid w:val="00697C4A"/>
    <w:rsid w:val="006A0259"/>
    <w:rsid w:val="006A03D9"/>
    <w:rsid w:val="006A06F8"/>
    <w:rsid w:val="006A15CA"/>
    <w:rsid w:val="006A1DA0"/>
    <w:rsid w:val="006A303B"/>
    <w:rsid w:val="006A37CB"/>
    <w:rsid w:val="006A3E48"/>
    <w:rsid w:val="006A3E7C"/>
    <w:rsid w:val="006A46E6"/>
    <w:rsid w:val="006A4B1C"/>
    <w:rsid w:val="006A4D63"/>
    <w:rsid w:val="006A57A8"/>
    <w:rsid w:val="006A57E4"/>
    <w:rsid w:val="006A5A30"/>
    <w:rsid w:val="006A5A98"/>
    <w:rsid w:val="006A5DC5"/>
    <w:rsid w:val="006A618F"/>
    <w:rsid w:val="006A637C"/>
    <w:rsid w:val="006A646B"/>
    <w:rsid w:val="006A64CA"/>
    <w:rsid w:val="006A7C7D"/>
    <w:rsid w:val="006B007C"/>
    <w:rsid w:val="006B07DC"/>
    <w:rsid w:val="006B081F"/>
    <w:rsid w:val="006B08FD"/>
    <w:rsid w:val="006B0A7E"/>
    <w:rsid w:val="006B144B"/>
    <w:rsid w:val="006B1919"/>
    <w:rsid w:val="006B1E1D"/>
    <w:rsid w:val="006B1F6E"/>
    <w:rsid w:val="006B1FE3"/>
    <w:rsid w:val="006B21F8"/>
    <w:rsid w:val="006B30C1"/>
    <w:rsid w:val="006B31DD"/>
    <w:rsid w:val="006B3837"/>
    <w:rsid w:val="006B4292"/>
    <w:rsid w:val="006B4CF2"/>
    <w:rsid w:val="006B5D04"/>
    <w:rsid w:val="006B60CB"/>
    <w:rsid w:val="006B6EC3"/>
    <w:rsid w:val="006B7B38"/>
    <w:rsid w:val="006B7B52"/>
    <w:rsid w:val="006B7B60"/>
    <w:rsid w:val="006B7B8C"/>
    <w:rsid w:val="006C0066"/>
    <w:rsid w:val="006C0091"/>
    <w:rsid w:val="006C0291"/>
    <w:rsid w:val="006C063D"/>
    <w:rsid w:val="006C06AC"/>
    <w:rsid w:val="006C07AA"/>
    <w:rsid w:val="006C0B06"/>
    <w:rsid w:val="006C0C15"/>
    <w:rsid w:val="006C0EF0"/>
    <w:rsid w:val="006C1220"/>
    <w:rsid w:val="006C162E"/>
    <w:rsid w:val="006C18FD"/>
    <w:rsid w:val="006C1945"/>
    <w:rsid w:val="006C1A6A"/>
    <w:rsid w:val="006C2410"/>
    <w:rsid w:val="006C24AD"/>
    <w:rsid w:val="006C2769"/>
    <w:rsid w:val="006C2AA7"/>
    <w:rsid w:val="006C3011"/>
    <w:rsid w:val="006C36D8"/>
    <w:rsid w:val="006C3969"/>
    <w:rsid w:val="006C3E5E"/>
    <w:rsid w:val="006C4563"/>
    <w:rsid w:val="006C464C"/>
    <w:rsid w:val="006C480C"/>
    <w:rsid w:val="006C5DB4"/>
    <w:rsid w:val="006C5E2F"/>
    <w:rsid w:val="006C5E45"/>
    <w:rsid w:val="006C5F99"/>
    <w:rsid w:val="006C6D4F"/>
    <w:rsid w:val="006C7255"/>
    <w:rsid w:val="006C74A1"/>
    <w:rsid w:val="006C7C3A"/>
    <w:rsid w:val="006C7CD2"/>
    <w:rsid w:val="006C7E8C"/>
    <w:rsid w:val="006D0221"/>
    <w:rsid w:val="006D056C"/>
    <w:rsid w:val="006D05F1"/>
    <w:rsid w:val="006D07C2"/>
    <w:rsid w:val="006D0C73"/>
    <w:rsid w:val="006D0DC3"/>
    <w:rsid w:val="006D0E2B"/>
    <w:rsid w:val="006D1720"/>
    <w:rsid w:val="006D1CCD"/>
    <w:rsid w:val="006D2278"/>
    <w:rsid w:val="006D25F0"/>
    <w:rsid w:val="006D26BC"/>
    <w:rsid w:val="006D2BC2"/>
    <w:rsid w:val="006D31BE"/>
    <w:rsid w:val="006D3508"/>
    <w:rsid w:val="006D3815"/>
    <w:rsid w:val="006D383C"/>
    <w:rsid w:val="006D3C7D"/>
    <w:rsid w:val="006D434A"/>
    <w:rsid w:val="006D468E"/>
    <w:rsid w:val="006D48D5"/>
    <w:rsid w:val="006D4F0E"/>
    <w:rsid w:val="006D4FC5"/>
    <w:rsid w:val="006D4FCD"/>
    <w:rsid w:val="006D53C8"/>
    <w:rsid w:val="006D5657"/>
    <w:rsid w:val="006D5E05"/>
    <w:rsid w:val="006D5E74"/>
    <w:rsid w:val="006D60D7"/>
    <w:rsid w:val="006D6257"/>
    <w:rsid w:val="006D62B7"/>
    <w:rsid w:val="006D6D65"/>
    <w:rsid w:val="006D7417"/>
    <w:rsid w:val="006D7CEF"/>
    <w:rsid w:val="006E0336"/>
    <w:rsid w:val="006E09F4"/>
    <w:rsid w:val="006E0AE1"/>
    <w:rsid w:val="006E10C1"/>
    <w:rsid w:val="006E1243"/>
    <w:rsid w:val="006E1261"/>
    <w:rsid w:val="006E136C"/>
    <w:rsid w:val="006E1AF2"/>
    <w:rsid w:val="006E2448"/>
    <w:rsid w:val="006E2DBF"/>
    <w:rsid w:val="006E333D"/>
    <w:rsid w:val="006E37A4"/>
    <w:rsid w:val="006E38B6"/>
    <w:rsid w:val="006E4140"/>
    <w:rsid w:val="006E45EB"/>
    <w:rsid w:val="006E549D"/>
    <w:rsid w:val="006E5A3E"/>
    <w:rsid w:val="006E5C28"/>
    <w:rsid w:val="006E5F7C"/>
    <w:rsid w:val="006E6266"/>
    <w:rsid w:val="006E62E2"/>
    <w:rsid w:val="006E68F0"/>
    <w:rsid w:val="006E6D48"/>
    <w:rsid w:val="006F006F"/>
    <w:rsid w:val="006F0358"/>
    <w:rsid w:val="006F0449"/>
    <w:rsid w:val="006F0E95"/>
    <w:rsid w:val="006F0F5E"/>
    <w:rsid w:val="006F1545"/>
    <w:rsid w:val="006F17E3"/>
    <w:rsid w:val="006F1D70"/>
    <w:rsid w:val="006F1FBF"/>
    <w:rsid w:val="006F1FC3"/>
    <w:rsid w:val="006F201D"/>
    <w:rsid w:val="006F211D"/>
    <w:rsid w:val="006F2369"/>
    <w:rsid w:val="006F2A4D"/>
    <w:rsid w:val="006F2B6E"/>
    <w:rsid w:val="006F2EFE"/>
    <w:rsid w:val="006F3336"/>
    <w:rsid w:val="006F35F2"/>
    <w:rsid w:val="006F370C"/>
    <w:rsid w:val="006F4614"/>
    <w:rsid w:val="006F545C"/>
    <w:rsid w:val="006F55E3"/>
    <w:rsid w:val="006F5801"/>
    <w:rsid w:val="006F5B11"/>
    <w:rsid w:val="006F5C5A"/>
    <w:rsid w:val="006F6717"/>
    <w:rsid w:val="006F6A98"/>
    <w:rsid w:val="006F6BFC"/>
    <w:rsid w:val="006F70AF"/>
    <w:rsid w:val="006F7485"/>
    <w:rsid w:val="006F7752"/>
    <w:rsid w:val="006F77AD"/>
    <w:rsid w:val="006F7EA5"/>
    <w:rsid w:val="006F7EF1"/>
    <w:rsid w:val="007007F2"/>
    <w:rsid w:val="00700842"/>
    <w:rsid w:val="00700B81"/>
    <w:rsid w:val="007019F9"/>
    <w:rsid w:val="00701A8D"/>
    <w:rsid w:val="00701CFC"/>
    <w:rsid w:val="00701D31"/>
    <w:rsid w:val="00701DEE"/>
    <w:rsid w:val="00701E68"/>
    <w:rsid w:val="0070250D"/>
    <w:rsid w:val="00702655"/>
    <w:rsid w:val="007027C2"/>
    <w:rsid w:val="00702BAB"/>
    <w:rsid w:val="007031AE"/>
    <w:rsid w:val="00703AC2"/>
    <w:rsid w:val="00703BD3"/>
    <w:rsid w:val="00703E02"/>
    <w:rsid w:val="00704335"/>
    <w:rsid w:val="00704754"/>
    <w:rsid w:val="00704991"/>
    <w:rsid w:val="00704998"/>
    <w:rsid w:val="00704A8C"/>
    <w:rsid w:val="00705234"/>
    <w:rsid w:val="0070530E"/>
    <w:rsid w:val="007055EB"/>
    <w:rsid w:val="00706165"/>
    <w:rsid w:val="0070616A"/>
    <w:rsid w:val="007067AB"/>
    <w:rsid w:val="007069AA"/>
    <w:rsid w:val="00706F46"/>
    <w:rsid w:val="00707485"/>
    <w:rsid w:val="00707967"/>
    <w:rsid w:val="00707B88"/>
    <w:rsid w:val="007105EC"/>
    <w:rsid w:val="007107A9"/>
    <w:rsid w:val="00710A0D"/>
    <w:rsid w:val="007118EF"/>
    <w:rsid w:val="00711D3A"/>
    <w:rsid w:val="007125DA"/>
    <w:rsid w:val="0071270A"/>
    <w:rsid w:val="00712A91"/>
    <w:rsid w:val="00712B26"/>
    <w:rsid w:val="007131CA"/>
    <w:rsid w:val="0071399E"/>
    <w:rsid w:val="00713AA0"/>
    <w:rsid w:val="0071487D"/>
    <w:rsid w:val="00715717"/>
    <w:rsid w:val="0071583A"/>
    <w:rsid w:val="00716A24"/>
    <w:rsid w:val="00716CD0"/>
    <w:rsid w:val="00716DCD"/>
    <w:rsid w:val="00717758"/>
    <w:rsid w:val="00717CDC"/>
    <w:rsid w:val="007206FB"/>
    <w:rsid w:val="00720F8C"/>
    <w:rsid w:val="00720FD2"/>
    <w:rsid w:val="00721858"/>
    <w:rsid w:val="00721977"/>
    <w:rsid w:val="00722271"/>
    <w:rsid w:val="007229E4"/>
    <w:rsid w:val="00722D71"/>
    <w:rsid w:val="00722F64"/>
    <w:rsid w:val="00723455"/>
    <w:rsid w:val="00723992"/>
    <w:rsid w:val="00723B6C"/>
    <w:rsid w:val="0072403D"/>
    <w:rsid w:val="0072469E"/>
    <w:rsid w:val="007249D1"/>
    <w:rsid w:val="00724C71"/>
    <w:rsid w:val="00724D02"/>
    <w:rsid w:val="00724FD7"/>
    <w:rsid w:val="0072538C"/>
    <w:rsid w:val="00725819"/>
    <w:rsid w:val="00725D75"/>
    <w:rsid w:val="00725EF9"/>
    <w:rsid w:val="00725FA9"/>
    <w:rsid w:val="007260F1"/>
    <w:rsid w:val="0072654C"/>
    <w:rsid w:val="00726F34"/>
    <w:rsid w:val="007274AA"/>
    <w:rsid w:val="007276AA"/>
    <w:rsid w:val="00727E2D"/>
    <w:rsid w:val="007301FA"/>
    <w:rsid w:val="00730372"/>
    <w:rsid w:val="007303FC"/>
    <w:rsid w:val="007309A5"/>
    <w:rsid w:val="00730BFA"/>
    <w:rsid w:val="00730C8C"/>
    <w:rsid w:val="00731093"/>
    <w:rsid w:val="007310D3"/>
    <w:rsid w:val="007313D3"/>
    <w:rsid w:val="007315E0"/>
    <w:rsid w:val="007319AD"/>
    <w:rsid w:val="00731FD9"/>
    <w:rsid w:val="00732D22"/>
    <w:rsid w:val="0073331F"/>
    <w:rsid w:val="007337C0"/>
    <w:rsid w:val="00733CCA"/>
    <w:rsid w:val="00733DA4"/>
    <w:rsid w:val="007344A5"/>
    <w:rsid w:val="007346DC"/>
    <w:rsid w:val="00734750"/>
    <w:rsid w:val="007348B9"/>
    <w:rsid w:val="00734EB8"/>
    <w:rsid w:val="007353AB"/>
    <w:rsid w:val="00735497"/>
    <w:rsid w:val="00735523"/>
    <w:rsid w:val="00735549"/>
    <w:rsid w:val="007357D3"/>
    <w:rsid w:val="007357FF"/>
    <w:rsid w:val="00735812"/>
    <w:rsid w:val="00735EDA"/>
    <w:rsid w:val="0073616E"/>
    <w:rsid w:val="00736214"/>
    <w:rsid w:val="0073635D"/>
    <w:rsid w:val="00736397"/>
    <w:rsid w:val="007365AC"/>
    <w:rsid w:val="0073669E"/>
    <w:rsid w:val="00736C40"/>
    <w:rsid w:val="00736DEB"/>
    <w:rsid w:val="0073757A"/>
    <w:rsid w:val="00737686"/>
    <w:rsid w:val="00737B0F"/>
    <w:rsid w:val="007404B9"/>
    <w:rsid w:val="00740623"/>
    <w:rsid w:val="007408FE"/>
    <w:rsid w:val="00740C5F"/>
    <w:rsid w:val="00740D4D"/>
    <w:rsid w:val="007411F3"/>
    <w:rsid w:val="00741BD7"/>
    <w:rsid w:val="00741D94"/>
    <w:rsid w:val="00742493"/>
    <w:rsid w:val="007427D2"/>
    <w:rsid w:val="00742BE5"/>
    <w:rsid w:val="00742C70"/>
    <w:rsid w:val="00742D26"/>
    <w:rsid w:val="00742DCC"/>
    <w:rsid w:val="00743141"/>
    <w:rsid w:val="0074321A"/>
    <w:rsid w:val="00743251"/>
    <w:rsid w:val="007432B9"/>
    <w:rsid w:val="00743399"/>
    <w:rsid w:val="00744158"/>
    <w:rsid w:val="007454AB"/>
    <w:rsid w:val="0074603C"/>
    <w:rsid w:val="00746435"/>
    <w:rsid w:val="00746CD5"/>
    <w:rsid w:val="007470AC"/>
    <w:rsid w:val="00747973"/>
    <w:rsid w:val="007479DC"/>
    <w:rsid w:val="00747B9F"/>
    <w:rsid w:val="00747CAB"/>
    <w:rsid w:val="00750272"/>
    <w:rsid w:val="00750537"/>
    <w:rsid w:val="00750E04"/>
    <w:rsid w:val="00750EE5"/>
    <w:rsid w:val="007511FA"/>
    <w:rsid w:val="0075152C"/>
    <w:rsid w:val="00751C76"/>
    <w:rsid w:val="00751DA7"/>
    <w:rsid w:val="00751EE9"/>
    <w:rsid w:val="00751EF6"/>
    <w:rsid w:val="007531A1"/>
    <w:rsid w:val="007539B7"/>
    <w:rsid w:val="007540C4"/>
    <w:rsid w:val="007544B1"/>
    <w:rsid w:val="007544F6"/>
    <w:rsid w:val="00755A12"/>
    <w:rsid w:val="00756166"/>
    <w:rsid w:val="00756AE3"/>
    <w:rsid w:val="00756B0B"/>
    <w:rsid w:val="00756B88"/>
    <w:rsid w:val="00756CE9"/>
    <w:rsid w:val="00756D74"/>
    <w:rsid w:val="0075720E"/>
    <w:rsid w:val="0075722C"/>
    <w:rsid w:val="007572A2"/>
    <w:rsid w:val="007573C2"/>
    <w:rsid w:val="00757B7D"/>
    <w:rsid w:val="0076001B"/>
    <w:rsid w:val="0076135E"/>
    <w:rsid w:val="0076159F"/>
    <w:rsid w:val="00761DBE"/>
    <w:rsid w:val="00761F53"/>
    <w:rsid w:val="00762097"/>
    <w:rsid w:val="0076242E"/>
    <w:rsid w:val="007625E2"/>
    <w:rsid w:val="00762A5D"/>
    <w:rsid w:val="00762B72"/>
    <w:rsid w:val="00762F38"/>
    <w:rsid w:val="007633F4"/>
    <w:rsid w:val="007639A9"/>
    <w:rsid w:val="00764112"/>
    <w:rsid w:val="00764A5F"/>
    <w:rsid w:val="00764E88"/>
    <w:rsid w:val="007651E2"/>
    <w:rsid w:val="007654AF"/>
    <w:rsid w:val="0076587D"/>
    <w:rsid w:val="00765906"/>
    <w:rsid w:val="00765AB5"/>
    <w:rsid w:val="00765C26"/>
    <w:rsid w:val="007660EA"/>
    <w:rsid w:val="00766132"/>
    <w:rsid w:val="007667C2"/>
    <w:rsid w:val="0076685A"/>
    <w:rsid w:val="0076693F"/>
    <w:rsid w:val="00766945"/>
    <w:rsid w:val="007669E3"/>
    <w:rsid w:val="00766F1E"/>
    <w:rsid w:val="00766F88"/>
    <w:rsid w:val="00767583"/>
    <w:rsid w:val="007675D0"/>
    <w:rsid w:val="0077015F"/>
    <w:rsid w:val="0077024B"/>
    <w:rsid w:val="00770299"/>
    <w:rsid w:val="0077094A"/>
    <w:rsid w:val="00770A35"/>
    <w:rsid w:val="00772489"/>
    <w:rsid w:val="00772820"/>
    <w:rsid w:val="00772BA3"/>
    <w:rsid w:val="00772F5D"/>
    <w:rsid w:val="0077352C"/>
    <w:rsid w:val="007737F4"/>
    <w:rsid w:val="00773B15"/>
    <w:rsid w:val="00773B83"/>
    <w:rsid w:val="00773DE8"/>
    <w:rsid w:val="00774008"/>
    <w:rsid w:val="00774103"/>
    <w:rsid w:val="00774170"/>
    <w:rsid w:val="00774B18"/>
    <w:rsid w:val="00774D8E"/>
    <w:rsid w:val="00774F2A"/>
    <w:rsid w:val="00774FA5"/>
    <w:rsid w:val="007751F9"/>
    <w:rsid w:val="0077539A"/>
    <w:rsid w:val="007753DC"/>
    <w:rsid w:val="00775473"/>
    <w:rsid w:val="007754B2"/>
    <w:rsid w:val="007755B2"/>
    <w:rsid w:val="0077577E"/>
    <w:rsid w:val="00775A99"/>
    <w:rsid w:val="00775B33"/>
    <w:rsid w:val="00775FDC"/>
    <w:rsid w:val="00776C8D"/>
    <w:rsid w:val="00777268"/>
    <w:rsid w:val="0077738A"/>
    <w:rsid w:val="0077740E"/>
    <w:rsid w:val="0077742B"/>
    <w:rsid w:val="00777536"/>
    <w:rsid w:val="0077753B"/>
    <w:rsid w:val="00780895"/>
    <w:rsid w:val="00780ED6"/>
    <w:rsid w:val="007811BC"/>
    <w:rsid w:val="00781421"/>
    <w:rsid w:val="007816B1"/>
    <w:rsid w:val="00781896"/>
    <w:rsid w:val="00782530"/>
    <w:rsid w:val="00782880"/>
    <w:rsid w:val="007832DE"/>
    <w:rsid w:val="00784119"/>
    <w:rsid w:val="007846B6"/>
    <w:rsid w:val="00784B5B"/>
    <w:rsid w:val="007851A2"/>
    <w:rsid w:val="00785312"/>
    <w:rsid w:val="00785A13"/>
    <w:rsid w:val="00785B7D"/>
    <w:rsid w:val="0078603A"/>
    <w:rsid w:val="0078623D"/>
    <w:rsid w:val="007864F8"/>
    <w:rsid w:val="0078672F"/>
    <w:rsid w:val="007868F1"/>
    <w:rsid w:val="00786C26"/>
    <w:rsid w:val="00786C3B"/>
    <w:rsid w:val="007870C2"/>
    <w:rsid w:val="007875B3"/>
    <w:rsid w:val="00787839"/>
    <w:rsid w:val="00787B23"/>
    <w:rsid w:val="00787B4D"/>
    <w:rsid w:val="00787D16"/>
    <w:rsid w:val="00790096"/>
    <w:rsid w:val="007905EE"/>
    <w:rsid w:val="0079089B"/>
    <w:rsid w:val="00790BD6"/>
    <w:rsid w:val="00790C4C"/>
    <w:rsid w:val="0079143E"/>
    <w:rsid w:val="00791DDB"/>
    <w:rsid w:val="00791EA5"/>
    <w:rsid w:val="00792399"/>
    <w:rsid w:val="00792D13"/>
    <w:rsid w:val="007931EF"/>
    <w:rsid w:val="00794222"/>
    <w:rsid w:val="00794321"/>
    <w:rsid w:val="0079478F"/>
    <w:rsid w:val="00794996"/>
    <w:rsid w:val="00795294"/>
    <w:rsid w:val="0079562D"/>
    <w:rsid w:val="00795B7E"/>
    <w:rsid w:val="00795EEA"/>
    <w:rsid w:val="00796767"/>
    <w:rsid w:val="00796F89"/>
    <w:rsid w:val="007973D7"/>
    <w:rsid w:val="007976B7"/>
    <w:rsid w:val="00797CDA"/>
    <w:rsid w:val="007A062F"/>
    <w:rsid w:val="007A0FA8"/>
    <w:rsid w:val="007A104F"/>
    <w:rsid w:val="007A10AA"/>
    <w:rsid w:val="007A1377"/>
    <w:rsid w:val="007A14A0"/>
    <w:rsid w:val="007A2194"/>
    <w:rsid w:val="007A2595"/>
    <w:rsid w:val="007A25D2"/>
    <w:rsid w:val="007A2865"/>
    <w:rsid w:val="007A2D05"/>
    <w:rsid w:val="007A3180"/>
    <w:rsid w:val="007A32DF"/>
    <w:rsid w:val="007A3AF8"/>
    <w:rsid w:val="007A3E35"/>
    <w:rsid w:val="007A46DD"/>
    <w:rsid w:val="007A4A21"/>
    <w:rsid w:val="007A4D02"/>
    <w:rsid w:val="007A503D"/>
    <w:rsid w:val="007A55C3"/>
    <w:rsid w:val="007A582C"/>
    <w:rsid w:val="007A590E"/>
    <w:rsid w:val="007A63A1"/>
    <w:rsid w:val="007A6EB4"/>
    <w:rsid w:val="007A79C0"/>
    <w:rsid w:val="007A7E15"/>
    <w:rsid w:val="007B0037"/>
    <w:rsid w:val="007B0E6D"/>
    <w:rsid w:val="007B0F5E"/>
    <w:rsid w:val="007B120F"/>
    <w:rsid w:val="007B15B2"/>
    <w:rsid w:val="007B1936"/>
    <w:rsid w:val="007B1962"/>
    <w:rsid w:val="007B1974"/>
    <w:rsid w:val="007B22DA"/>
    <w:rsid w:val="007B232F"/>
    <w:rsid w:val="007B2424"/>
    <w:rsid w:val="007B2B0C"/>
    <w:rsid w:val="007B2BAD"/>
    <w:rsid w:val="007B327B"/>
    <w:rsid w:val="007B3ABB"/>
    <w:rsid w:val="007B3BA5"/>
    <w:rsid w:val="007B3EC7"/>
    <w:rsid w:val="007B44EA"/>
    <w:rsid w:val="007B4B7A"/>
    <w:rsid w:val="007B537F"/>
    <w:rsid w:val="007B5488"/>
    <w:rsid w:val="007B5CD8"/>
    <w:rsid w:val="007B645E"/>
    <w:rsid w:val="007B66A8"/>
    <w:rsid w:val="007B78C0"/>
    <w:rsid w:val="007B7AB7"/>
    <w:rsid w:val="007C0428"/>
    <w:rsid w:val="007C1065"/>
    <w:rsid w:val="007C13C6"/>
    <w:rsid w:val="007C17CE"/>
    <w:rsid w:val="007C1900"/>
    <w:rsid w:val="007C1EA6"/>
    <w:rsid w:val="007C202E"/>
    <w:rsid w:val="007C250B"/>
    <w:rsid w:val="007C25A3"/>
    <w:rsid w:val="007C25CE"/>
    <w:rsid w:val="007C2BBA"/>
    <w:rsid w:val="007C2D6F"/>
    <w:rsid w:val="007C3251"/>
    <w:rsid w:val="007C377D"/>
    <w:rsid w:val="007C3FAB"/>
    <w:rsid w:val="007C47A2"/>
    <w:rsid w:val="007C4A16"/>
    <w:rsid w:val="007C4A2D"/>
    <w:rsid w:val="007C4B64"/>
    <w:rsid w:val="007C4BA0"/>
    <w:rsid w:val="007C511B"/>
    <w:rsid w:val="007C5665"/>
    <w:rsid w:val="007C57CB"/>
    <w:rsid w:val="007C66C3"/>
    <w:rsid w:val="007C69AA"/>
    <w:rsid w:val="007C6A0C"/>
    <w:rsid w:val="007C7665"/>
    <w:rsid w:val="007C7AE3"/>
    <w:rsid w:val="007C7F7A"/>
    <w:rsid w:val="007D0783"/>
    <w:rsid w:val="007D0DF9"/>
    <w:rsid w:val="007D0E0D"/>
    <w:rsid w:val="007D0F9F"/>
    <w:rsid w:val="007D1281"/>
    <w:rsid w:val="007D133E"/>
    <w:rsid w:val="007D14A4"/>
    <w:rsid w:val="007D1690"/>
    <w:rsid w:val="007D1698"/>
    <w:rsid w:val="007D17BF"/>
    <w:rsid w:val="007D1BB4"/>
    <w:rsid w:val="007D20B3"/>
    <w:rsid w:val="007D228E"/>
    <w:rsid w:val="007D2429"/>
    <w:rsid w:val="007D2497"/>
    <w:rsid w:val="007D2D4E"/>
    <w:rsid w:val="007D2D52"/>
    <w:rsid w:val="007D369D"/>
    <w:rsid w:val="007D3887"/>
    <w:rsid w:val="007D3DD4"/>
    <w:rsid w:val="007D42BC"/>
    <w:rsid w:val="007D4F2B"/>
    <w:rsid w:val="007D5071"/>
    <w:rsid w:val="007D5545"/>
    <w:rsid w:val="007D5D8F"/>
    <w:rsid w:val="007D7570"/>
    <w:rsid w:val="007D799C"/>
    <w:rsid w:val="007D7A46"/>
    <w:rsid w:val="007D7D38"/>
    <w:rsid w:val="007D7F6D"/>
    <w:rsid w:val="007E029D"/>
    <w:rsid w:val="007E0C8B"/>
    <w:rsid w:val="007E1A09"/>
    <w:rsid w:val="007E1BBD"/>
    <w:rsid w:val="007E1D86"/>
    <w:rsid w:val="007E1EED"/>
    <w:rsid w:val="007E20CF"/>
    <w:rsid w:val="007E230E"/>
    <w:rsid w:val="007E30F3"/>
    <w:rsid w:val="007E3628"/>
    <w:rsid w:val="007E383D"/>
    <w:rsid w:val="007E473F"/>
    <w:rsid w:val="007E5214"/>
    <w:rsid w:val="007E55A4"/>
    <w:rsid w:val="007E5831"/>
    <w:rsid w:val="007E58EE"/>
    <w:rsid w:val="007E5CA2"/>
    <w:rsid w:val="007E5D08"/>
    <w:rsid w:val="007E5D1A"/>
    <w:rsid w:val="007E5EAA"/>
    <w:rsid w:val="007E6027"/>
    <w:rsid w:val="007E65E4"/>
    <w:rsid w:val="007E6B73"/>
    <w:rsid w:val="007E71EC"/>
    <w:rsid w:val="007E7317"/>
    <w:rsid w:val="007E78D7"/>
    <w:rsid w:val="007E7ABB"/>
    <w:rsid w:val="007E7E9D"/>
    <w:rsid w:val="007F006C"/>
    <w:rsid w:val="007F029E"/>
    <w:rsid w:val="007F0316"/>
    <w:rsid w:val="007F0413"/>
    <w:rsid w:val="007F0525"/>
    <w:rsid w:val="007F08B6"/>
    <w:rsid w:val="007F091A"/>
    <w:rsid w:val="007F0971"/>
    <w:rsid w:val="007F0A39"/>
    <w:rsid w:val="007F0C93"/>
    <w:rsid w:val="007F0E15"/>
    <w:rsid w:val="007F10F1"/>
    <w:rsid w:val="007F1F7A"/>
    <w:rsid w:val="007F2261"/>
    <w:rsid w:val="007F23BD"/>
    <w:rsid w:val="007F299B"/>
    <w:rsid w:val="007F2A7D"/>
    <w:rsid w:val="007F30EE"/>
    <w:rsid w:val="007F333C"/>
    <w:rsid w:val="007F3F83"/>
    <w:rsid w:val="007F43D5"/>
    <w:rsid w:val="007F46D9"/>
    <w:rsid w:val="007F4720"/>
    <w:rsid w:val="007F4A22"/>
    <w:rsid w:val="007F4C53"/>
    <w:rsid w:val="007F4D9F"/>
    <w:rsid w:val="007F4DFE"/>
    <w:rsid w:val="007F52D0"/>
    <w:rsid w:val="007F55EB"/>
    <w:rsid w:val="007F6226"/>
    <w:rsid w:val="007F6619"/>
    <w:rsid w:val="007F6FE4"/>
    <w:rsid w:val="007F7051"/>
    <w:rsid w:val="007F7330"/>
    <w:rsid w:val="007F786F"/>
    <w:rsid w:val="007F7DD6"/>
    <w:rsid w:val="008004A0"/>
    <w:rsid w:val="00800813"/>
    <w:rsid w:val="00800A11"/>
    <w:rsid w:val="00800FFD"/>
    <w:rsid w:val="00801E13"/>
    <w:rsid w:val="00802224"/>
    <w:rsid w:val="0080258D"/>
    <w:rsid w:val="00802782"/>
    <w:rsid w:val="00802DE9"/>
    <w:rsid w:val="00802F01"/>
    <w:rsid w:val="00803147"/>
    <w:rsid w:val="008033CF"/>
    <w:rsid w:val="00803AC3"/>
    <w:rsid w:val="00803AF5"/>
    <w:rsid w:val="00803D75"/>
    <w:rsid w:val="00804126"/>
    <w:rsid w:val="00804343"/>
    <w:rsid w:val="00804586"/>
    <w:rsid w:val="00804DB9"/>
    <w:rsid w:val="00805347"/>
    <w:rsid w:val="00805809"/>
    <w:rsid w:val="00805BDC"/>
    <w:rsid w:val="0080639C"/>
    <w:rsid w:val="00807397"/>
    <w:rsid w:val="00807495"/>
    <w:rsid w:val="008076ED"/>
    <w:rsid w:val="00807896"/>
    <w:rsid w:val="00807940"/>
    <w:rsid w:val="00807958"/>
    <w:rsid w:val="00807A97"/>
    <w:rsid w:val="00807B03"/>
    <w:rsid w:val="00807F39"/>
    <w:rsid w:val="00807FDF"/>
    <w:rsid w:val="00810586"/>
    <w:rsid w:val="00810768"/>
    <w:rsid w:val="00810953"/>
    <w:rsid w:val="00811222"/>
    <w:rsid w:val="00811257"/>
    <w:rsid w:val="008113C5"/>
    <w:rsid w:val="00811977"/>
    <w:rsid w:val="008119C0"/>
    <w:rsid w:val="00811C6E"/>
    <w:rsid w:val="00811DD4"/>
    <w:rsid w:val="00812167"/>
    <w:rsid w:val="0081251C"/>
    <w:rsid w:val="008127BD"/>
    <w:rsid w:val="00813086"/>
    <w:rsid w:val="00813094"/>
    <w:rsid w:val="00813259"/>
    <w:rsid w:val="00814104"/>
    <w:rsid w:val="008144DA"/>
    <w:rsid w:val="00814BB7"/>
    <w:rsid w:val="00815005"/>
    <w:rsid w:val="008151D6"/>
    <w:rsid w:val="00815B53"/>
    <w:rsid w:val="00815E3E"/>
    <w:rsid w:val="0081638B"/>
    <w:rsid w:val="00816781"/>
    <w:rsid w:val="00816A00"/>
    <w:rsid w:val="00816DAB"/>
    <w:rsid w:val="00817428"/>
    <w:rsid w:val="00817DF6"/>
    <w:rsid w:val="00817F9D"/>
    <w:rsid w:val="00820010"/>
    <w:rsid w:val="0082081C"/>
    <w:rsid w:val="00820B7A"/>
    <w:rsid w:val="0082135F"/>
    <w:rsid w:val="0082159E"/>
    <w:rsid w:val="00821972"/>
    <w:rsid w:val="0082234C"/>
    <w:rsid w:val="0082261F"/>
    <w:rsid w:val="00822B45"/>
    <w:rsid w:val="00822E29"/>
    <w:rsid w:val="00823108"/>
    <w:rsid w:val="008231DF"/>
    <w:rsid w:val="008232A7"/>
    <w:rsid w:val="0082358C"/>
    <w:rsid w:val="0082373A"/>
    <w:rsid w:val="00823932"/>
    <w:rsid w:val="00824269"/>
    <w:rsid w:val="008246A2"/>
    <w:rsid w:val="008246D3"/>
    <w:rsid w:val="00824A19"/>
    <w:rsid w:val="00825939"/>
    <w:rsid w:val="008268EB"/>
    <w:rsid w:val="00827203"/>
    <w:rsid w:val="0082726D"/>
    <w:rsid w:val="00827410"/>
    <w:rsid w:val="008274DF"/>
    <w:rsid w:val="00827593"/>
    <w:rsid w:val="00827C57"/>
    <w:rsid w:val="00827D17"/>
    <w:rsid w:val="00827E2D"/>
    <w:rsid w:val="00830158"/>
    <w:rsid w:val="0083032B"/>
    <w:rsid w:val="008307B4"/>
    <w:rsid w:val="00830906"/>
    <w:rsid w:val="00830A27"/>
    <w:rsid w:val="00830B2F"/>
    <w:rsid w:val="0083100F"/>
    <w:rsid w:val="008311A5"/>
    <w:rsid w:val="0083120A"/>
    <w:rsid w:val="00831C3B"/>
    <w:rsid w:val="00831D57"/>
    <w:rsid w:val="00831E4D"/>
    <w:rsid w:val="00831E8B"/>
    <w:rsid w:val="008321B8"/>
    <w:rsid w:val="00832476"/>
    <w:rsid w:val="00832BD8"/>
    <w:rsid w:val="00833703"/>
    <w:rsid w:val="00833EB7"/>
    <w:rsid w:val="00833F1D"/>
    <w:rsid w:val="008341B8"/>
    <w:rsid w:val="008343E6"/>
    <w:rsid w:val="008343FB"/>
    <w:rsid w:val="00835BEC"/>
    <w:rsid w:val="00835FA2"/>
    <w:rsid w:val="0083635D"/>
    <w:rsid w:val="0083674E"/>
    <w:rsid w:val="008371DF"/>
    <w:rsid w:val="008372F6"/>
    <w:rsid w:val="0083731F"/>
    <w:rsid w:val="00837E4C"/>
    <w:rsid w:val="00840410"/>
    <w:rsid w:val="0084054C"/>
    <w:rsid w:val="00840D79"/>
    <w:rsid w:val="00841088"/>
    <w:rsid w:val="008412FD"/>
    <w:rsid w:val="0084164F"/>
    <w:rsid w:val="0084195B"/>
    <w:rsid w:val="00841B2F"/>
    <w:rsid w:val="00841E6D"/>
    <w:rsid w:val="008420BC"/>
    <w:rsid w:val="008423A4"/>
    <w:rsid w:val="0084248F"/>
    <w:rsid w:val="008424B1"/>
    <w:rsid w:val="008427F3"/>
    <w:rsid w:val="00842C60"/>
    <w:rsid w:val="00842EF7"/>
    <w:rsid w:val="00842FFC"/>
    <w:rsid w:val="0084311A"/>
    <w:rsid w:val="00843229"/>
    <w:rsid w:val="008437F6"/>
    <w:rsid w:val="00844609"/>
    <w:rsid w:val="0084544E"/>
    <w:rsid w:val="00845A4E"/>
    <w:rsid w:val="008461A5"/>
    <w:rsid w:val="00846510"/>
    <w:rsid w:val="00846545"/>
    <w:rsid w:val="00846B42"/>
    <w:rsid w:val="00847BA6"/>
    <w:rsid w:val="008503DE"/>
    <w:rsid w:val="008508B6"/>
    <w:rsid w:val="00850C50"/>
    <w:rsid w:val="00850FF0"/>
    <w:rsid w:val="008512D6"/>
    <w:rsid w:val="008515A4"/>
    <w:rsid w:val="00852446"/>
    <w:rsid w:val="00852894"/>
    <w:rsid w:val="008530D8"/>
    <w:rsid w:val="008539CA"/>
    <w:rsid w:val="00853F44"/>
    <w:rsid w:val="00854106"/>
    <w:rsid w:val="00854296"/>
    <w:rsid w:val="008553D5"/>
    <w:rsid w:val="008564BC"/>
    <w:rsid w:val="00856608"/>
    <w:rsid w:val="00856694"/>
    <w:rsid w:val="008566D3"/>
    <w:rsid w:val="00856809"/>
    <w:rsid w:val="00856B3C"/>
    <w:rsid w:val="0085732A"/>
    <w:rsid w:val="00857433"/>
    <w:rsid w:val="00857625"/>
    <w:rsid w:val="008577DA"/>
    <w:rsid w:val="00857BD4"/>
    <w:rsid w:val="00857CD0"/>
    <w:rsid w:val="00857DAA"/>
    <w:rsid w:val="00860583"/>
    <w:rsid w:val="00860D39"/>
    <w:rsid w:val="00860DFA"/>
    <w:rsid w:val="0086192B"/>
    <w:rsid w:val="008619F0"/>
    <w:rsid w:val="00861C67"/>
    <w:rsid w:val="0086221D"/>
    <w:rsid w:val="0086224C"/>
    <w:rsid w:val="00862370"/>
    <w:rsid w:val="00862527"/>
    <w:rsid w:val="00862530"/>
    <w:rsid w:val="00862697"/>
    <w:rsid w:val="0086281F"/>
    <w:rsid w:val="00862EA9"/>
    <w:rsid w:val="00862FBA"/>
    <w:rsid w:val="008633EE"/>
    <w:rsid w:val="00863596"/>
    <w:rsid w:val="008636DB"/>
    <w:rsid w:val="0086397E"/>
    <w:rsid w:val="00863E09"/>
    <w:rsid w:val="00863FEC"/>
    <w:rsid w:val="00864399"/>
    <w:rsid w:val="008644A8"/>
    <w:rsid w:val="00864677"/>
    <w:rsid w:val="0086512E"/>
    <w:rsid w:val="00865647"/>
    <w:rsid w:val="0086565A"/>
    <w:rsid w:val="008658EB"/>
    <w:rsid w:val="00865C6E"/>
    <w:rsid w:val="00866888"/>
    <w:rsid w:val="0086698A"/>
    <w:rsid w:val="00866D08"/>
    <w:rsid w:val="00866FBE"/>
    <w:rsid w:val="00867396"/>
    <w:rsid w:val="0086768B"/>
    <w:rsid w:val="00867867"/>
    <w:rsid w:val="00867A9D"/>
    <w:rsid w:val="00867F44"/>
    <w:rsid w:val="00870D00"/>
    <w:rsid w:val="00871015"/>
    <w:rsid w:val="008711F1"/>
    <w:rsid w:val="008714F0"/>
    <w:rsid w:val="00871C2E"/>
    <w:rsid w:val="0087204C"/>
    <w:rsid w:val="00872144"/>
    <w:rsid w:val="008726A6"/>
    <w:rsid w:val="008729E1"/>
    <w:rsid w:val="00872FBE"/>
    <w:rsid w:val="0087353B"/>
    <w:rsid w:val="00873594"/>
    <w:rsid w:val="008738D5"/>
    <w:rsid w:val="00873A79"/>
    <w:rsid w:val="00873CBF"/>
    <w:rsid w:val="00873CE1"/>
    <w:rsid w:val="00874C6D"/>
    <w:rsid w:val="008755AC"/>
    <w:rsid w:val="0087578F"/>
    <w:rsid w:val="00875B87"/>
    <w:rsid w:val="0087604E"/>
    <w:rsid w:val="00876609"/>
    <w:rsid w:val="0087675A"/>
    <w:rsid w:val="00876FF8"/>
    <w:rsid w:val="0087701A"/>
    <w:rsid w:val="00877EFB"/>
    <w:rsid w:val="0088031A"/>
    <w:rsid w:val="008803D7"/>
    <w:rsid w:val="00880779"/>
    <w:rsid w:val="008807E6"/>
    <w:rsid w:val="0088112A"/>
    <w:rsid w:val="0088135D"/>
    <w:rsid w:val="00881426"/>
    <w:rsid w:val="00882052"/>
    <w:rsid w:val="00882491"/>
    <w:rsid w:val="008824E2"/>
    <w:rsid w:val="0088252E"/>
    <w:rsid w:val="00882731"/>
    <w:rsid w:val="00882A6E"/>
    <w:rsid w:val="00883093"/>
    <w:rsid w:val="0088464A"/>
    <w:rsid w:val="008848BC"/>
    <w:rsid w:val="00884948"/>
    <w:rsid w:val="00884A68"/>
    <w:rsid w:val="00884CF1"/>
    <w:rsid w:val="00884D6D"/>
    <w:rsid w:val="00884FE1"/>
    <w:rsid w:val="0088518E"/>
    <w:rsid w:val="0088532A"/>
    <w:rsid w:val="0088567E"/>
    <w:rsid w:val="0088580B"/>
    <w:rsid w:val="00885976"/>
    <w:rsid w:val="0088647E"/>
    <w:rsid w:val="0088720C"/>
    <w:rsid w:val="00887676"/>
    <w:rsid w:val="0088770D"/>
    <w:rsid w:val="0088781A"/>
    <w:rsid w:val="00887AEF"/>
    <w:rsid w:val="00887C0C"/>
    <w:rsid w:val="00890250"/>
    <w:rsid w:val="00890736"/>
    <w:rsid w:val="00890A52"/>
    <w:rsid w:val="00890B77"/>
    <w:rsid w:val="00890C70"/>
    <w:rsid w:val="0089234E"/>
    <w:rsid w:val="0089240B"/>
    <w:rsid w:val="008927EC"/>
    <w:rsid w:val="00892CE5"/>
    <w:rsid w:val="0089373F"/>
    <w:rsid w:val="008944B0"/>
    <w:rsid w:val="008945B2"/>
    <w:rsid w:val="0089586B"/>
    <w:rsid w:val="008959F5"/>
    <w:rsid w:val="008960BA"/>
    <w:rsid w:val="00896592"/>
    <w:rsid w:val="008965A0"/>
    <w:rsid w:val="00896609"/>
    <w:rsid w:val="00896C80"/>
    <w:rsid w:val="00896FB2"/>
    <w:rsid w:val="0089731B"/>
    <w:rsid w:val="00897762"/>
    <w:rsid w:val="008979AA"/>
    <w:rsid w:val="00897FD8"/>
    <w:rsid w:val="008A0FCD"/>
    <w:rsid w:val="008A1358"/>
    <w:rsid w:val="008A135E"/>
    <w:rsid w:val="008A1380"/>
    <w:rsid w:val="008A1AD3"/>
    <w:rsid w:val="008A1CDE"/>
    <w:rsid w:val="008A1CEA"/>
    <w:rsid w:val="008A1DFB"/>
    <w:rsid w:val="008A1F24"/>
    <w:rsid w:val="008A222C"/>
    <w:rsid w:val="008A2259"/>
    <w:rsid w:val="008A2429"/>
    <w:rsid w:val="008A250D"/>
    <w:rsid w:val="008A2717"/>
    <w:rsid w:val="008A28CF"/>
    <w:rsid w:val="008A2F5B"/>
    <w:rsid w:val="008A354D"/>
    <w:rsid w:val="008A3740"/>
    <w:rsid w:val="008A3B96"/>
    <w:rsid w:val="008A3C39"/>
    <w:rsid w:val="008A3F14"/>
    <w:rsid w:val="008A413B"/>
    <w:rsid w:val="008A4163"/>
    <w:rsid w:val="008A4287"/>
    <w:rsid w:val="008A45CC"/>
    <w:rsid w:val="008A45F4"/>
    <w:rsid w:val="008A50E3"/>
    <w:rsid w:val="008A5979"/>
    <w:rsid w:val="008A5C23"/>
    <w:rsid w:val="008A6BC1"/>
    <w:rsid w:val="008A6C23"/>
    <w:rsid w:val="008A6CE2"/>
    <w:rsid w:val="008A6D3D"/>
    <w:rsid w:val="008A6FAE"/>
    <w:rsid w:val="008A6FED"/>
    <w:rsid w:val="008A7265"/>
    <w:rsid w:val="008A76DA"/>
    <w:rsid w:val="008B09A1"/>
    <w:rsid w:val="008B0F88"/>
    <w:rsid w:val="008B1B03"/>
    <w:rsid w:val="008B1C24"/>
    <w:rsid w:val="008B1FEB"/>
    <w:rsid w:val="008B2A8F"/>
    <w:rsid w:val="008B3162"/>
    <w:rsid w:val="008B31F8"/>
    <w:rsid w:val="008B3497"/>
    <w:rsid w:val="008B34F4"/>
    <w:rsid w:val="008B36E4"/>
    <w:rsid w:val="008B3814"/>
    <w:rsid w:val="008B3B86"/>
    <w:rsid w:val="008B3FE6"/>
    <w:rsid w:val="008B5055"/>
    <w:rsid w:val="008B55D0"/>
    <w:rsid w:val="008B5A1D"/>
    <w:rsid w:val="008B613F"/>
    <w:rsid w:val="008B6325"/>
    <w:rsid w:val="008B6446"/>
    <w:rsid w:val="008B6641"/>
    <w:rsid w:val="008B6729"/>
    <w:rsid w:val="008B71ED"/>
    <w:rsid w:val="008B7631"/>
    <w:rsid w:val="008B79FA"/>
    <w:rsid w:val="008B7A7A"/>
    <w:rsid w:val="008B7DF8"/>
    <w:rsid w:val="008C07B7"/>
    <w:rsid w:val="008C0FB0"/>
    <w:rsid w:val="008C12D8"/>
    <w:rsid w:val="008C173C"/>
    <w:rsid w:val="008C231B"/>
    <w:rsid w:val="008C2538"/>
    <w:rsid w:val="008C28F8"/>
    <w:rsid w:val="008C2CB0"/>
    <w:rsid w:val="008C2F35"/>
    <w:rsid w:val="008C3746"/>
    <w:rsid w:val="008C3FF6"/>
    <w:rsid w:val="008C4348"/>
    <w:rsid w:val="008C4738"/>
    <w:rsid w:val="008C49CC"/>
    <w:rsid w:val="008C4BC7"/>
    <w:rsid w:val="008C56CE"/>
    <w:rsid w:val="008C5BC1"/>
    <w:rsid w:val="008C5CC4"/>
    <w:rsid w:val="008C5FB6"/>
    <w:rsid w:val="008C60D5"/>
    <w:rsid w:val="008C6452"/>
    <w:rsid w:val="008C651D"/>
    <w:rsid w:val="008C796B"/>
    <w:rsid w:val="008C7AF7"/>
    <w:rsid w:val="008C7B0A"/>
    <w:rsid w:val="008C7BCD"/>
    <w:rsid w:val="008C7E4D"/>
    <w:rsid w:val="008D049C"/>
    <w:rsid w:val="008D0770"/>
    <w:rsid w:val="008D0C9D"/>
    <w:rsid w:val="008D108A"/>
    <w:rsid w:val="008D10CB"/>
    <w:rsid w:val="008D11A0"/>
    <w:rsid w:val="008D1665"/>
    <w:rsid w:val="008D1D19"/>
    <w:rsid w:val="008D1DC1"/>
    <w:rsid w:val="008D1FC2"/>
    <w:rsid w:val="008D261A"/>
    <w:rsid w:val="008D2B98"/>
    <w:rsid w:val="008D2E92"/>
    <w:rsid w:val="008D3D19"/>
    <w:rsid w:val="008D402B"/>
    <w:rsid w:val="008D425D"/>
    <w:rsid w:val="008D43FC"/>
    <w:rsid w:val="008D5871"/>
    <w:rsid w:val="008D592A"/>
    <w:rsid w:val="008D6574"/>
    <w:rsid w:val="008D66A3"/>
    <w:rsid w:val="008D6B90"/>
    <w:rsid w:val="008D6E98"/>
    <w:rsid w:val="008D6F77"/>
    <w:rsid w:val="008D7317"/>
    <w:rsid w:val="008E03F4"/>
    <w:rsid w:val="008E0517"/>
    <w:rsid w:val="008E084F"/>
    <w:rsid w:val="008E0E07"/>
    <w:rsid w:val="008E0E08"/>
    <w:rsid w:val="008E0E23"/>
    <w:rsid w:val="008E1797"/>
    <w:rsid w:val="008E19EC"/>
    <w:rsid w:val="008E2112"/>
    <w:rsid w:val="008E222B"/>
    <w:rsid w:val="008E234E"/>
    <w:rsid w:val="008E460F"/>
    <w:rsid w:val="008E46C2"/>
    <w:rsid w:val="008E4E8D"/>
    <w:rsid w:val="008E53B8"/>
    <w:rsid w:val="008E5C4E"/>
    <w:rsid w:val="008E61FF"/>
    <w:rsid w:val="008E646F"/>
    <w:rsid w:val="008E64D5"/>
    <w:rsid w:val="008E676F"/>
    <w:rsid w:val="008E6CC6"/>
    <w:rsid w:val="008E7B01"/>
    <w:rsid w:val="008E7B93"/>
    <w:rsid w:val="008F01C6"/>
    <w:rsid w:val="008F01F2"/>
    <w:rsid w:val="008F066A"/>
    <w:rsid w:val="008F067B"/>
    <w:rsid w:val="008F0772"/>
    <w:rsid w:val="008F12BC"/>
    <w:rsid w:val="008F194C"/>
    <w:rsid w:val="008F1997"/>
    <w:rsid w:val="008F1D5A"/>
    <w:rsid w:val="008F20ED"/>
    <w:rsid w:val="008F2116"/>
    <w:rsid w:val="008F216C"/>
    <w:rsid w:val="008F2449"/>
    <w:rsid w:val="008F27C2"/>
    <w:rsid w:val="008F27EF"/>
    <w:rsid w:val="008F28D2"/>
    <w:rsid w:val="008F2FA5"/>
    <w:rsid w:val="008F33F6"/>
    <w:rsid w:val="008F3649"/>
    <w:rsid w:val="008F36C4"/>
    <w:rsid w:val="008F3787"/>
    <w:rsid w:val="008F3912"/>
    <w:rsid w:val="008F44B1"/>
    <w:rsid w:val="008F48E2"/>
    <w:rsid w:val="008F534C"/>
    <w:rsid w:val="008F5923"/>
    <w:rsid w:val="008F5D3A"/>
    <w:rsid w:val="008F5FBB"/>
    <w:rsid w:val="008F67D9"/>
    <w:rsid w:val="008F6ECE"/>
    <w:rsid w:val="008F773E"/>
    <w:rsid w:val="008F797B"/>
    <w:rsid w:val="00900982"/>
    <w:rsid w:val="00900B4E"/>
    <w:rsid w:val="00901469"/>
    <w:rsid w:val="00901B46"/>
    <w:rsid w:val="009023E1"/>
    <w:rsid w:val="009029FE"/>
    <w:rsid w:val="00902DD2"/>
    <w:rsid w:val="00903B59"/>
    <w:rsid w:val="00903C89"/>
    <w:rsid w:val="00903F84"/>
    <w:rsid w:val="0090447C"/>
    <w:rsid w:val="00904844"/>
    <w:rsid w:val="00904DEC"/>
    <w:rsid w:val="0090506E"/>
    <w:rsid w:val="009051BA"/>
    <w:rsid w:val="009052A6"/>
    <w:rsid w:val="009056E3"/>
    <w:rsid w:val="00905706"/>
    <w:rsid w:val="00905913"/>
    <w:rsid w:val="009059C5"/>
    <w:rsid w:val="00905E4F"/>
    <w:rsid w:val="00906477"/>
    <w:rsid w:val="00906AD9"/>
    <w:rsid w:val="00907995"/>
    <w:rsid w:val="00907B65"/>
    <w:rsid w:val="00907E50"/>
    <w:rsid w:val="00910008"/>
    <w:rsid w:val="009100C9"/>
    <w:rsid w:val="00910957"/>
    <w:rsid w:val="00910E3B"/>
    <w:rsid w:val="009110BB"/>
    <w:rsid w:val="00911222"/>
    <w:rsid w:val="0091149D"/>
    <w:rsid w:val="0091159F"/>
    <w:rsid w:val="00911802"/>
    <w:rsid w:val="00911BB0"/>
    <w:rsid w:val="00911F5D"/>
    <w:rsid w:val="00912148"/>
    <w:rsid w:val="00912828"/>
    <w:rsid w:val="00912B6F"/>
    <w:rsid w:val="009132DD"/>
    <w:rsid w:val="00914194"/>
    <w:rsid w:val="0091493A"/>
    <w:rsid w:val="00914C06"/>
    <w:rsid w:val="00915805"/>
    <w:rsid w:val="009162D3"/>
    <w:rsid w:val="0091694E"/>
    <w:rsid w:val="00916ED9"/>
    <w:rsid w:val="00917611"/>
    <w:rsid w:val="00917C04"/>
    <w:rsid w:val="00917CFC"/>
    <w:rsid w:val="009200BB"/>
    <w:rsid w:val="009204A3"/>
    <w:rsid w:val="00920784"/>
    <w:rsid w:val="00920A49"/>
    <w:rsid w:val="00920AA0"/>
    <w:rsid w:val="00921601"/>
    <w:rsid w:val="00922276"/>
    <w:rsid w:val="009224D0"/>
    <w:rsid w:val="009225C7"/>
    <w:rsid w:val="00922F90"/>
    <w:rsid w:val="00923436"/>
    <w:rsid w:val="00923F39"/>
    <w:rsid w:val="00923FDC"/>
    <w:rsid w:val="00924384"/>
    <w:rsid w:val="00925025"/>
    <w:rsid w:val="0092594A"/>
    <w:rsid w:val="00925A34"/>
    <w:rsid w:val="00926263"/>
    <w:rsid w:val="0092666C"/>
    <w:rsid w:val="00926EA8"/>
    <w:rsid w:val="009270C1"/>
    <w:rsid w:val="00927613"/>
    <w:rsid w:val="00927661"/>
    <w:rsid w:val="0092794C"/>
    <w:rsid w:val="00927999"/>
    <w:rsid w:val="00927B63"/>
    <w:rsid w:val="00927E70"/>
    <w:rsid w:val="00930821"/>
    <w:rsid w:val="00930E19"/>
    <w:rsid w:val="009312AD"/>
    <w:rsid w:val="00931364"/>
    <w:rsid w:val="0093195C"/>
    <w:rsid w:val="00931CE7"/>
    <w:rsid w:val="00931D12"/>
    <w:rsid w:val="00932D46"/>
    <w:rsid w:val="009332A9"/>
    <w:rsid w:val="00933AA4"/>
    <w:rsid w:val="009344FB"/>
    <w:rsid w:val="009346F1"/>
    <w:rsid w:val="0093475F"/>
    <w:rsid w:val="00934801"/>
    <w:rsid w:val="00934B04"/>
    <w:rsid w:val="00934CF2"/>
    <w:rsid w:val="00935820"/>
    <w:rsid w:val="0093594D"/>
    <w:rsid w:val="00935A08"/>
    <w:rsid w:val="0093601C"/>
    <w:rsid w:val="009360DE"/>
    <w:rsid w:val="0093640D"/>
    <w:rsid w:val="00936412"/>
    <w:rsid w:val="0093671C"/>
    <w:rsid w:val="00936967"/>
    <w:rsid w:val="00936B23"/>
    <w:rsid w:val="00936CED"/>
    <w:rsid w:val="00937718"/>
    <w:rsid w:val="0093777C"/>
    <w:rsid w:val="00937DC0"/>
    <w:rsid w:val="0094006E"/>
    <w:rsid w:val="0094010D"/>
    <w:rsid w:val="009402BC"/>
    <w:rsid w:val="00940D35"/>
    <w:rsid w:val="00940FCE"/>
    <w:rsid w:val="00941666"/>
    <w:rsid w:val="00941700"/>
    <w:rsid w:val="00941919"/>
    <w:rsid w:val="0094196B"/>
    <w:rsid w:val="00941973"/>
    <w:rsid w:val="00941AB4"/>
    <w:rsid w:val="00941C7A"/>
    <w:rsid w:val="00941CFC"/>
    <w:rsid w:val="00942608"/>
    <w:rsid w:val="00942AEA"/>
    <w:rsid w:val="00942FF1"/>
    <w:rsid w:val="009433A5"/>
    <w:rsid w:val="0094353D"/>
    <w:rsid w:val="009435B7"/>
    <w:rsid w:val="00943CBC"/>
    <w:rsid w:val="00943D78"/>
    <w:rsid w:val="0094468E"/>
    <w:rsid w:val="009448ED"/>
    <w:rsid w:val="009449FC"/>
    <w:rsid w:val="009453B6"/>
    <w:rsid w:val="009457B6"/>
    <w:rsid w:val="009457CD"/>
    <w:rsid w:val="0094588D"/>
    <w:rsid w:val="00945BF1"/>
    <w:rsid w:val="00946233"/>
    <w:rsid w:val="009464F6"/>
    <w:rsid w:val="009472BE"/>
    <w:rsid w:val="00947FB7"/>
    <w:rsid w:val="00950310"/>
    <w:rsid w:val="00950AC2"/>
    <w:rsid w:val="00950B0F"/>
    <w:rsid w:val="00951009"/>
    <w:rsid w:val="0095109C"/>
    <w:rsid w:val="009513BC"/>
    <w:rsid w:val="00951705"/>
    <w:rsid w:val="00951A77"/>
    <w:rsid w:val="00951B32"/>
    <w:rsid w:val="00951C2C"/>
    <w:rsid w:val="00951D47"/>
    <w:rsid w:val="00951F89"/>
    <w:rsid w:val="009521E1"/>
    <w:rsid w:val="0095240D"/>
    <w:rsid w:val="009524F1"/>
    <w:rsid w:val="0095285D"/>
    <w:rsid w:val="00952ABC"/>
    <w:rsid w:val="009535FF"/>
    <w:rsid w:val="009541C5"/>
    <w:rsid w:val="0095422B"/>
    <w:rsid w:val="009545A1"/>
    <w:rsid w:val="00954D41"/>
    <w:rsid w:val="0095537B"/>
    <w:rsid w:val="00956788"/>
    <w:rsid w:val="00956D26"/>
    <w:rsid w:val="009570AA"/>
    <w:rsid w:val="00957241"/>
    <w:rsid w:val="0095724F"/>
    <w:rsid w:val="009577D5"/>
    <w:rsid w:val="0095780B"/>
    <w:rsid w:val="0096020F"/>
    <w:rsid w:val="009604F2"/>
    <w:rsid w:val="00960726"/>
    <w:rsid w:val="0096176F"/>
    <w:rsid w:val="00961D66"/>
    <w:rsid w:val="00963172"/>
    <w:rsid w:val="0096338B"/>
    <w:rsid w:val="009636C2"/>
    <w:rsid w:val="0096373D"/>
    <w:rsid w:val="00963E50"/>
    <w:rsid w:val="00963F49"/>
    <w:rsid w:val="00964206"/>
    <w:rsid w:val="009642EE"/>
    <w:rsid w:val="00965D4C"/>
    <w:rsid w:val="00965E3B"/>
    <w:rsid w:val="009660BB"/>
    <w:rsid w:val="009662B3"/>
    <w:rsid w:val="00966371"/>
    <w:rsid w:val="00966907"/>
    <w:rsid w:val="009669E7"/>
    <w:rsid w:val="00967242"/>
    <w:rsid w:val="0096735E"/>
    <w:rsid w:val="009675FA"/>
    <w:rsid w:val="00967689"/>
    <w:rsid w:val="00967C56"/>
    <w:rsid w:val="00967DCC"/>
    <w:rsid w:val="00967E1C"/>
    <w:rsid w:val="00967ED6"/>
    <w:rsid w:val="00970410"/>
    <w:rsid w:val="00970A7A"/>
    <w:rsid w:val="00970CCB"/>
    <w:rsid w:val="00970DC7"/>
    <w:rsid w:val="00971283"/>
    <w:rsid w:val="0097217B"/>
    <w:rsid w:val="0097222B"/>
    <w:rsid w:val="009722BB"/>
    <w:rsid w:val="009727A0"/>
    <w:rsid w:val="009727BA"/>
    <w:rsid w:val="00972DF9"/>
    <w:rsid w:val="00972FFA"/>
    <w:rsid w:val="00973A74"/>
    <w:rsid w:val="009740B0"/>
    <w:rsid w:val="00974406"/>
    <w:rsid w:val="00974595"/>
    <w:rsid w:val="009745CE"/>
    <w:rsid w:val="0097465E"/>
    <w:rsid w:val="00974857"/>
    <w:rsid w:val="00974865"/>
    <w:rsid w:val="0097542D"/>
    <w:rsid w:val="00975630"/>
    <w:rsid w:val="0097591D"/>
    <w:rsid w:val="00976AB3"/>
    <w:rsid w:val="00976E60"/>
    <w:rsid w:val="00976F77"/>
    <w:rsid w:val="0097753F"/>
    <w:rsid w:val="009775EE"/>
    <w:rsid w:val="00977B9F"/>
    <w:rsid w:val="0098016C"/>
    <w:rsid w:val="009806EA"/>
    <w:rsid w:val="009811A6"/>
    <w:rsid w:val="00981207"/>
    <w:rsid w:val="009818B0"/>
    <w:rsid w:val="00981DDB"/>
    <w:rsid w:val="009820B2"/>
    <w:rsid w:val="009831C3"/>
    <w:rsid w:val="009835AC"/>
    <w:rsid w:val="009840DE"/>
    <w:rsid w:val="009843DF"/>
    <w:rsid w:val="009848B2"/>
    <w:rsid w:val="00984BA0"/>
    <w:rsid w:val="00984E82"/>
    <w:rsid w:val="00984EC4"/>
    <w:rsid w:val="009852C1"/>
    <w:rsid w:val="00985429"/>
    <w:rsid w:val="00985852"/>
    <w:rsid w:val="00985C84"/>
    <w:rsid w:val="00985D14"/>
    <w:rsid w:val="00985DC4"/>
    <w:rsid w:val="00986CCB"/>
    <w:rsid w:val="00986E4B"/>
    <w:rsid w:val="00986EE6"/>
    <w:rsid w:val="009870CB"/>
    <w:rsid w:val="009875DE"/>
    <w:rsid w:val="009875E3"/>
    <w:rsid w:val="00987CE6"/>
    <w:rsid w:val="00987DF7"/>
    <w:rsid w:val="00990409"/>
    <w:rsid w:val="009918DE"/>
    <w:rsid w:val="00991C93"/>
    <w:rsid w:val="00991D20"/>
    <w:rsid w:val="00991F30"/>
    <w:rsid w:val="00992A00"/>
    <w:rsid w:val="00992F9F"/>
    <w:rsid w:val="00993BE7"/>
    <w:rsid w:val="00993D9D"/>
    <w:rsid w:val="009942B9"/>
    <w:rsid w:val="00994565"/>
    <w:rsid w:val="009949E7"/>
    <w:rsid w:val="0099516F"/>
    <w:rsid w:val="009953EE"/>
    <w:rsid w:val="00995B35"/>
    <w:rsid w:val="00996DC4"/>
    <w:rsid w:val="00996E99"/>
    <w:rsid w:val="0099764E"/>
    <w:rsid w:val="00997851"/>
    <w:rsid w:val="009A0187"/>
    <w:rsid w:val="009A02F5"/>
    <w:rsid w:val="009A0D1B"/>
    <w:rsid w:val="009A0F8A"/>
    <w:rsid w:val="009A1589"/>
    <w:rsid w:val="009A1823"/>
    <w:rsid w:val="009A1F85"/>
    <w:rsid w:val="009A268D"/>
    <w:rsid w:val="009A28BB"/>
    <w:rsid w:val="009A31B9"/>
    <w:rsid w:val="009A3335"/>
    <w:rsid w:val="009A33A3"/>
    <w:rsid w:val="009A33D6"/>
    <w:rsid w:val="009A3AC9"/>
    <w:rsid w:val="009A3E25"/>
    <w:rsid w:val="009A40D8"/>
    <w:rsid w:val="009A42AF"/>
    <w:rsid w:val="009A432C"/>
    <w:rsid w:val="009A4397"/>
    <w:rsid w:val="009A43AF"/>
    <w:rsid w:val="009A4DAA"/>
    <w:rsid w:val="009A5252"/>
    <w:rsid w:val="009A58A1"/>
    <w:rsid w:val="009A5C83"/>
    <w:rsid w:val="009A6297"/>
    <w:rsid w:val="009A6396"/>
    <w:rsid w:val="009A697E"/>
    <w:rsid w:val="009A6BA4"/>
    <w:rsid w:val="009A6ED7"/>
    <w:rsid w:val="009A797A"/>
    <w:rsid w:val="009B0181"/>
    <w:rsid w:val="009B02CC"/>
    <w:rsid w:val="009B11BA"/>
    <w:rsid w:val="009B1D84"/>
    <w:rsid w:val="009B2241"/>
    <w:rsid w:val="009B2A8C"/>
    <w:rsid w:val="009B2ADE"/>
    <w:rsid w:val="009B3D70"/>
    <w:rsid w:val="009B3EAB"/>
    <w:rsid w:val="009B4044"/>
    <w:rsid w:val="009B40AF"/>
    <w:rsid w:val="009B43A0"/>
    <w:rsid w:val="009B45B0"/>
    <w:rsid w:val="009B468B"/>
    <w:rsid w:val="009B4F11"/>
    <w:rsid w:val="009B54C7"/>
    <w:rsid w:val="009B579D"/>
    <w:rsid w:val="009B58B7"/>
    <w:rsid w:val="009B59C0"/>
    <w:rsid w:val="009B6431"/>
    <w:rsid w:val="009B673B"/>
    <w:rsid w:val="009B6C15"/>
    <w:rsid w:val="009B6DA7"/>
    <w:rsid w:val="009B6DC2"/>
    <w:rsid w:val="009B6ED0"/>
    <w:rsid w:val="009B6F30"/>
    <w:rsid w:val="009B72D4"/>
    <w:rsid w:val="009B7321"/>
    <w:rsid w:val="009B7A13"/>
    <w:rsid w:val="009B7FA2"/>
    <w:rsid w:val="009C0358"/>
    <w:rsid w:val="009C0376"/>
    <w:rsid w:val="009C059B"/>
    <w:rsid w:val="009C069A"/>
    <w:rsid w:val="009C0EDA"/>
    <w:rsid w:val="009C160D"/>
    <w:rsid w:val="009C16A2"/>
    <w:rsid w:val="009C1B99"/>
    <w:rsid w:val="009C1EBC"/>
    <w:rsid w:val="009C2345"/>
    <w:rsid w:val="009C23CF"/>
    <w:rsid w:val="009C27C3"/>
    <w:rsid w:val="009C2BD0"/>
    <w:rsid w:val="009C2F6B"/>
    <w:rsid w:val="009C30AD"/>
    <w:rsid w:val="009C462F"/>
    <w:rsid w:val="009C47EB"/>
    <w:rsid w:val="009C4994"/>
    <w:rsid w:val="009C4F36"/>
    <w:rsid w:val="009C5053"/>
    <w:rsid w:val="009C5239"/>
    <w:rsid w:val="009C526E"/>
    <w:rsid w:val="009C529F"/>
    <w:rsid w:val="009C56AD"/>
    <w:rsid w:val="009C5EBE"/>
    <w:rsid w:val="009C608C"/>
    <w:rsid w:val="009C659A"/>
    <w:rsid w:val="009C6A8D"/>
    <w:rsid w:val="009C6AF7"/>
    <w:rsid w:val="009C760D"/>
    <w:rsid w:val="009C79C3"/>
    <w:rsid w:val="009C7A29"/>
    <w:rsid w:val="009C7C8F"/>
    <w:rsid w:val="009C7E61"/>
    <w:rsid w:val="009C7F96"/>
    <w:rsid w:val="009D08A8"/>
    <w:rsid w:val="009D0CBD"/>
    <w:rsid w:val="009D1A01"/>
    <w:rsid w:val="009D1B91"/>
    <w:rsid w:val="009D1C18"/>
    <w:rsid w:val="009D1DFD"/>
    <w:rsid w:val="009D2A36"/>
    <w:rsid w:val="009D2BDF"/>
    <w:rsid w:val="009D2DEC"/>
    <w:rsid w:val="009D309C"/>
    <w:rsid w:val="009D399C"/>
    <w:rsid w:val="009D4819"/>
    <w:rsid w:val="009D486A"/>
    <w:rsid w:val="009D5229"/>
    <w:rsid w:val="009D52AB"/>
    <w:rsid w:val="009D56C9"/>
    <w:rsid w:val="009D5848"/>
    <w:rsid w:val="009D5A18"/>
    <w:rsid w:val="009D5B58"/>
    <w:rsid w:val="009D5EB8"/>
    <w:rsid w:val="009D5F5B"/>
    <w:rsid w:val="009D5FB2"/>
    <w:rsid w:val="009D66AB"/>
    <w:rsid w:val="009D67CE"/>
    <w:rsid w:val="009D698B"/>
    <w:rsid w:val="009D702E"/>
    <w:rsid w:val="009E0A6C"/>
    <w:rsid w:val="009E0AF5"/>
    <w:rsid w:val="009E13EE"/>
    <w:rsid w:val="009E1689"/>
    <w:rsid w:val="009E1A85"/>
    <w:rsid w:val="009E1DCB"/>
    <w:rsid w:val="009E1FE8"/>
    <w:rsid w:val="009E2129"/>
    <w:rsid w:val="009E29A2"/>
    <w:rsid w:val="009E2A07"/>
    <w:rsid w:val="009E2C81"/>
    <w:rsid w:val="009E2EE2"/>
    <w:rsid w:val="009E321E"/>
    <w:rsid w:val="009E3560"/>
    <w:rsid w:val="009E368B"/>
    <w:rsid w:val="009E3722"/>
    <w:rsid w:val="009E3F8F"/>
    <w:rsid w:val="009E4080"/>
    <w:rsid w:val="009E40FC"/>
    <w:rsid w:val="009E422F"/>
    <w:rsid w:val="009E4C17"/>
    <w:rsid w:val="009E4E54"/>
    <w:rsid w:val="009E5233"/>
    <w:rsid w:val="009E5618"/>
    <w:rsid w:val="009E5CE9"/>
    <w:rsid w:val="009E5EFD"/>
    <w:rsid w:val="009E6F43"/>
    <w:rsid w:val="009E70CF"/>
    <w:rsid w:val="009E71ED"/>
    <w:rsid w:val="009E725F"/>
    <w:rsid w:val="009E7436"/>
    <w:rsid w:val="009E749C"/>
    <w:rsid w:val="009E7ABC"/>
    <w:rsid w:val="009E7BC1"/>
    <w:rsid w:val="009E7D32"/>
    <w:rsid w:val="009F01EF"/>
    <w:rsid w:val="009F0208"/>
    <w:rsid w:val="009F05FD"/>
    <w:rsid w:val="009F1630"/>
    <w:rsid w:val="009F1DD4"/>
    <w:rsid w:val="009F1FE3"/>
    <w:rsid w:val="009F255F"/>
    <w:rsid w:val="009F2712"/>
    <w:rsid w:val="009F287E"/>
    <w:rsid w:val="009F31D1"/>
    <w:rsid w:val="009F3D3F"/>
    <w:rsid w:val="009F3DD3"/>
    <w:rsid w:val="009F41D8"/>
    <w:rsid w:val="009F4453"/>
    <w:rsid w:val="009F4514"/>
    <w:rsid w:val="009F48F6"/>
    <w:rsid w:val="009F4B08"/>
    <w:rsid w:val="009F4BDC"/>
    <w:rsid w:val="009F4DD3"/>
    <w:rsid w:val="009F4E54"/>
    <w:rsid w:val="009F4EAB"/>
    <w:rsid w:val="009F513C"/>
    <w:rsid w:val="009F6691"/>
    <w:rsid w:val="009F670E"/>
    <w:rsid w:val="009F67F6"/>
    <w:rsid w:val="009F67FD"/>
    <w:rsid w:val="009F6AFE"/>
    <w:rsid w:val="009F6CA1"/>
    <w:rsid w:val="009F6F86"/>
    <w:rsid w:val="009F710C"/>
    <w:rsid w:val="009F736E"/>
    <w:rsid w:val="009F786C"/>
    <w:rsid w:val="009F78A8"/>
    <w:rsid w:val="009F7C45"/>
    <w:rsid w:val="00A00BE8"/>
    <w:rsid w:val="00A00C7A"/>
    <w:rsid w:val="00A00DAE"/>
    <w:rsid w:val="00A00E91"/>
    <w:rsid w:val="00A00F5B"/>
    <w:rsid w:val="00A0173D"/>
    <w:rsid w:val="00A01B9D"/>
    <w:rsid w:val="00A01BBC"/>
    <w:rsid w:val="00A01BEA"/>
    <w:rsid w:val="00A027F0"/>
    <w:rsid w:val="00A02F79"/>
    <w:rsid w:val="00A031A8"/>
    <w:rsid w:val="00A0366A"/>
    <w:rsid w:val="00A036B5"/>
    <w:rsid w:val="00A03D0E"/>
    <w:rsid w:val="00A043BD"/>
    <w:rsid w:val="00A04921"/>
    <w:rsid w:val="00A04A15"/>
    <w:rsid w:val="00A04BE2"/>
    <w:rsid w:val="00A04D8C"/>
    <w:rsid w:val="00A05167"/>
    <w:rsid w:val="00A055FF"/>
    <w:rsid w:val="00A05BBA"/>
    <w:rsid w:val="00A05CAC"/>
    <w:rsid w:val="00A062C5"/>
    <w:rsid w:val="00A064F8"/>
    <w:rsid w:val="00A071C9"/>
    <w:rsid w:val="00A07544"/>
    <w:rsid w:val="00A104A6"/>
    <w:rsid w:val="00A10635"/>
    <w:rsid w:val="00A10C4D"/>
    <w:rsid w:val="00A10CE2"/>
    <w:rsid w:val="00A10EDA"/>
    <w:rsid w:val="00A1121C"/>
    <w:rsid w:val="00A117BE"/>
    <w:rsid w:val="00A11831"/>
    <w:rsid w:val="00A11B90"/>
    <w:rsid w:val="00A11D5A"/>
    <w:rsid w:val="00A11E4F"/>
    <w:rsid w:val="00A126A9"/>
    <w:rsid w:val="00A126EA"/>
    <w:rsid w:val="00A129E0"/>
    <w:rsid w:val="00A12A5E"/>
    <w:rsid w:val="00A13382"/>
    <w:rsid w:val="00A137D0"/>
    <w:rsid w:val="00A1418B"/>
    <w:rsid w:val="00A1436A"/>
    <w:rsid w:val="00A143B9"/>
    <w:rsid w:val="00A14496"/>
    <w:rsid w:val="00A1451E"/>
    <w:rsid w:val="00A1453D"/>
    <w:rsid w:val="00A14C88"/>
    <w:rsid w:val="00A15700"/>
    <w:rsid w:val="00A158C8"/>
    <w:rsid w:val="00A15AE9"/>
    <w:rsid w:val="00A1636B"/>
    <w:rsid w:val="00A17376"/>
    <w:rsid w:val="00A17E49"/>
    <w:rsid w:val="00A20089"/>
    <w:rsid w:val="00A203E0"/>
    <w:rsid w:val="00A20438"/>
    <w:rsid w:val="00A20771"/>
    <w:rsid w:val="00A20BFF"/>
    <w:rsid w:val="00A20C45"/>
    <w:rsid w:val="00A211E5"/>
    <w:rsid w:val="00A21780"/>
    <w:rsid w:val="00A21D74"/>
    <w:rsid w:val="00A22CEF"/>
    <w:rsid w:val="00A23023"/>
    <w:rsid w:val="00A231D2"/>
    <w:rsid w:val="00A23418"/>
    <w:rsid w:val="00A23BDC"/>
    <w:rsid w:val="00A23BE9"/>
    <w:rsid w:val="00A23C21"/>
    <w:rsid w:val="00A24046"/>
    <w:rsid w:val="00A245FD"/>
    <w:rsid w:val="00A25060"/>
    <w:rsid w:val="00A257C8"/>
    <w:rsid w:val="00A25C7B"/>
    <w:rsid w:val="00A25C9F"/>
    <w:rsid w:val="00A267A6"/>
    <w:rsid w:val="00A268D1"/>
    <w:rsid w:val="00A26954"/>
    <w:rsid w:val="00A26DC0"/>
    <w:rsid w:val="00A26E4E"/>
    <w:rsid w:val="00A26E75"/>
    <w:rsid w:val="00A26ED5"/>
    <w:rsid w:val="00A2776A"/>
    <w:rsid w:val="00A277E5"/>
    <w:rsid w:val="00A27AE7"/>
    <w:rsid w:val="00A27E79"/>
    <w:rsid w:val="00A304BD"/>
    <w:rsid w:val="00A30FDE"/>
    <w:rsid w:val="00A31738"/>
    <w:rsid w:val="00A31832"/>
    <w:rsid w:val="00A31A8E"/>
    <w:rsid w:val="00A31C2E"/>
    <w:rsid w:val="00A32695"/>
    <w:rsid w:val="00A326B4"/>
    <w:rsid w:val="00A326EA"/>
    <w:rsid w:val="00A32C24"/>
    <w:rsid w:val="00A32E75"/>
    <w:rsid w:val="00A33089"/>
    <w:rsid w:val="00A3314E"/>
    <w:rsid w:val="00A3321F"/>
    <w:rsid w:val="00A33E5B"/>
    <w:rsid w:val="00A33F4E"/>
    <w:rsid w:val="00A3409B"/>
    <w:rsid w:val="00A35250"/>
    <w:rsid w:val="00A354F5"/>
    <w:rsid w:val="00A35C84"/>
    <w:rsid w:val="00A35EB1"/>
    <w:rsid w:val="00A361FA"/>
    <w:rsid w:val="00A367C3"/>
    <w:rsid w:val="00A36833"/>
    <w:rsid w:val="00A37E67"/>
    <w:rsid w:val="00A40910"/>
    <w:rsid w:val="00A40CC5"/>
    <w:rsid w:val="00A40E17"/>
    <w:rsid w:val="00A412E3"/>
    <w:rsid w:val="00A42279"/>
    <w:rsid w:val="00A42911"/>
    <w:rsid w:val="00A432DD"/>
    <w:rsid w:val="00A43D57"/>
    <w:rsid w:val="00A441AC"/>
    <w:rsid w:val="00A4453A"/>
    <w:rsid w:val="00A445AA"/>
    <w:rsid w:val="00A4475D"/>
    <w:rsid w:val="00A45149"/>
    <w:rsid w:val="00A451F0"/>
    <w:rsid w:val="00A4560A"/>
    <w:rsid w:val="00A4631E"/>
    <w:rsid w:val="00A464F1"/>
    <w:rsid w:val="00A47278"/>
    <w:rsid w:val="00A4734F"/>
    <w:rsid w:val="00A477B9"/>
    <w:rsid w:val="00A47BC8"/>
    <w:rsid w:val="00A47EA9"/>
    <w:rsid w:val="00A47F32"/>
    <w:rsid w:val="00A50195"/>
    <w:rsid w:val="00A501FF"/>
    <w:rsid w:val="00A5036A"/>
    <w:rsid w:val="00A50C38"/>
    <w:rsid w:val="00A50DBD"/>
    <w:rsid w:val="00A50EA4"/>
    <w:rsid w:val="00A51845"/>
    <w:rsid w:val="00A518A9"/>
    <w:rsid w:val="00A51E5E"/>
    <w:rsid w:val="00A523D8"/>
    <w:rsid w:val="00A530E4"/>
    <w:rsid w:val="00A53860"/>
    <w:rsid w:val="00A53D9C"/>
    <w:rsid w:val="00A54827"/>
    <w:rsid w:val="00A54DFF"/>
    <w:rsid w:val="00A54E34"/>
    <w:rsid w:val="00A550FB"/>
    <w:rsid w:val="00A552D8"/>
    <w:rsid w:val="00A5566C"/>
    <w:rsid w:val="00A55BD3"/>
    <w:rsid w:val="00A56336"/>
    <w:rsid w:val="00A56396"/>
    <w:rsid w:val="00A56A21"/>
    <w:rsid w:val="00A56E4B"/>
    <w:rsid w:val="00A56EB4"/>
    <w:rsid w:val="00A5741B"/>
    <w:rsid w:val="00A57789"/>
    <w:rsid w:val="00A578BE"/>
    <w:rsid w:val="00A57A07"/>
    <w:rsid w:val="00A57C6A"/>
    <w:rsid w:val="00A605F5"/>
    <w:rsid w:val="00A60DF8"/>
    <w:rsid w:val="00A61145"/>
    <w:rsid w:val="00A61190"/>
    <w:rsid w:val="00A611BF"/>
    <w:rsid w:val="00A614D8"/>
    <w:rsid w:val="00A623BB"/>
    <w:rsid w:val="00A62627"/>
    <w:rsid w:val="00A629F9"/>
    <w:rsid w:val="00A62C25"/>
    <w:rsid w:val="00A62DC9"/>
    <w:rsid w:val="00A6350B"/>
    <w:rsid w:val="00A63B35"/>
    <w:rsid w:val="00A63B4D"/>
    <w:rsid w:val="00A63D94"/>
    <w:rsid w:val="00A63FE0"/>
    <w:rsid w:val="00A64015"/>
    <w:rsid w:val="00A64BB4"/>
    <w:rsid w:val="00A64C10"/>
    <w:rsid w:val="00A651C1"/>
    <w:rsid w:val="00A6592D"/>
    <w:rsid w:val="00A65C9B"/>
    <w:rsid w:val="00A65FDC"/>
    <w:rsid w:val="00A66155"/>
    <w:rsid w:val="00A66F1C"/>
    <w:rsid w:val="00A6734C"/>
    <w:rsid w:val="00A67677"/>
    <w:rsid w:val="00A6769E"/>
    <w:rsid w:val="00A6790E"/>
    <w:rsid w:val="00A67A80"/>
    <w:rsid w:val="00A67BDF"/>
    <w:rsid w:val="00A701C2"/>
    <w:rsid w:val="00A7116E"/>
    <w:rsid w:val="00A711AA"/>
    <w:rsid w:val="00A71295"/>
    <w:rsid w:val="00A716FB"/>
    <w:rsid w:val="00A719E9"/>
    <w:rsid w:val="00A71C89"/>
    <w:rsid w:val="00A724B6"/>
    <w:rsid w:val="00A72792"/>
    <w:rsid w:val="00A72FD8"/>
    <w:rsid w:val="00A72FF6"/>
    <w:rsid w:val="00A73114"/>
    <w:rsid w:val="00A73BA9"/>
    <w:rsid w:val="00A73ECE"/>
    <w:rsid w:val="00A743B9"/>
    <w:rsid w:val="00A744CB"/>
    <w:rsid w:val="00A74750"/>
    <w:rsid w:val="00A748F8"/>
    <w:rsid w:val="00A74AAA"/>
    <w:rsid w:val="00A74BC7"/>
    <w:rsid w:val="00A75636"/>
    <w:rsid w:val="00A75726"/>
    <w:rsid w:val="00A75A81"/>
    <w:rsid w:val="00A761AB"/>
    <w:rsid w:val="00A76479"/>
    <w:rsid w:val="00A766C3"/>
    <w:rsid w:val="00A76CCC"/>
    <w:rsid w:val="00A7714E"/>
    <w:rsid w:val="00A77279"/>
    <w:rsid w:val="00A7791C"/>
    <w:rsid w:val="00A77C13"/>
    <w:rsid w:val="00A77C83"/>
    <w:rsid w:val="00A77E7E"/>
    <w:rsid w:val="00A77EA7"/>
    <w:rsid w:val="00A77EC7"/>
    <w:rsid w:val="00A80660"/>
    <w:rsid w:val="00A807FC"/>
    <w:rsid w:val="00A80D1E"/>
    <w:rsid w:val="00A8108E"/>
    <w:rsid w:val="00A811AD"/>
    <w:rsid w:val="00A817F5"/>
    <w:rsid w:val="00A81A60"/>
    <w:rsid w:val="00A81DD0"/>
    <w:rsid w:val="00A821BD"/>
    <w:rsid w:val="00A823FD"/>
    <w:rsid w:val="00A82FD1"/>
    <w:rsid w:val="00A83312"/>
    <w:rsid w:val="00A83413"/>
    <w:rsid w:val="00A834C1"/>
    <w:rsid w:val="00A83568"/>
    <w:rsid w:val="00A83673"/>
    <w:rsid w:val="00A836D2"/>
    <w:rsid w:val="00A83B77"/>
    <w:rsid w:val="00A83BA4"/>
    <w:rsid w:val="00A83D93"/>
    <w:rsid w:val="00A84205"/>
    <w:rsid w:val="00A849B3"/>
    <w:rsid w:val="00A8526F"/>
    <w:rsid w:val="00A8599F"/>
    <w:rsid w:val="00A85B08"/>
    <w:rsid w:val="00A8667A"/>
    <w:rsid w:val="00A866F2"/>
    <w:rsid w:val="00A87595"/>
    <w:rsid w:val="00A8784A"/>
    <w:rsid w:val="00A87A59"/>
    <w:rsid w:val="00A900A7"/>
    <w:rsid w:val="00A901F4"/>
    <w:rsid w:val="00A90301"/>
    <w:rsid w:val="00A90510"/>
    <w:rsid w:val="00A90793"/>
    <w:rsid w:val="00A90A96"/>
    <w:rsid w:val="00A90BCF"/>
    <w:rsid w:val="00A90ED9"/>
    <w:rsid w:val="00A91453"/>
    <w:rsid w:val="00A9148A"/>
    <w:rsid w:val="00A91922"/>
    <w:rsid w:val="00A91DC9"/>
    <w:rsid w:val="00A91EE1"/>
    <w:rsid w:val="00A9230F"/>
    <w:rsid w:val="00A92FFC"/>
    <w:rsid w:val="00A9317F"/>
    <w:rsid w:val="00A93749"/>
    <w:rsid w:val="00A937EE"/>
    <w:rsid w:val="00A93B37"/>
    <w:rsid w:val="00A9426B"/>
    <w:rsid w:val="00A9445C"/>
    <w:rsid w:val="00A9454A"/>
    <w:rsid w:val="00A94A27"/>
    <w:rsid w:val="00A94DE7"/>
    <w:rsid w:val="00A95086"/>
    <w:rsid w:val="00A95187"/>
    <w:rsid w:val="00A9535A"/>
    <w:rsid w:val="00A95931"/>
    <w:rsid w:val="00A95D74"/>
    <w:rsid w:val="00A95DC9"/>
    <w:rsid w:val="00A963B9"/>
    <w:rsid w:val="00A96433"/>
    <w:rsid w:val="00A965AA"/>
    <w:rsid w:val="00A965BC"/>
    <w:rsid w:val="00A965C9"/>
    <w:rsid w:val="00A967EE"/>
    <w:rsid w:val="00A9701B"/>
    <w:rsid w:val="00A970C7"/>
    <w:rsid w:val="00A971EC"/>
    <w:rsid w:val="00A973A2"/>
    <w:rsid w:val="00A977C1"/>
    <w:rsid w:val="00A97B1F"/>
    <w:rsid w:val="00AA0100"/>
    <w:rsid w:val="00AA0E21"/>
    <w:rsid w:val="00AA0FD2"/>
    <w:rsid w:val="00AA1418"/>
    <w:rsid w:val="00AA1815"/>
    <w:rsid w:val="00AA250A"/>
    <w:rsid w:val="00AA3654"/>
    <w:rsid w:val="00AA4127"/>
    <w:rsid w:val="00AA4712"/>
    <w:rsid w:val="00AA4CF0"/>
    <w:rsid w:val="00AA4DE9"/>
    <w:rsid w:val="00AA4DF1"/>
    <w:rsid w:val="00AA52CD"/>
    <w:rsid w:val="00AA52EE"/>
    <w:rsid w:val="00AA5503"/>
    <w:rsid w:val="00AA5765"/>
    <w:rsid w:val="00AA5F1C"/>
    <w:rsid w:val="00AA603B"/>
    <w:rsid w:val="00AA639C"/>
    <w:rsid w:val="00AA6405"/>
    <w:rsid w:val="00AA67A1"/>
    <w:rsid w:val="00AA6CA9"/>
    <w:rsid w:val="00AA6DEB"/>
    <w:rsid w:val="00AA6E8F"/>
    <w:rsid w:val="00AA743E"/>
    <w:rsid w:val="00AB0136"/>
    <w:rsid w:val="00AB0162"/>
    <w:rsid w:val="00AB061A"/>
    <w:rsid w:val="00AB0CB1"/>
    <w:rsid w:val="00AB0D5C"/>
    <w:rsid w:val="00AB22DE"/>
    <w:rsid w:val="00AB264B"/>
    <w:rsid w:val="00AB2C05"/>
    <w:rsid w:val="00AB32C7"/>
    <w:rsid w:val="00AB3383"/>
    <w:rsid w:val="00AB3735"/>
    <w:rsid w:val="00AB40C8"/>
    <w:rsid w:val="00AB4119"/>
    <w:rsid w:val="00AB4349"/>
    <w:rsid w:val="00AB460A"/>
    <w:rsid w:val="00AB4839"/>
    <w:rsid w:val="00AB516B"/>
    <w:rsid w:val="00AB5263"/>
    <w:rsid w:val="00AB5463"/>
    <w:rsid w:val="00AB5549"/>
    <w:rsid w:val="00AB5A3F"/>
    <w:rsid w:val="00AB5BDD"/>
    <w:rsid w:val="00AB5CC8"/>
    <w:rsid w:val="00AB6019"/>
    <w:rsid w:val="00AB6168"/>
    <w:rsid w:val="00AB646B"/>
    <w:rsid w:val="00AB66B7"/>
    <w:rsid w:val="00AB6984"/>
    <w:rsid w:val="00AB6E33"/>
    <w:rsid w:val="00AB6EEB"/>
    <w:rsid w:val="00AB71CF"/>
    <w:rsid w:val="00AB7FC8"/>
    <w:rsid w:val="00AC0D51"/>
    <w:rsid w:val="00AC122A"/>
    <w:rsid w:val="00AC1428"/>
    <w:rsid w:val="00AC154E"/>
    <w:rsid w:val="00AC18D6"/>
    <w:rsid w:val="00AC1B3C"/>
    <w:rsid w:val="00AC1C50"/>
    <w:rsid w:val="00AC2256"/>
    <w:rsid w:val="00AC2DF5"/>
    <w:rsid w:val="00AC312A"/>
    <w:rsid w:val="00AC38B0"/>
    <w:rsid w:val="00AC396D"/>
    <w:rsid w:val="00AC3A98"/>
    <w:rsid w:val="00AC3AE7"/>
    <w:rsid w:val="00AC3EA9"/>
    <w:rsid w:val="00AC47F9"/>
    <w:rsid w:val="00AC4C5B"/>
    <w:rsid w:val="00AC512E"/>
    <w:rsid w:val="00AC53BA"/>
    <w:rsid w:val="00AC5CEB"/>
    <w:rsid w:val="00AC6525"/>
    <w:rsid w:val="00AC66A0"/>
    <w:rsid w:val="00AC7FAF"/>
    <w:rsid w:val="00AD0443"/>
    <w:rsid w:val="00AD0640"/>
    <w:rsid w:val="00AD0B63"/>
    <w:rsid w:val="00AD0C3F"/>
    <w:rsid w:val="00AD0F08"/>
    <w:rsid w:val="00AD1413"/>
    <w:rsid w:val="00AD1555"/>
    <w:rsid w:val="00AD1C30"/>
    <w:rsid w:val="00AD2047"/>
    <w:rsid w:val="00AD2292"/>
    <w:rsid w:val="00AD22A6"/>
    <w:rsid w:val="00AD2955"/>
    <w:rsid w:val="00AD2A1E"/>
    <w:rsid w:val="00AD3217"/>
    <w:rsid w:val="00AD32CE"/>
    <w:rsid w:val="00AD3645"/>
    <w:rsid w:val="00AD3D90"/>
    <w:rsid w:val="00AD3E3B"/>
    <w:rsid w:val="00AD4017"/>
    <w:rsid w:val="00AD4226"/>
    <w:rsid w:val="00AD42E5"/>
    <w:rsid w:val="00AD445E"/>
    <w:rsid w:val="00AD4472"/>
    <w:rsid w:val="00AD47E8"/>
    <w:rsid w:val="00AD4AD9"/>
    <w:rsid w:val="00AD4B4D"/>
    <w:rsid w:val="00AD4C34"/>
    <w:rsid w:val="00AD4D21"/>
    <w:rsid w:val="00AD4ED9"/>
    <w:rsid w:val="00AD5BD4"/>
    <w:rsid w:val="00AD6209"/>
    <w:rsid w:val="00AD62C8"/>
    <w:rsid w:val="00AD66D8"/>
    <w:rsid w:val="00AD6756"/>
    <w:rsid w:val="00AD6B00"/>
    <w:rsid w:val="00AD6C96"/>
    <w:rsid w:val="00AD6E9B"/>
    <w:rsid w:val="00AD76A5"/>
    <w:rsid w:val="00AD7890"/>
    <w:rsid w:val="00AD7A95"/>
    <w:rsid w:val="00AD7D67"/>
    <w:rsid w:val="00AE0046"/>
    <w:rsid w:val="00AE00B9"/>
    <w:rsid w:val="00AE06E1"/>
    <w:rsid w:val="00AE08E9"/>
    <w:rsid w:val="00AE0C69"/>
    <w:rsid w:val="00AE11F6"/>
    <w:rsid w:val="00AE147D"/>
    <w:rsid w:val="00AE1B20"/>
    <w:rsid w:val="00AE20DC"/>
    <w:rsid w:val="00AE20E5"/>
    <w:rsid w:val="00AE2A22"/>
    <w:rsid w:val="00AE2A4A"/>
    <w:rsid w:val="00AE3369"/>
    <w:rsid w:val="00AE38FA"/>
    <w:rsid w:val="00AE39A8"/>
    <w:rsid w:val="00AE3D85"/>
    <w:rsid w:val="00AE3F1E"/>
    <w:rsid w:val="00AE488E"/>
    <w:rsid w:val="00AE577E"/>
    <w:rsid w:val="00AE58BB"/>
    <w:rsid w:val="00AE58E3"/>
    <w:rsid w:val="00AE59B0"/>
    <w:rsid w:val="00AE5A21"/>
    <w:rsid w:val="00AE5CD7"/>
    <w:rsid w:val="00AE5F71"/>
    <w:rsid w:val="00AE611A"/>
    <w:rsid w:val="00AE6C0A"/>
    <w:rsid w:val="00AE6EBF"/>
    <w:rsid w:val="00AE6F2C"/>
    <w:rsid w:val="00AE6F3C"/>
    <w:rsid w:val="00AE6F65"/>
    <w:rsid w:val="00AE6F99"/>
    <w:rsid w:val="00AE714B"/>
    <w:rsid w:val="00AE761A"/>
    <w:rsid w:val="00AE781A"/>
    <w:rsid w:val="00AE78F3"/>
    <w:rsid w:val="00AE7C81"/>
    <w:rsid w:val="00AF0A00"/>
    <w:rsid w:val="00AF15A6"/>
    <w:rsid w:val="00AF19EE"/>
    <w:rsid w:val="00AF1B45"/>
    <w:rsid w:val="00AF293E"/>
    <w:rsid w:val="00AF2EC6"/>
    <w:rsid w:val="00AF306C"/>
    <w:rsid w:val="00AF30A0"/>
    <w:rsid w:val="00AF37BF"/>
    <w:rsid w:val="00AF3E76"/>
    <w:rsid w:val="00AF438E"/>
    <w:rsid w:val="00AF43D7"/>
    <w:rsid w:val="00AF475D"/>
    <w:rsid w:val="00AF47CD"/>
    <w:rsid w:val="00AF5073"/>
    <w:rsid w:val="00AF50D0"/>
    <w:rsid w:val="00AF51EA"/>
    <w:rsid w:val="00AF541A"/>
    <w:rsid w:val="00AF5924"/>
    <w:rsid w:val="00AF5A9F"/>
    <w:rsid w:val="00AF5C65"/>
    <w:rsid w:val="00AF5E17"/>
    <w:rsid w:val="00AF5EC6"/>
    <w:rsid w:val="00AF6627"/>
    <w:rsid w:val="00AF6F94"/>
    <w:rsid w:val="00AF70CA"/>
    <w:rsid w:val="00AF7599"/>
    <w:rsid w:val="00AF7BFE"/>
    <w:rsid w:val="00AF7CB9"/>
    <w:rsid w:val="00AF7EB5"/>
    <w:rsid w:val="00B00004"/>
    <w:rsid w:val="00B00A76"/>
    <w:rsid w:val="00B00B2B"/>
    <w:rsid w:val="00B00E30"/>
    <w:rsid w:val="00B01230"/>
    <w:rsid w:val="00B02113"/>
    <w:rsid w:val="00B0214C"/>
    <w:rsid w:val="00B022D3"/>
    <w:rsid w:val="00B0250A"/>
    <w:rsid w:val="00B0251E"/>
    <w:rsid w:val="00B0287B"/>
    <w:rsid w:val="00B036C0"/>
    <w:rsid w:val="00B049B6"/>
    <w:rsid w:val="00B04B74"/>
    <w:rsid w:val="00B05321"/>
    <w:rsid w:val="00B054F4"/>
    <w:rsid w:val="00B057CE"/>
    <w:rsid w:val="00B06079"/>
    <w:rsid w:val="00B062CA"/>
    <w:rsid w:val="00B063E7"/>
    <w:rsid w:val="00B06584"/>
    <w:rsid w:val="00B0712D"/>
    <w:rsid w:val="00B07F8E"/>
    <w:rsid w:val="00B1024A"/>
    <w:rsid w:val="00B102C0"/>
    <w:rsid w:val="00B109C1"/>
    <w:rsid w:val="00B114FC"/>
    <w:rsid w:val="00B1151F"/>
    <w:rsid w:val="00B11554"/>
    <w:rsid w:val="00B118D8"/>
    <w:rsid w:val="00B11E83"/>
    <w:rsid w:val="00B12389"/>
    <w:rsid w:val="00B12A20"/>
    <w:rsid w:val="00B12CF0"/>
    <w:rsid w:val="00B12D0C"/>
    <w:rsid w:val="00B12EA7"/>
    <w:rsid w:val="00B13608"/>
    <w:rsid w:val="00B13617"/>
    <w:rsid w:val="00B13BB8"/>
    <w:rsid w:val="00B13FA4"/>
    <w:rsid w:val="00B1487F"/>
    <w:rsid w:val="00B14A18"/>
    <w:rsid w:val="00B1541C"/>
    <w:rsid w:val="00B159DA"/>
    <w:rsid w:val="00B1609C"/>
    <w:rsid w:val="00B16435"/>
    <w:rsid w:val="00B166E2"/>
    <w:rsid w:val="00B16A46"/>
    <w:rsid w:val="00B17796"/>
    <w:rsid w:val="00B17828"/>
    <w:rsid w:val="00B179AA"/>
    <w:rsid w:val="00B17AD9"/>
    <w:rsid w:val="00B20C30"/>
    <w:rsid w:val="00B20CC0"/>
    <w:rsid w:val="00B217E3"/>
    <w:rsid w:val="00B217F7"/>
    <w:rsid w:val="00B2196B"/>
    <w:rsid w:val="00B227E1"/>
    <w:rsid w:val="00B232FF"/>
    <w:rsid w:val="00B23658"/>
    <w:rsid w:val="00B23888"/>
    <w:rsid w:val="00B23ED5"/>
    <w:rsid w:val="00B24310"/>
    <w:rsid w:val="00B248A5"/>
    <w:rsid w:val="00B248B6"/>
    <w:rsid w:val="00B248C3"/>
    <w:rsid w:val="00B2558F"/>
    <w:rsid w:val="00B2568B"/>
    <w:rsid w:val="00B2621A"/>
    <w:rsid w:val="00B26265"/>
    <w:rsid w:val="00B26B31"/>
    <w:rsid w:val="00B26C25"/>
    <w:rsid w:val="00B2718D"/>
    <w:rsid w:val="00B271B8"/>
    <w:rsid w:val="00B278F6"/>
    <w:rsid w:val="00B30D3A"/>
    <w:rsid w:val="00B315D5"/>
    <w:rsid w:val="00B3164F"/>
    <w:rsid w:val="00B319FB"/>
    <w:rsid w:val="00B31D29"/>
    <w:rsid w:val="00B31E84"/>
    <w:rsid w:val="00B32D9E"/>
    <w:rsid w:val="00B330B9"/>
    <w:rsid w:val="00B33131"/>
    <w:rsid w:val="00B3368E"/>
    <w:rsid w:val="00B33A05"/>
    <w:rsid w:val="00B33C2B"/>
    <w:rsid w:val="00B34357"/>
    <w:rsid w:val="00B343DB"/>
    <w:rsid w:val="00B356B2"/>
    <w:rsid w:val="00B35E02"/>
    <w:rsid w:val="00B36D9E"/>
    <w:rsid w:val="00B373FC"/>
    <w:rsid w:val="00B3746C"/>
    <w:rsid w:val="00B3754C"/>
    <w:rsid w:val="00B377E1"/>
    <w:rsid w:val="00B40308"/>
    <w:rsid w:val="00B4037E"/>
    <w:rsid w:val="00B4094A"/>
    <w:rsid w:val="00B40DCD"/>
    <w:rsid w:val="00B40E56"/>
    <w:rsid w:val="00B410A2"/>
    <w:rsid w:val="00B41733"/>
    <w:rsid w:val="00B41A9B"/>
    <w:rsid w:val="00B423AA"/>
    <w:rsid w:val="00B4255F"/>
    <w:rsid w:val="00B4277F"/>
    <w:rsid w:val="00B42DF5"/>
    <w:rsid w:val="00B4334F"/>
    <w:rsid w:val="00B4353B"/>
    <w:rsid w:val="00B4377D"/>
    <w:rsid w:val="00B438A3"/>
    <w:rsid w:val="00B438FC"/>
    <w:rsid w:val="00B4399F"/>
    <w:rsid w:val="00B43DEC"/>
    <w:rsid w:val="00B4406D"/>
    <w:rsid w:val="00B4430A"/>
    <w:rsid w:val="00B44391"/>
    <w:rsid w:val="00B44498"/>
    <w:rsid w:val="00B4454F"/>
    <w:rsid w:val="00B44EAC"/>
    <w:rsid w:val="00B456E5"/>
    <w:rsid w:val="00B46109"/>
    <w:rsid w:val="00B46CE0"/>
    <w:rsid w:val="00B47396"/>
    <w:rsid w:val="00B4746F"/>
    <w:rsid w:val="00B47962"/>
    <w:rsid w:val="00B47DE2"/>
    <w:rsid w:val="00B47EEA"/>
    <w:rsid w:val="00B500E4"/>
    <w:rsid w:val="00B50896"/>
    <w:rsid w:val="00B50AC9"/>
    <w:rsid w:val="00B51174"/>
    <w:rsid w:val="00B51A1B"/>
    <w:rsid w:val="00B51B8E"/>
    <w:rsid w:val="00B51D01"/>
    <w:rsid w:val="00B52A74"/>
    <w:rsid w:val="00B5329C"/>
    <w:rsid w:val="00B5365B"/>
    <w:rsid w:val="00B53773"/>
    <w:rsid w:val="00B53D60"/>
    <w:rsid w:val="00B542EC"/>
    <w:rsid w:val="00B54649"/>
    <w:rsid w:val="00B54872"/>
    <w:rsid w:val="00B54B96"/>
    <w:rsid w:val="00B54F85"/>
    <w:rsid w:val="00B550BA"/>
    <w:rsid w:val="00B5580E"/>
    <w:rsid w:val="00B55888"/>
    <w:rsid w:val="00B55999"/>
    <w:rsid w:val="00B55E56"/>
    <w:rsid w:val="00B564F5"/>
    <w:rsid w:val="00B56B58"/>
    <w:rsid w:val="00B57281"/>
    <w:rsid w:val="00B5772E"/>
    <w:rsid w:val="00B578C2"/>
    <w:rsid w:val="00B57EFC"/>
    <w:rsid w:val="00B60470"/>
    <w:rsid w:val="00B60652"/>
    <w:rsid w:val="00B60BB3"/>
    <w:rsid w:val="00B6115C"/>
    <w:rsid w:val="00B611AE"/>
    <w:rsid w:val="00B61271"/>
    <w:rsid w:val="00B613D4"/>
    <w:rsid w:val="00B61514"/>
    <w:rsid w:val="00B615F5"/>
    <w:rsid w:val="00B61829"/>
    <w:rsid w:val="00B619BE"/>
    <w:rsid w:val="00B624C2"/>
    <w:rsid w:val="00B6264F"/>
    <w:rsid w:val="00B627B7"/>
    <w:rsid w:val="00B62A7C"/>
    <w:rsid w:val="00B62ADD"/>
    <w:rsid w:val="00B632EE"/>
    <w:rsid w:val="00B6348B"/>
    <w:rsid w:val="00B63A6D"/>
    <w:rsid w:val="00B63C10"/>
    <w:rsid w:val="00B64359"/>
    <w:rsid w:val="00B644E7"/>
    <w:rsid w:val="00B644F6"/>
    <w:rsid w:val="00B645CD"/>
    <w:rsid w:val="00B64690"/>
    <w:rsid w:val="00B6495F"/>
    <w:rsid w:val="00B65485"/>
    <w:rsid w:val="00B65789"/>
    <w:rsid w:val="00B66BEC"/>
    <w:rsid w:val="00B66E7F"/>
    <w:rsid w:val="00B6734F"/>
    <w:rsid w:val="00B67C46"/>
    <w:rsid w:val="00B67C9B"/>
    <w:rsid w:val="00B707DB"/>
    <w:rsid w:val="00B71C15"/>
    <w:rsid w:val="00B71E81"/>
    <w:rsid w:val="00B720B2"/>
    <w:rsid w:val="00B72775"/>
    <w:rsid w:val="00B728D9"/>
    <w:rsid w:val="00B72C59"/>
    <w:rsid w:val="00B72C98"/>
    <w:rsid w:val="00B72FDD"/>
    <w:rsid w:val="00B730F4"/>
    <w:rsid w:val="00B73589"/>
    <w:rsid w:val="00B736FC"/>
    <w:rsid w:val="00B73CB0"/>
    <w:rsid w:val="00B73E82"/>
    <w:rsid w:val="00B73E90"/>
    <w:rsid w:val="00B74272"/>
    <w:rsid w:val="00B74735"/>
    <w:rsid w:val="00B74750"/>
    <w:rsid w:val="00B7508A"/>
    <w:rsid w:val="00B753A1"/>
    <w:rsid w:val="00B755F8"/>
    <w:rsid w:val="00B75A1C"/>
    <w:rsid w:val="00B75DB2"/>
    <w:rsid w:val="00B761B7"/>
    <w:rsid w:val="00B7627F"/>
    <w:rsid w:val="00B7695F"/>
    <w:rsid w:val="00B76D24"/>
    <w:rsid w:val="00B76FC2"/>
    <w:rsid w:val="00B7766D"/>
    <w:rsid w:val="00B7780C"/>
    <w:rsid w:val="00B77BE6"/>
    <w:rsid w:val="00B77F0B"/>
    <w:rsid w:val="00B77F4D"/>
    <w:rsid w:val="00B80860"/>
    <w:rsid w:val="00B80CE0"/>
    <w:rsid w:val="00B80FA8"/>
    <w:rsid w:val="00B8105C"/>
    <w:rsid w:val="00B810CF"/>
    <w:rsid w:val="00B816DD"/>
    <w:rsid w:val="00B81D02"/>
    <w:rsid w:val="00B828F3"/>
    <w:rsid w:val="00B83188"/>
    <w:rsid w:val="00B83678"/>
    <w:rsid w:val="00B836ED"/>
    <w:rsid w:val="00B83D0E"/>
    <w:rsid w:val="00B841FC"/>
    <w:rsid w:val="00B856AA"/>
    <w:rsid w:val="00B85E7D"/>
    <w:rsid w:val="00B85F38"/>
    <w:rsid w:val="00B8610F"/>
    <w:rsid w:val="00B86199"/>
    <w:rsid w:val="00B86214"/>
    <w:rsid w:val="00B86434"/>
    <w:rsid w:val="00B86AF4"/>
    <w:rsid w:val="00B8718F"/>
    <w:rsid w:val="00B874CA"/>
    <w:rsid w:val="00B87673"/>
    <w:rsid w:val="00B87DEB"/>
    <w:rsid w:val="00B87FFE"/>
    <w:rsid w:val="00B90C21"/>
    <w:rsid w:val="00B910F8"/>
    <w:rsid w:val="00B91147"/>
    <w:rsid w:val="00B916DD"/>
    <w:rsid w:val="00B92138"/>
    <w:rsid w:val="00B92178"/>
    <w:rsid w:val="00B9235C"/>
    <w:rsid w:val="00B9304D"/>
    <w:rsid w:val="00B934AA"/>
    <w:rsid w:val="00B93B79"/>
    <w:rsid w:val="00B9427F"/>
    <w:rsid w:val="00B9456E"/>
    <w:rsid w:val="00B94FCF"/>
    <w:rsid w:val="00B95967"/>
    <w:rsid w:val="00B95E15"/>
    <w:rsid w:val="00B96202"/>
    <w:rsid w:val="00B96791"/>
    <w:rsid w:val="00B967B9"/>
    <w:rsid w:val="00B96A21"/>
    <w:rsid w:val="00B976BD"/>
    <w:rsid w:val="00BA0299"/>
    <w:rsid w:val="00BA055F"/>
    <w:rsid w:val="00BA08DC"/>
    <w:rsid w:val="00BA0DF9"/>
    <w:rsid w:val="00BA0EF4"/>
    <w:rsid w:val="00BA1217"/>
    <w:rsid w:val="00BA1684"/>
    <w:rsid w:val="00BA1747"/>
    <w:rsid w:val="00BA1963"/>
    <w:rsid w:val="00BA1C65"/>
    <w:rsid w:val="00BA1E0F"/>
    <w:rsid w:val="00BA20B9"/>
    <w:rsid w:val="00BA20D6"/>
    <w:rsid w:val="00BA2378"/>
    <w:rsid w:val="00BA25A2"/>
    <w:rsid w:val="00BA27B7"/>
    <w:rsid w:val="00BA2CDB"/>
    <w:rsid w:val="00BA2FB8"/>
    <w:rsid w:val="00BA37C9"/>
    <w:rsid w:val="00BA38E4"/>
    <w:rsid w:val="00BA400A"/>
    <w:rsid w:val="00BA45B5"/>
    <w:rsid w:val="00BA46FA"/>
    <w:rsid w:val="00BA4786"/>
    <w:rsid w:val="00BA49EA"/>
    <w:rsid w:val="00BA5614"/>
    <w:rsid w:val="00BA56FE"/>
    <w:rsid w:val="00BA597E"/>
    <w:rsid w:val="00BA5F21"/>
    <w:rsid w:val="00BA70BC"/>
    <w:rsid w:val="00BA724E"/>
    <w:rsid w:val="00BA7519"/>
    <w:rsid w:val="00BA7655"/>
    <w:rsid w:val="00BB068C"/>
    <w:rsid w:val="00BB0B42"/>
    <w:rsid w:val="00BB0EFC"/>
    <w:rsid w:val="00BB10E5"/>
    <w:rsid w:val="00BB2221"/>
    <w:rsid w:val="00BB2264"/>
    <w:rsid w:val="00BB2373"/>
    <w:rsid w:val="00BB25E8"/>
    <w:rsid w:val="00BB2EC1"/>
    <w:rsid w:val="00BB3003"/>
    <w:rsid w:val="00BB3A09"/>
    <w:rsid w:val="00BB3E60"/>
    <w:rsid w:val="00BB416E"/>
    <w:rsid w:val="00BB4372"/>
    <w:rsid w:val="00BB44D5"/>
    <w:rsid w:val="00BB457B"/>
    <w:rsid w:val="00BB4AC2"/>
    <w:rsid w:val="00BB4B53"/>
    <w:rsid w:val="00BB5B5C"/>
    <w:rsid w:val="00BB6039"/>
    <w:rsid w:val="00BB6362"/>
    <w:rsid w:val="00BB6477"/>
    <w:rsid w:val="00BB69CA"/>
    <w:rsid w:val="00BB7040"/>
    <w:rsid w:val="00BB7099"/>
    <w:rsid w:val="00BB73D1"/>
    <w:rsid w:val="00BB7712"/>
    <w:rsid w:val="00BB7793"/>
    <w:rsid w:val="00BB7900"/>
    <w:rsid w:val="00BB7F6F"/>
    <w:rsid w:val="00BC0010"/>
    <w:rsid w:val="00BC051F"/>
    <w:rsid w:val="00BC0D49"/>
    <w:rsid w:val="00BC16A2"/>
    <w:rsid w:val="00BC16D0"/>
    <w:rsid w:val="00BC1729"/>
    <w:rsid w:val="00BC1899"/>
    <w:rsid w:val="00BC18F9"/>
    <w:rsid w:val="00BC195F"/>
    <w:rsid w:val="00BC1D73"/>
    <w:rsid w:val="00BC208A"/>
    <w:rsid w:val="00BC258C"/>
    <w:rsid w:val="00BC2716"/>
    <w:rsid w:val="00BC2868"/>
    <w:rsid w:val="00BC2D97"/>
    <w:rsid w:val="00BC3567"/>
    <w:rsid w:val="00BC3BB3"/>
    <w:rsid w:val="00BC3CC4"/>
    <w:rsid w:val="00BC3D02"/>
    <w:rsid w:val="00BC3D8B"/>
    <w:rsid w:val="00BC414B"/>
    <w:rsid w:val="00BC4298"/>
    <w:rsid w:val="00BC44AB"/>
    <w:rsid w:val="00BC4F70"/>
    <w:rsid w:val="00BC6107"/>
    <w:rsid w:val="00BC66BB"/>
    <w:rsid w:val="00BC6B8B"/>
    <w:rsid w:val="00BC7034"/>
    <w:rsid w:val="00BC7D5D"/>
    <w:rsid w:val="00BD01EA"/>
    <w:rsid w:val="00BD0955"/>
    <w:rsid w:val="00BD0A02"/>
    <w:rsid w:val="00BD0CBE"/>
    <w:rsid w:val="00BD1246"/>
    <w:rsid w:val="00BD1251"/>
    <w:rsid w:val="00BD130D"/>
    <w:rsid w:val="00BD1347"/>
    <w:rsid w:val="00BD13A9"/>
    <w:rsid w:val="00BD1EF0"/>
    <w:rsid w:val="00BD23C3"/>
    <w:rsid w:val="00BD29D4"/>
    <w:rsid w:val="00BD2DCE"/>
    <w:rsid w:val="00BD38B3"/>
    <w:rsid w:val="00BD3AD0"/>
    <w:rsid w:val="00BD3C88"/>
    <w:rsid w:val="00BD4167"/>
    <w:rsid w:val="00BD4C69"/>
    <w:rsid w:val="00BD4F0E"/>
    <w:rsid w:val="00BD53BD"/>
    <w:rsid w:val="00BD54A7"/>
    <w:rsid w:val="00BD54E4"/>
    <w:rsid w:val="00BD6B79"/>
    <w:rsid w:val="00BD708A"/>
    <w:rsid w:val="00BD7143"/>
    <w:rsid w:val="00BD71DB"/>
    <w:rsid w:val="00BD7522"/>
    <w:rsid w:val="00BD7621"/>
    <w:rsid w:val="00BD78A1"/>
    <w:rsid w:val="00BD7BA6"/>
    <w:rsid w:val="00BD7BA9"/>
    <w:rsid w:val="00BE0162"/>
    <w:rsid w:val="00BE0249"/>
    <w:rsid w:val="00BE05F2"/>
    <w:rsid w:val="00BE0855"/>
    <w:rsid w:val="00BE0DCD"/>
    <w:rsid w:val="00BE1274"/>
    <w:rsid w:val="00BE1721"/>
    <w:rsid w:val="00BE21D8"/>
    <w:rsid w:val="00BE25B6"/>
    <w:rsid w:val="00BE2E2D"/>
    <w:rsid w:val="00BE31D4"/>
    <w:rsid w:val="00BE4264"/>
    <w:rsid w:val="00BE454C"/>
    <w:rsid w:val="00BE46A7"/>
    <w:rsid w:val="00BE4E3C"/>
    <w:rsid w:val="00BE5345"/>
    <w:rsid w:val="00BE572E"/>
    <w:rsid w:val="00BE589E"/>
    <w:rsid w:val="00BE595B"/>
    <w:rsid w:val="00BE5B23"/>
    <w:rsid w:val="00BE5FC0"/>
    <w:rsid w:val="00BE602D"/>
    <w:rsid w:val="00BE6071"/>
    <w:rsid w:val="00BE6A68"/>
    <w:rsid w:val="00BE7647"/>
    <w:rsid w:val="00BE7DA5"/>
    <w:rsid w:val="00BF019F"/>
    <w:rsid w:val="00BF0A8B"/>
    <w:rsid w:val="00BF150E"/>
    <w:rsid w:val="00BF1779"/>
    <w:rsid w:val="00BF195B"/>
    <w:rsid w:val="00BF21A4"/>
    <w:rsid w:val="00BF21B5"/>
    <w:rsid w:val="00BF247D"/>
    <w:rsid w:val="00BF2745"/>
    <w:rsid w:val="00BF29AC"/>
    <w:rsid w:val="00BF2EFB"/>
    <w:rsid w:val="00BF3383"/>
    <w:rsid w:val="00BF40CA"/>
    <w:rsid w:val="00BF4789"/>
    <w:rsid w:val="00BF49D6"/>
    <w:rsid w:val="00BF51C0"/>
    <w:rsid w:val="00BF555F"/>
    <w:rsid w:val="00BF5B7D"/>
    <w:rsid w:val="00BF5CED"/>
    <w:rsid w:val="00BF5E7D"/>
    <w:rsid w:val="00BF5EBA"/>
    <w:rsid w:val="00BF5F47"/>
    <w:rsid w:val="00BF6175"/>
    <w:rsid w:val="00BF63CC"/>
    <w:rsid w:val="00BF6655"/>
    <w:rsid w:val="00BF7161"/>
    <w:rsid w:val="00BF744C"/>
    <w:rsid w:val="00BF74B1"/>
    <w:rsid w:val="00BF7C13"/>
    <w:rsid w:val="00BF7C26"/>
    <w:rsid w:val="00C000DB"/>
    <w:rsid w:val="00C00373"/>
    <w:rsid w:val="00C00FFA"/>
    <w:rsid w:val="00C011B3"/>
    <w:rsid w:val="00C014EA"/>
    <w:rsid w:val="00C014FF"/>
    <w:rsid w:val="00C01714"/>
    <w:rsid w:val="00C01869"/>
    <w:rsid w:val="00C01BF2"/>
    <w:rsid w:val="00C01C7B"/>
    <w:rsid w:val="00C01D76"/>
    <w:rsid w:val="00C02B7D"/>
    <w:rsid w:val="00C02E71"/>
    <w:rsid w:val="00C0305D"/>
    <w:rsid w:val="00C0309B"/>
    <w:rsid w:val="00C0314D"/>
    <w:rsid w:val="00C0456D"/>
    <w:rsid w:val="00C046A2"/>
    <w:rsid w:val="00C0474A"/>
    <w:rsid w:val="00C04B87"/>
    <w:rsid w:val="00C04D79"/>
    <w:rsid w:val="00C04FA1"/>
    <w:rsid w:val="00C067BE"/>
    <w:rsid w:val="00C06CC3"/>
    <w:rsid w:val="00C06D7B"/>
    <w:rsid w:val="00C0720D"/>
    <w:rsid w:val="00C100F0"/>
    <w:rsid w:val="00C10270"/>
    <w:rsid w:val="00C107B6"/>
    <w:rsid w:val="00C10827"/>
    <w:rsid w:val="00C108B9"/>
    <w:rsid w:val="00C10904"/>
    <w:rsid w:val="00C10CC8"/>
    <w:rsid w:val="00C11038"/>
    <w:rsid w:val="00C118A9"/>
    <w:rsid w:val="00C11E23"/>
    <w:rsid w:val="00C11FCB"/>
    <w:rsid w:val="00C12612"/>
    <w:rsid w:val="00C128D9"/>
    <w:rsid w:val="00C12A5F"/>
    <w:rsid w:val="00C12D0D"/>
    <w:rsid w:val="00C12E00"/>
    <w:rsid w:val="00C12ED2"/>
    <w:rsid w:val="00C1320F"/>
    <w:rsid w:val="00C13ADF"/>
    <w:rsid w:val="00C13E9D"/>
    <w:rsid w:val="00C1487A"/>
    <w:rsid w:val="00C14AC8"/>
    <w:rsid w:val="00C14D2E"/>
    <w:rsid w:val="00C14F07"/>
    <w:rsid w:val="00C1514B"/>
    <w:rsid w:val="00C15267"/>
    <w:rsid w:val="00C15F95"/>
    <w:rsid w:val="00C161CA"/>
    <w:rsid w:val="00C1635A"/>
    <w:rsid w:val="00C16397"/>
    <w:rsid w:val="00C163B3"/>
    <w:rsid w:val="00C166BC"/>
    <w:rsid w:val="00C16BAF"/>
    <w:rsid w:val="00C16C9E"/>
    <w:rsid w:val="00C174E7"/>
    <w:rsid w:val="00C17703"/>
    <w:rsid w:val="00C17B9B"/>
    <w:rsid w:val="00C17D03"/>
    <w:rsid w:val="00C17EA2"/>
    <w:rsid w:val="00C2007D"/>
    <w:rsid w:val="00C20A5B"/>
    <w:rsid w:val="00C20BF1"/>
    <w:rsid w:val="00C21501"/>
    <w:rsid w:val="00C2172D"/>
    <w:rsid w:val="00C21DCF"/>
    <w:rsid w:val="00C21F90"/>
    <w:rsid w:val="00C2223B"/>
    <w:rsid w:val="00C22B01"/>
    <w:rsid w:val="00C22C8B"/>
    <w:rsid w:val="00C23144"/>
    <w:rsid w:val="00C23258"/>
    <w:rsid w:val="00C23309"/>
    <w:rsid w:val="00C2344B"/>
    <w:rsid w:val="00C23D0E"/>
    <w:rsid w:val="00C23E29"/>
    <w:rsid w:val="00C2425A"/>
    <w:rsid w:val="00C24EF4"/>
    <w:rsid w:val="00C24FE7"/>
    <w:rsid w:val="00C2538F"/>
    <w:rsid w:val="00C2580B"/>
    <w:rsid w:val="00C258DD"/>
    <w:rsid w:val="00C25FF4"/>
    <w:rsid w:val="00C2630F"/>
    <w:rsid w:val="00C268B2"/>
    <w:rsid w:val="00C27289"/>
    <w:rsid w:val="00C27916"/>
    <w:rsid w:val="00C301B0"/>
    <w:rsid w:val="00C3024A"/>
    <w:rsid w:val="00C30641"/>
    <w:rsid w:val="00C30CF1"/>
    <w:rsid w:val="00C30F37"/>
    <w:rsid w:val="00C310E5"/>
    <w:rsid w:val="00C31582"/>
    <w:rsid w:val="00C32602"/>
    <w:rsid w:val="00C32DD3"/>
    <w:rsid w:val="00C32E33"/>
    <w:rsid w:val="00C32FEA"/>
    <w:rsid w:val="00C34BCF"/>
    <w:rsid w:val="00C34E93"/>
    <w:rsid w:val="00C34ED0"/>
    <w:rsid w:val="00C34EE9"/>
    <w:rsid w:val="00C35049"/>
    <w:rsid w:val="00C351CF"/>
    <w:rsid w:val="00C353DA"/>
    <w:rsid w:val="00C35687"/>
    <w:rsid w:val="00C35E01"/>
    <w:rsid w:val="00C36441"/>
    <w:rsid w:val="00C36475"/>
    <w:rsid w:val="00C36485"/>
    <w:rsid w:val="00C36C38"/>
    <w:rsid w:val="00C37A2C"/>
    <w:rsid w:val="00C37C0D"/>
    <w:rsid w:val="00C37D62"/>
    <w:rsid w:val="00C40D0C"/>
    <w:rsid w:val="00C40E5E"/>
    <w:rsid w:val="00C4140E"/>
    <w:rsid w:val="00C415F2"/>
    <w:rsid w:val="00C416ED"/>
    <w:rsid w:val="00C4190C"/>
    <w:rsid w:val="00C419BD"/>
    <w:rsid w:val="00C422E8"/>
    <w:rsid w:val="00C429E2"/>
    <w:rsid w:val="00C42C35"/>
    <w:rsid w:val="00C42F58"/>
    <w:rsid w:val="00C42F70"/>
    <w:rsid w:val="00C433F3"/>
    <w:rsid w:val="00C4357B"/>
    <w:rsid w:val="00C436E5"/>
    <w:rsid w:val="00C43C8A"/>
    <w:rsid w:val="00C43DA1"/>
    <w:rsid w:val="00C448F4"/>
    <w:rsid w:val="00C451CA"/>
    <w:rsid w:val="00C452DE"/>
    <w:rsid w:val="00C456A6"/>
    <w:rsid w:val="00C45C14"/>
    <w:rsid w:val="00C45C9B"/>
    <w:rsid w:val="00C45F1B"/>
    <w:rsid w:val="00C4652D"/>
    <w:rsid w:val="00C4666B"/>
    <w:rsid w:val="00C467F3"/>
    <w:rsid w:val="00C47020"/>
    <w:rsid w:val="00C47190"/>
    <w:rsid w:val="00C47830"/>
    <w:rsid w:val="00C479D1"/>
    <w:rsid w:val="00C5017A"/>
    <w:rsid w:val="00C50317"/>
    <w:rsid w:val="00C508B3"/>
    <w:rsid w:val="00C508E3"/>
    <w:rsid w:val="00C5187B"/>
    <w:rsid w:val="00C5196F"/>
    <w:rsid w:val="00C51E50"/>
    <w:rsid w:val="00C51E87"/>
    <w:rsid w:val="00C52118"/>
    <w:rsid w:val="00C52153"/>
    <w:rsid w:val="00C52185"/>
    <w:rsid w:val="00C52ADE"/>
    <w:rsid w:val="00C52E51"/>
    <w:rsid w:val="00C52F7F"/>
    <w:rsid w:val="00C5344F"/>
    <w:rsid w:val="00C534D3"/>
    <w:rsid w:val="00C535E9"/>
    <w:rsid w:val="00C5393A"/>
    <w:rsid w:val="00C54345"/>
    <w:rsid w:val="00C549AB"/>
    <w:rsid w:val="00C55707"/>
    <w:rsid w:val="00C55B2C"/>
    <w:rsid w:val="00C55E07"/>
    <w:rsid w:val="00C5605C"/>
    <w:rsid w:val="00C5610D"/>
    <w:rsid w:val="00C5624D"/>
    <w:rsid w:val="00C5665E"/>
    <w:rsid w:val="00C5691F"/>
    <w:rsid w:val="00C56B43"/>
    <w:rsid w:val="00C56CD5"/>
    <w:rsid w:val="00C56D22"/>
    <w:rsid w:val="00C57360"/>
    <w:rsid w:val="00C5744A"/>
    <w:rsid w:val="00C6060A"/>
    <w:rsid w:val="00C6095D"/>
    <w:rsid w:val="00C60FA4"/>
    <w:rsid w:val="00C6116C"/>
    <w:rsid w:val="00C61B08"/>
    <w:rsid w:val="00C61BA0"/>
    <w:rsid w:val="00C61F32"/>
    <w:rsid w:val="00C621F7"/>
    <w:rsid w:val="00C62424"/>
    <w:rsid w:val="00C629FA"/>
    <w:rsid w:val="00C637E5"/>
    <w:rsid w:val="00C63985"/>
    <w:rsid w:val="00C63E9B"/>
    <w:rsid w:val="00C645E1"/>
    <w:rsid w:val="00C6484E"/>
    <w:rsid w:val="00C648FB"/>
    <w:rsid w:val="00C64C47"/>
    <w:rsid w:val="00C64D2C"/>
    <w:rsid w:val="00C6558D"/>
    <w:rsid w:val="00C662FF"/>
    <w:rsid w:val="00C66A4D"/>
    <w:rsid w:val="00C66D91"/>
    <w:rsid w:val="00C67360"/>
    <w:rsid w:val="00C67C99"/>
    <w:rsid w:val="00C70806"/>
    <w:rsid w:val="00C70B70"/>
    <w:rsid w:val="00C70C7C"/>
    <w:rsid w:val="00C70D26"/>
    <w:rsid w:val="00C71D84"/>
    <w:rsid w:val="00C72BBB"/>
    <w:rsid w:val="00C73175"/>
    <w:rsid w:val="00C73585"/>
    <w:rsid w:val="00C738F3"/>
    <w:rsid w:val="00C73956"/>
    <w:rsid w:val="00C73ED8"/>
    <w:rsid w:val="00C74498"/>
    <w:rsid w:val="00C7470B"/>
    <w:rsid w:val="00C7490D"/>
    <w:rsid w:val="00C74BA3"/>
    <w:rsid w:val="00C74D12"/>
    <w:rsid w:val="00C7525C"/>
    <w:rsid w:val="00C753E3"/>
    <w:rsid w:val="00C75535"/>
    <w:rsid w:val="00C7573E"/>
    <w:rsid w:val="00C75BCA"/>
    <w:rsid w:val="00C764AA"/>
    <w:rsid w:val="00C766EA"/>
    <w:rsid w:val="00C76845"/>
    <w:rsid w:val="00C76EE2"/>
    <w:rsid w:val="00C7769D"/>
    <w:rsid w:val="00C77A32"/>
    <w:rsid w:val="00C77B8C"/>
    <w:rsid w:val="00C77C65"/>
    <w:rsid w:val="00C8030C"/>
    <w:rsid w:val="00C8033B"/>
    <w:rsid w:val="00C8093D"/>
    <w:rsid w:val="00C80CA7"/>
    <w:rsid w:val="00C8129D"/>
    <w:rsid w:val="00C817A4"/>
    <w:rsid w:val="00C818E9"/>
    <w:rsid w:val="00C81B4E"/>
    <w:rsid w:val="00C82014"/>
    <w:rsid w:val="00C8217F"/>
    <w:rsid w:val="00C821D5"/>
    <w:rsid w:val="00C829C6"/>
    <w:rsid w:val="00C82BEA"/>
    <w:rsid w:val="00C82D05"/>
    <w:rsid w:val="00C82E3F"/>
    <w:rsid w:val="00C82E96"/>
    <w:rsid w:val="00C82FE8"/>
    <w:rsid w:val="00C831D3"/>
    <w:rsid w:val="00C834A5"/>
    <w:rsid w:val="00C837B9"/>
    <w:rsid w:val="00C83B1C"/>
    <w:rsid w:val="00C83ECC"/>
    <w:rsid w:val="00C84ADD"/>
    <w:rsid w:val="00C84C03"/>
    <w:rsid w:val="00C84E81"/>
    <w:rsid w:val="00C8502D"/>
    <w:rsid w:val="00C8585C"/>
    <w:rsid w:val="00C85AC3"/>
    <w:rsid w:val="00C85B9C"/>
    <w:rsid w:val="00C861CE"/>
    <w:rsid w:val="00C865DA"/>
    <w:rsid w:val="00C86A15"/>
    <w:rsid w:val="00C86C90"/>
    <w:rsid w:val="00C8734F"/>
    <w:rsid w:val="00C87ABA"/>
    <w:rsid w:val="00C87B62"/>
    <w:rsid w:val="00C87DF6"/>
    <w:rsid w:val="00C87E24"/>
    <w:rsid w:val="00C87F63"/>
    <w:rsid w:val="00C87FF3"/>
    <w:rsid w:val="00C90154"/>
    <w:rsid w:val="00C90615"/>
    <w:rsid w:val="00C908BE"/>
    <w:rsid w:val="00C91161"/>
    <w:rsid w:val="00C91441"/>
    <w:rsid w:val="00C92321"/>
    <w:rsid w:val="00C92418"/>
    <w:rsid w:val="00C92434"/>
    <w:rsid w:val="00C92487"/>
    <w:rsid w:val="00C9257E"/>
    <w:rsid w:val="00C927A7"/>
    <w:rsid w:val="00C92865"/>
    <w:rsid w:val="00C932DA"/>
    <w:rsid w:val="00C9396F"/>
    <w:rsid w:val="00C93DCB"/>
    <w:rsid w:val="00C94EEB"/>
    <w:rsid w:val="00C9669F"/>
    <w:rsid w:val="00C97287"/>
    <w:rsid w:val="00C97972"/>
    <w:rsid w:val="00C979EA"/>
    <w:rsid w:val="00C97B76"/>
    <w:rsid w:val="00C97E7E"/>
    <w:rsid w:val="00CA00DF"/>
    <w:rsid w:val="00CA0DD2"/>
    <w:rsid w:val="00CA1202"/>
    <w:rsid w:val="00CA14A1"/>
    <w:rsid w:val="00CA157D"/>
    <w:rsid w:val="00CA1EA9"/>
    <w:rsid w:val="00CA223E"/>
    <w:rsid w:val="00CA2A31"/>
    <w:rsid w:val="00CA2BDA"/>
    <w:rsid w:val="00CA2DB0"/>
    <w:rsid w:val="00CA337B"/>
    <w:rsid w:val="00CA363E"/>
    <w:rsid w:val="00CA36FF"/>
    <w:rsid w:val="00CA3805"/>
    <w:rsid w:val="00CA3D6D"/>
    <w:rsid w:val="00CA4719"/>
    <w:rsid w:val="00CA480F"/>
    <w:rsid w:val="00CA4C9F"/>
    <w:rsid w:val="00CA51A4"/>
    <w:rsid w:val="00CA53FA"/>
    <w:rsid w:val="00CA54B5"/>
    <w:rsid w:val="00CA5B50"/>
    <w:rsid w:val="00CA5C45"/>
    <w:rsid w:val="00CA5CEB"/>
    <w:rsid w:val="00CA62BF"/>
    <w:rsid w:val="00CA672B"/>
    <w:rsid w:val="00CA678E"/>
    <w:rsid w:val="00CA6C25"/>
    <w:rsid w:val="00CA7653"/>
    <w:rsid w:val="00CA78D7"/>
    <w:rsid w:val="00CA7923"/>
    <w:rsid w:val="00CA7CC6"/>
    <w:rsid w:val="00CA7DA4"/>
    <w:rsid w:val="00CB0018"/>
    <w:rsid w:val="00CB016A"/>
    <w:rsid w:val="00CB04D5"/>
    <w:rsid w:val="00CB0DB1"/>
    <w:rsid w:val="00CB0EB9"/>
    <w:rsid w:val="00CB11A6"/>
    <w:rsid w:val="00CB1D4E"/>
    <w:rsid w:val="00CB1FD1"/>
    <w:rsid w:val="00CB2A2B"/>
    <w:rsid w:val="00CB2DA5"/>
    <w:rsid w:val="00CB3C26"/>
    <w:rsid w:val="00CB3E03"/>
    <w:rsid w:val="00CB3E36"/>
    <w:rsid w:val="00CB419A"/>
    <w:rsid w:val="00CB458E"/>
    <w:rsid w:val="00CB4B3B"/>
    <w:rsid w:val="00CB5399"/>
    <w:rsid w:val="00CB5D35"/>
    <w:rsid w:val="00CB5E59"/>
    <w:rsid w:val="00CB687E"/>
    <w:rsid w:val="00CB6BFB"/>
    <w:rsid w:val="00CB6C3B"/>
    <w:rsid w:val="00CB717A"/>
    <w:rsid w:val="00CB7A60"/>
    <w:rsid w:val="00CB7EEF"/>
    <w:rsid w:val="00CC0283"/>
    <w:rsid w:val="00CC0364"/>
    <w:rsid w:val="00CC0E28"/>
    <w:rsid w:val="00CC1583"/>
    <w:rsid w:val="00CC1C99"/>
    <w:rsid w:val="00CC1F60"/>
    <w:rsid w:val="00CC217D"/>
    <w:rsid w:val="00CC27C5"/>
    <w:rsid w:val="00CC29AF"/>
    <w:rsid w:val="00CC43C6"/>
    <w:rsid w:val="00CC4F81"/>
    <w:rsid w:val="00CC5057"/>
    <w:rsid w:val="00CC56B8"/>
    <w:rsid w:val="00CC57ED"/>
    <w:rsid w:val="00CC5873"/>
    <w:rsid w:val="00CC5D51"/>
    <w:rsid w:val="00CC5D54"/>
    <w:rsid w:val="00CC63C9"/>
    <w:rsid w:val="00CC6689"/>
    <w:rsid w:val="00CC7026"/>
    <w:rsid w:val="00CC715A"/>
    <w:rsid w:val="00CC71C5"/>
    <w:rsid w:val="00CC788E"/>
    <w:rsid w:val="00CC7A91"/>
    <w:rsid w:val="00CC7CB9"/>
    <w:rsid w:val="00CD087D"/>
    <w:rsid w:val="00CD0B3C"/>
    <w:rsid w:val="00CD1048"/>
    <w:rsid w:val="00CD1493"/>
    <w:rsid w:val="00CD1544"/>
    <w:rsid w:val="00CD16D1"/>
    <w:rsid w:val="00CD19F7"/>
    <w:rsid w:val="00CD1B0D"/>
    <w:rsid w:val="00CD1E11"/>
    <w:rsid w:val="00CD1FEB"/>
    <w:rsid w:val="00CD245B"/>
    <w:rsid w:val="00CD27C5"/>
    <w:rsid w:val="00CD2DC6"/>
    <w:rsid w:val="00CD2DD5"/>
    <w:rsid w:val="00CD3802"/>
    <w:rsid w:val="00CD390D"/>
    <w:rsid w:val="00CD3B59"/>
    <w:rsid w:val="00CD4664"/>
    <w:rsid w:val="00CD4793"/>
    <w:rsid w:val="00CD481B"/>
    <w:rsid w:val="00CD49C3"/>
    <w:rsid w:val="00CD51FE"/>
    <w:rsid w:val="00CD52BE"/>
    <w:rsid w:val="00CD63C9"/>
    <w:rsid w:val="00CD6B2E"/>
    <w:rsid w:val="00CD71DA"/>
    <w:rsid w:val="00CD76A6"/>
    <w:rsid w:val="00CD77CB"/>
    <w:rsid w:val="00CD7F67"/>
    <w:rsid w:val="00CD7FA4"/>
    <w:rsid w:val="00CD7FD6"/>
    <w:rsid w:val="00CE082E"/>
    <w:rsid w:val="00CE0ED5"/>
    <w:rsid w:val="00CE133A"/>
    <w:rsid w:val="00CE143D"/>
    <w:rsid w:val="00CE1525"/>
    <w:rsid w:val="00CE1F7D"/>
    <w:rsid w:val="00CE20BA"/>
    <w:rsid w:val="00CE20CD"/>
    <w:rsid w:val="00CE2222"/>
    <w:rsid w:val="00CE277D"/>
    <w:rsid w:val="00CE2863"/>
    <w:rsid w:val="00CE292C"/>
    <w:rsid w:val="00CE357F"/>
    <w:rsid w:val="00CE3B27"/>
    <w:rsid w:val="00CE3C11"/>
    <w:rsid w:val="00CE3CAD"/>
    <w:rsid w:val="00CE4A81"/>
    <w:rsid w:val="00CE4E13"/>
    <w:rsid w:val="00CE4F97"/>
    <w:rsid w:val="00CE50ED"/>
    <w:rsid w:val="00CE5612"/>
    <w:rsid w:val="00CE567E"/>
    <w:rsid w:val="00CE5765"/>
    <w:rsid w:val="00CE5E97"/>
    <w:rsid w:val="00CE6507"/>
    <w:rsid w:val="00CE6646"/>
    <w:rsid w:val="00CE66E6"/>
    <w:rsid w:val="00CE676D"/>
    <w:rsid w:val="00CE7700"/>
    <w:rsid w:val="00CF1347"/>
    <w:rsid w:val="00CF1F5A"/>
    <w:rsid w:val="00CF2265"/>
    <w:rsid w:val="00CF2782"/>
    <w:rsid w:val="00CF296B"/>
    <w:rsid w:val="00CF30B4"/>
    <w:rsid w:val="00CF3E56"/>
    <w:rsid w:val="00CF4220"/>
    <w:rsid w:val="00CF47A9"/>
    <w:rsid w:val="00CF4878"/>
    <w:rsid w:val="00CF54B8"/>
    <w:rsid w:val="00CF5749"/>
    <w:rsid w:val="00CF5A9D"/>
    <w:rsid w:val="00CF5DE8"/>
    <w:rsid w:val="00CF5F29"/>
    <w:rsid w:val="00CF5F47"/>
    <w:rsid w:val="00CF6378"/>
    <w:rsid w:val="00CF6821"/>
    <w:rsid w:val="00CF7392"/>
    <w:rsid w:val="00CF7DCD"/>
    <w:rsid w:val="00D00243"/>
    <w:rsid w:val="00D01120"/>
    <w:rsid w:val="00D01156"/>
    <w:rsid w:val="00D0176F"/>
    <w:rsid w:val="00D018A5"/>
    <w:rsid w:val="00D019F5"/>
    <w:rsid w:val="00D02336"/>
    <w:rsid w:val="00D02B0E"/>
    <w:rsid w:val="00D02DEB"/>
    <w:rsid w:val="00D02E45"/>
    <w:rsid w:val="00D030BF"/>
    <w:rsid w:val="00D03A4B"/>
    <w:rsid w:val="00D03CD5"/>
    <w:rsid w:val="00D04A77"/>
    <w:rsid w:val="00D04B0F"/>
    <w:rsid w:val="00D04D6D"/>
    <w:rsid w:val="00D05343"/>
    <w:rsid w:val="00D05D42"/>
    <w:rsid w:val="00D05E54"/>
    <w:rsid w:val="00D0667F"/>
    <w:rsid w:val="00D066E2"/>
    <w:rsid w:val="00D068E6"/>
    <w:rsid w:val="00D06AE2"/>
    <w:rsid w:val="00D06B2E"/>
    <w:rsid w:val="00D0708B"/>
    <w:rsid w:val="00D07102"/>
    <w:rsid w:val="00D07162"/>
    <w:rsid w:val="00D0796D"/>
    <w:rsid w:val="00D101F1"/>
    <w:rsid w:val="00D102B6"/>
    <w:rsid w:val="00D1031A"/>
    <w:rsid w:val="00D10803"/>
    <w:rsid w:val="00D10EEB"/>
    <w:rsid w:val="00D111D1"/>
    <w:rsid w:val="00D11362"/>
    <w:rsid w:val="00D11744"/>
    <w:rsid w:val="00D1184C"/>
    <w:rsid w:val="00D119D7"/>
    <w:rsid w:val="00D11AAE"/>
    <w:rsid w:val="00D124DE"/>
    <w:rsid w:val="00D12CDD"/>
    <w:rsid w:val="00D136CB"/>
    <w:rsid w:val="00D141B7"/>
    <w:rsid w:val="00D14915"/>
    <w:rsid w:val="00D14D90"/>
    <w:rsid w:val="00D15415"/>
    <w:rsid w:val="00D1636F"/>
    <w:rsid w:val="00D16A79"/>
    <w:rsid w:val="00D17087"/>
    <w:rsid w:val="00D175AB"/>
    <w:rsid w:val="00D177CD"/>
    <w:rsid w:val="00D17D24"/>
    <w:rsid w:val="00D2033D"/>
    <w:rsid w:val="00D20825"/>
    <w:rsid w:val="00D20B82"/>
    <w:rsid w:val="00D20C12"/>
    <w:rsid w:val="00D21817"/>
    <w:rsid w:val="00D21C0E"/>
    <w:rsid w:val="00D21CD5"/>
    <w:rsid w:val="00D22373"/>
    <w:rsid w:val="00D22A6F"/>
    <w:rsid w:val="00D22C73"/>
    <w:rsid w:val="00D23625"/>
    <w:rsid w:val="00D2373E"/>
    <w:rsid w:val="00D238F1"/>
    <w:rsid w:val="00D238FE"/>
    <w:rsid w:val="00D23902"/>
    <w:rsid w:val="00D24176"/>
    <w:rsid w:val="00D2517C"/>
    <w:rsid w:val="00D26749"/>
    <w:rsid w:val="00D2682D"/>
    <w:rsid w:val="00D2689D"/>
    <w:rsid w:val="00D26D10"/>
    <w:rsid w:val="00D26F3B"/>
    <w:rsid w:val="00D27270"/>
    <w:rsid w:val="00D2739A"/>
    <w:rsid w:val="00D2763F"/>
    <w:rsid w:val="00D276F7"/>
    <w:rsid w:val="00D27C74"/>
    <w:rsid w:val="00D30BD2"/>
    <w:rsid w:val="00D30CB4"/>
    <w:rsid w:val="00D30CBE"/>
    <w:rsid w:val="00D31457"/>
    <w:rsid w:val="00D3149B"/>
    <w:rsid w:val="00D31996"/>
    <w:rsid w:val="00D31B5F"/>
    <w:rsid w:val="00D31D34"/>
    <w:rsid w:val="00D31F6C"/>
    <w:rsid w:val="00D32960"/>
    <w:rsid w:val="00D32B28"/>
    <w:rsid w:val="00D335F6"/>
    <w:rsid w:val="00D339FB"/>
    <w:rsid w:val="00D33CEB"/>
    <w:rsid w:val="00D33DF0"/>
    <w:rsid w:val="00D33EC4"/>
    <w:rsid w:val="00D34322"/>
    <w:rsid w:val="00D3448C"/>
    <w:rsid w:val="00D34BB8"/>
    <w:rsid w:val="00D353A6"/>
    <w:rsid w:val="00D35C16"/>
    <w:rsid w:val="00D35E66"/>
    <w:rsid w:val="00D361A8"/>
    <w:rsid w:val="00D361BB"/>
    <w:rsid w:val="00D36D41"/>
    <w:rsid w:val="00D36EAF"/>
    <w:rsid w:val="00D374A8"/>
    <w:rsid w:val="00D37FDE"/>
    <w:rsid w:val="00D40A45"/>
    <w:rsid w:val="00D40C03"/>
    <w:rsid w:val="00D41069"/>
    <w:rsid w:val="00D41269"/>
    <w:rsid w:val="00D426B5"/>
    <w:rsid w:val="00D42887"/>
    <w:rsid w:val="00D42CBE"/>
    <w:rsid w:val="00D43E5E"/>
    <w:rsid w:val="00D441CC"/>
    <w:rsid w:val="00D441E1"/>
    <w:rsid w:val="00D443E3"/>
    <w:rsid w:val="00D4459A"/>
    <w:rsid w:val="00D44AC0"/>
    <w:rsid w:val="00D44D24"/>
    <w:rsid w:val="00D451EE"/>
    <w:rsid w:val="00D453D4"/>
    <w:rsid w:val="00D45407"/>
    <w:rsid w:val="00D45421"/>
    <w:rsid w:val="00D4568A"/>
    <w:rsid w:val="00D459BB"/>
    <w:rsid w:val="00D45A22"/>
    <w:rsid w:val="00D45D55"/>
    <w:rsid w:val="00D45F8B"/>
    <w:rsid w:val="00D46F29"/>
    <w:rsid w:val="00D47035"/>
    <w:rsid w:val="00D478E9"/>
    <w:rsid w:val="00D50FAE"/>
    <w:rsid w:val="00D51680"/>
    <w:rsid w:val="00D51C55"/>
    <w:rsid w:val="00D51DBF"/>
    <w:rsid w:val="00D520CD"/>
    <w:rsid w:val="00D52322"/>
    <w:rsid w:val="00D52842"/>
    <w:rsid w:val="00D52C27"/>
    <w:rsid w:val="00D52D49"/>
    <w:rsid w:val="00D535FA"/>
    <w:rsid w:val="00D53BA6"/>
    <w:rsid w:val="00D5400C"/>
    <w:rsid w:val="00D54298"/>
    <w:rsid w:val="00D54CFA"/>
    <w:rsid w:val="00D54D5E"/>
    <w:rsid w:val="00D550B0"/>
    <w:rsid w:val="00D553A9"/>
    <w:rsid w:val="00D564E4"/>
    <w:rsid w:val="00D57012"/>
    <w:rsid w:val="00D5745F"/>
    <w:rsid w:val="00D5756A"/>
    <w:rsid w:val="00D5758B"/>
    <w:rsid w:val="00D577F3"/>
    <w:rsid w:val="00D57B19"/>
    <w:rsid w:val="00D57EC1"/>
    <w:rsid w:val="00D57ED4"/>
    <w:rsid w:val="00D57EF2"/>
    <w:rsid w:val="00D60026"/>
    <w:rsid w:val="00D60558"/>
    <w:rsid w:val="00D60B61"/>
    <w:rsid w:val="00D6182E"/>
    <w:rsid w:val="00D61D0E"/>
    <w:rsid w:val="00D623A3"/>
    <w:rsid w:val="00D623F6"/>
    <w:rsid w:val="00D626A1"/>
    <w:rsid w:val="00D62A26"/>
    <w:rsid w:val="00D62C00"/>
    <w:rsid w:val="00D6357E"/>
    <w:rsid w:val="00D638F7"/>
    <w:rsid w:val="00D63B17"/>
    <w:rsid w:val="00D63D92"/>
    <w:rsid w:val="00D63DC0"/>
    <w:rsid w:val="00D64853"/>
    <w:rsid w:val="00D64B7E"/>
    <w:rsid w:val="00D6503D"/>
    <w:rsid w:val="00D65576"/>
    <w:rsid w:val="00D6572F"/>
    <w:rsid w:val="00D65910"/>
    <w:rsid w:val="00D6701E"/>
    <w:rsid w:val="00D67372"/>
    <w:rsid w:val="00D67F83"/>
    <w:rsid w:val="00D70033"/>
    <w:rsid w:val="00D7052E"/>
    <w:rsid w:val="00D70A6C"/>
    <w:rsid w:val="00D70B6B"/>
    <w:rsid w:val="00D70CD3"/>
    <w:rsid w:val="00D71258"/>
    <w:rsid w:val="00D71794"/>
    <w:rsid w:val="00D71A3D"/>
    <w:rsid w:val="00D7254A"/>
    <w:rsid w:val="00D72758"/>
    <w:rsid w:val="00D727EC"/>
    <w:rsid w:val="00D73580"/>
    <w:rsid w:val="00D738E1"/>
    <w:rsid w:val="00D73B5F"/>
    <w:rsid w:val="00D73CF5"/>
    <w:rsid w:val="00D73FEE"/>
    <w:rsid w:val="00D74140"/>
    <w:rsid w:val="00D74431"/>
    <w:rsid w:val="00D744A0"/>
    <w:rsid w:val="00D74AB6"/>
    <w:rsid w:val="00D74D8B"/>
    <w:rsid w:val="00D74DB6"/>
    <w:rsid w:val="00D7555B"/>
    <w:rsid w:val="00D75D08"/>
    <w:rsid w:val="00D75DEE"/>
    <w:rsid w:val="00D762FD"/>
    <w:rsid w:val="00D765CA"/>
    <w:rsid w:val="00D768CD"/>
    <w:rsid w:val="00D76F16"/>
    <w:rsid w:val="00D76F65"/>
    <w:rsid w:val="00D80784"/>
    <w:rsid w:val="00D80F99"/>
    <w:rsid w:val="00D8121B"/>
    <w:rsid w:val="00D81348"/>
    <w:rsid w:val="00D81519"/>
    <w:rsid w:val="00D81556"/>
    <w:rsid w:val="00D817FF"/>
    <w:rsid w:val="00D81E27"/>
    <w:rsid w:val="00D82793"/>
    <w:rsid w:val="00D82A96"/>
    <w:rsid w:val="00D82E1D"/>
    <w:rsid w:val="00D83310"/>
    <w:rsid w:val="00D83334"/>
    <w:rsid w:val="00D83668"/>
    <w:rsid w:val="00D839BE"/>
    <w:rsid w:val="00D841D3"/>
    <w:rsid w:val="00D8441A"/>
    <w:rsid w:val="00D84498"/>
    <w:rsid w:val="00D844E8"/>
    <w:rsid w:val="00D8478D"/>
    <w:rsid w:val="00D85383"/>
    <w:rsid w:val="00D85525"/>
    <w:rsid w:val="00D8554C"/>
    <w:rsid w:val="00D858BB"/>
    <w:rsid w:val="00D85BFF"/>
    <w:rsid w:val="00D85E32"/>
    <w:rsid w:val="00D86DCB"/>
    <w:rsid w:val="00D86DFF"/>
    <w:rsid w:val="00D872A3"/>
    <w:rsid w:val="00D87536"/>
    <w:rsid w:val="00D875B6"/>
    <w:rsid w:val="00D879B6"/>
    <w:rsid w:val="00D87B3C"/>
    <w:rsid w:val="00D87CB1"/>
    <w:rsid w:val="00D87CCD"/>
    <w:rsid w:val="00D9021A"/>
    <w:rsid w:val="00D903F4"/>
    <w:rsid w:val="00D904CA"/>
    <w:rsid w:val="00D90963"/>
    <w:rsid w:val="00D90968"/>
    <w:rsid w:val="00D90994"/>
    <w:rsid w:val="00D90B49"/>
    <w:rsid w:val="00D90E1B"/>
    <w:rsid w:val="00D91016"/>
    <w:rsid w:val="00D9122C"/>
    <w:rsid w:val="00D91399"/>
    <w:rsid w:val="00D91548"/>
    <w:rsid w:val="00D92091"/>
    <w:rsid w:val="00D923ED"/>
    <w:rsid w:val="00D9263B"/>
    <w:rsid w:val="00D92C8B"/>
    <w:rsid w:val="00D92E3B"/>
    <w:rsid w:val="00D93306"/>
    <w:rsid w:val="00D93562"/>
    <w:rsid w:val="00D94A5C"/>
    <w:rsid w:val="00D94A73"/>
    <w:rsid w:val="00D94C87"/>
    <w:rsid w:val="00D95A83"/>
    <w:rsid w:val="00D95EEB"/>
    <w:rsid w:val="00D95F94"/>
    <w:rsid w:val="00D9602D"/>
    <w:rsid w:val="00D96087"/>
    <w:rsid w:val="00D97918"/>
    <w:rsid w:val="00DA024F"/>
    <w:rsid w:val="00DA02E7"/>
    <w:rsid w:val="00DA040E"/>
    <w:rsid w:val="00DA07CC"/>
    <w:rsid w:val="00DA08EE"/>
    <w:rsid w:val="00DA0A9A"/>
    <w:rsid w:val="00DA1E1A"/>
    <w:rsid w:val="00DA256E"/>
    <w:rsid w:val="00DA25B5"/>
    <w:rsid w:val="00DA29DC"/>
    <w:rsid w:val="00DA2B54"/>
    <w:rsid w:val="00DA2FDE"/>
    <w:rsid w:val="00DA327C"/>
    <w:rsid w:val="00DA34EC"/>
    <w:rsid w:val="00DA3684"/>
    <w:rsid w:val="00DA3D1E"/>
    <w:rsid w:val="00DA3FDF"/>
    <w:rsid w:val="00DA4055"/>
    <w:rsid w:val="00DA4134"/>
    <w:rsid w:val="00DA493E"/>
    <w:rsid w:val="00DA4A3A"/>
    <w:rsid w:val="00DA692E"/>
    <w:rsid w:val="00DA6A44"/>
    <w:rsid w:val="00DA6C54"/>
    <w:rsid w:val="00DB007F"/>
    <w:rsid w:val="00DB092A"/>
    <w:rsid w:val="00DB0AD4"/>
    <w:rsid w:val="00DB0FA9"/>
    <w:rsid w:val="00DB1CD7"/>
    <w:rsid w:val="00DB1D2D"/>
    <w:rsid w:val="00DB23A6"/>
    <w:rsid w:val="00DB25A8"/>
    <w:rsid w:val="00DB25BF"/>
    <w:rsid w:val="00DB26B1"/>
    <w:rsid w:val="00DB28EB"/>
    <w:rsid w:val="00DB2911"/>
    <w:rsid w:val="00DB324E"/>
    <w:rsid w:val="00DB3B39"/>
    <w:rsid w:val="00DB3C33"/>
    <w:rsid w:val="00DB3E32"/>
    <w:rsid w:val="00DB42AF"/>
    <w:rsid w:val="00DB4557"/>
    <w:rsid w:val="00DB4A26"/>
    <w:rsid w:val="00DB4A70"/>
    <w:rsid w:val="00DB5151"/>
    <w:rsid w:val="00DB536D"/>
    <w:rsid w:val="00DB5824"/>
    <w:rsid w:val="00DB5D01"/>
    <w:rsid w:val="00DB5D8A"/>
    <w:rsid w:val="00DB6D08"/>
    <w:rsid w:val="00DB6E55"/>
    <w:rsid w:val="00DB74EC"/>
    <w:rsid w:val="00DC00C3"/>
    <w:rsid w:val="00DC037A"/>
    <w:rsid w:val="00DC054E"/>
    <w:rsid w:val="00DC0A1F"/>
    <w:rsid w:val="00DC1158"/>
    <w:rsid w:val="00DC11C7"/>
    <w:rsid w:val="00DC16A2"/>
    <w:rsid w:val="00DC16F4"/>
    <w:rsid w:val="00DC2150"/>
    <w:rsid w:val="00DC23A9"/>
    <w:rsid w:val="00DC2F1E"/>
    <w:rsid w:val="00DC3428"/>
    <w:rsid w:val="00DC3B37"/>
    <w:rsid w:val="00DC3C5B"/>
    <w:rsid w:val="00DC451C"/>
    <w:rsid w:val="00DC581C"/>
    <w:rsid w:val="00DC6123"/>
    <w:rsid w:val="00DC6223"/>
    <w:rsid w:val="00DC67A2"/>
    <w:rsid w:val="00DC6992"/>
    <w:rsid w:val="00DC6A05"/>
    <w:rsid w:val="00DC6C39"/>
    <w:rsid w:val="00DC6FB6"/>
    <w:rsid w:val="00DC7018"/>
    <w:rsid w:val="00DC7405"/>
    <w:rsid w:val="00DC746D"/>
    <w:rsid w:val="00DC749A"/>
    <w:rsid w:val="00DC77E0"/>
    <w:rsid w:val="00DC78A4"/>
    <w:rsid w:val="00DC7AA6"/>
    <w:rsid w:val="00DC7D32"/>
    <w:rsid w:val="00DD03B9"/>
    <w:rsid w:val="00DD080D"/>
    <w:rsid w:val="00DD0A92"/>
    <w:rsid w:val="00DD1DBB"/>
    <w:rsid w:val="00DD21A8"/>
    <w:rsid w:val="00DD220B"/>
    <w:rsid w:val="00DD29B1"/>
    <w:rsid w:val="00DD2C72"/>
    <w:rsid w:val="00DD2F05"/>
    <w:rsid w:val="00DD2FD4"/>
    <w:rsid w:val="00DD3067"/>
    <w:rsid w:val="00DD3122"/>
    <w:rsid w:val="00DD4174"/>
    <w:rsid w:val="00DD46B7"/>
    <w:rsid w:val="00DD47A4"/>
    <w:rsid w:val="00DD4A69"/>
    <w:rsid w:val="00DD4F4C"/>
    <w:rsid w:val="00DD516D"/>
    <w:rsid w:val="00DD51AB"/>
    <w:rsid w:val="00DD53C9"/>
    <w:rsid w:val="00DD542A"/>
    <w:rsid w:val="00DD5996"/>
    <w:rsid w:val="00DD5C1D"/>
    <w:rsid w:val="00DD6005"/>
    <w:rsid w:val="00DD6389"/>
    <w:rsid w:val="00DD7001"/>
    <w:rsid w:val="00DD7098"/>
    <w:rsid w:val="00DD726E"/>
    <w:rsid w:val="00DD7674"/>
    <w:rsid w:val="00DD784E"/>
    <w:rsid w:val="00DD785D"/>
    <w:rsid w:val="00DD7BCF"/>
    <w:rsid w:val="00DD7FFB"/>
    <w:rsid w:val="00DE038A"/>
    <w:rsid w:val="00DE0982"/>
    <w:rsid w:val="00DE1214"/>
    <w:rsid w:val="00DE137E"/>
    <w:rsid w:val="00DE15CB"/>
    <w:rsid w:val="00DE1D72"/>
    <w:rsid w:val="00DE2632"/>
    <w:rsid w:val="00DE2694"/>
    <w:rsid w:val="00DE3B25"/>
    <w:rsid w:val="00DE44B6"/>
    <w:rsid w:val="00DE44C4"/>
    <w:rsid w:val="00DE4F24"/>
    <w:rsid w:val="00DE5295"/>
    <w:rsid w:val="00DE5560"/>
    <w:rsid w:val="00DE55B0"/>
    <w:rsid w:val="00DE5E99"/>
    <w:rsid w:val="00DE69D9"/>
    <w:rsid w:val="00DE7F56"/>
    <w:rsid w:val="00DF018A"/>
    <w:rsid w:val="00DF0250"/>
    <w:rsid w:val="00DF0289"/>
    <w:rsid w:val="00DF06FE"/>
    <w:rsid w:val="00DF093D"/>
    <w:rsid w:val="00DF0A66"/>
    <w:rsid w:val="00DF0AF8"/>
    <w:rsid w:val="00DF0CB7"/>
    <w:rsid w:val="00DF17DD"/>
    <w:rsid w:val="00DF2660"/>
    <w:rsid w:val="00DF2B21"/>
    <w:rsid w:val="00DF2B8A"/>
    <w:rsid w:val="00DF3305"/>
    <w:rsid w:val="00DF34E7"/>
    <w:rsid w:val="00DF36AB"/>
    <w:rsid w:val="00DF3958"/>
    <w:rsid w:val="00DF39C1"/>
    <w:rsid w:val="00DF400D"/>
    <w:rsid w:val="00DF416A"/>
    <w:rsid w:val="00DF4804"/>
    <w:rsid w:val="00DF5456"/>
    <w:rsid w:val="00DF5C18"/>
    <w:rsid w:val="00DF5F9B"/>
    <w:rsid w:val="00DF6037"/>
    <w:rsid w:val="00DF62AC"/>
    <w:rsid w:val="00DF693C"/>
    <w:rsid w:val="00DF714E"/>
    <w:rsid w:val="00DF734E"/>
    <w:rsid w:val="00DF73D5"/>
    <w:rsid w:val="00DF7666"/>
    <w:rsid w:val="00DF7FCE"/>
    <w:rsid w:val="00E005F6"/>
    <w:rsid w:val="00E00CA4"/>
    <w:rsid w:val="00E024D6"/>
    <w:rsid w:val="00E02B1C"/>
    <w:rsid w:val="00E0346E"/>
    <w:rsid w:val="00E036A5"/>
    <w:rsid w:val="00E039C5"/>
    <w:rsid w:val="00E04203"/>
    <w:rsid w:val="00E0461C"/>
    <w:rsid w:val="00E04A9A"/>
    <w:rsid w:val="00E04C55"/>
    <w:rsid w:val="00E0547F"/>
    <w:rsid w:val="00E05FBF"/>
    <w:rsid w:val="00E062CF"/>
    <w:rsid w:val="00E064DC"/>
    <w:rsid w:val="00E067C3"/>
    <w:rsid w:val="00E06A7F"/>
    <w:rsid w:val="00E06A85"/>
    <w:rsid w:val="00E07359"/>
    <w:rsid w:val="00E073D2"/>
    <w:rsid w:val="00E07452"/>
    <w:rsid w:val="00E0746F"/>
    <w:rsid w:val="00E1015D"/>
    <w:rsid w:val="00E10F27"/>
    <w:rsid w:val="00E11561"/>
    <w:rsid w:val="00E116F4"/>
    <w:rsid w:val="00E11920"/>
    <w:rsid w:val="00E11E05"/>
    <w:rsid w:val="00E11E0B"/>
    <w:rsid w:val="00E12014"/>
    <w:rsid w:val="00E121BE"/>
    <w:rsid w:val="00E129F7"/>
    <w:rsid w:val="00E13454"/>
    <w:rsid w:val="00E13532"/>
    <w:rsid w:val="00E13916"/>
    <w:rsid w:val="00E13996"/>
    <w:rsid w:val="00E13D83"/>
    <w:rsid w:val="00E15755"/>
    <w:rsid w:val="00E15B38"/>
    <w:rsid w:val="00E15E5A"/>
    <w:rsid w:val="00E1602E"/>
    <w:rsid w:val="00E1655E"/>
    <w:rsid w:val="00E16F56"/>
    <w:rsid w:val="00E17264"/>
    <w:rsid w:val="00E17409"/>
    <w:rsid w:val="00E17534"/>
    <w:rsid w:val="00E17D18"/>
    <w:rsid w:val="00E200B8"/>
    <w:rsid w:val="00E2041E"/>
    <w:rsid w:val="00E20986"/>
    <w:rsid w:val="00E20C41"/>
    <w:rsid w:val="00E20EA4"/>
    <w:rsid w:val="00E20EAB"/>
    <w:rsid w:val="00E21441"/>
    <w:rsid w:val="00E21710"/>
    <w:rsid w:val="00E2197B"/>
    <w:rsid w:val="00E21F7B"/>
    <w:rsid w:val="00E21FBC"/>
    <w:rsid w:val="00E22650"/>
    <w:rsid w:val="00E22D09"/>
    <w:rsid w:val="00E22E04"/>
    <w:rsid w:val="00E24730"/>
    <w:rsid w:val="00E247BF"/>
    <w:rsid w:val="00E24F8A"/>
    <w:rsid w:val="00E253D4"/>
    <w:rsid w:val="00E25616"/>
    <w:rsid w:val="00E25B6E"/>
    <w:rsid w:val="00E25B6F"/>
    <w:rsid w:val="00E25CF8"/>
    <w:rsid w:val="00E264F1"/>
    <w:rsid w:val="00E265F7"/>
    <w:rsid w:val="00E26C8A"/>
    <w:rsid w:val="00E26DFC"/>
    <w:rsid w:val="00E2739A"/>
    <w:rsid w:val="00E275F6"/>
    <w:rsid w:val="00E3004E"/>
    <w:rsid w:val="00E30092"/>
    <w:rsid w:val="00E30427"/>
    <w:rsid w:val="00E3081F"/>
    <w:rsid w:val="00E308C3"/>
    <w:rsid w:val="00E30C0B"/>
    <w:rsid w:val="00E3155A"/>
    <w:rsid w:val="00E315CD"/>
    <w:rsid w:val="00E31853"/>
    <w:rsid w:val="00E31F79"/>
    <w:rsid w:val="00E323B5"/>
    <w:rsid w:val="00E3242B"/>
    <w:rsid w:val="00E328C7"/>
    <w:rsid w:val="00E33018"/>
    <w:rsid w:val="00E33950"/>
    <w:rsid w:val="00E35377"/>
    <w:rsid w:val="00E3578B"/>
    <w:rsid w:val="00E35828"/>
    <w:rsid w:val="00E35857"/>
    <w:rsid w:val="00E35B8F"/>
    <w:rsid w:val="00E362D1"/>
    <w:rsid w:val="00E36432"/>
    <w:rsid w:val="00E365C4"/>
    <w:rsid w:val="00E368DB"/>
    <w:rsid w:val="00E368F7"/>
    <w:rsid w:val="00E36A66"/>
    <w:rsid w:val="00E36DA6"/>
    <w:rsid w:val="00E370FD"/>
    <w:rsid w:val="00E37AD6"/>
    <w:rsid w:val="00E37E82"/>
    <w:rsid w:val="00E4034A"/>
    <w:rsid w:val="00E40E45"/>
    <w:rsid w:val="00E41A71"/>
    <w:rsid w:val="00E41FEE"/>
    <w:rsid w:val="00E4263C"/>
    <w:rsid w:val="00E428C9"/>
    <w:rsid w:val="00E42AF8"/>
    <w:rsid w:val="00E42CEC"/>
    <w:rsid w:val="00E4312F"/>
    <w:rsid w:val="00E4323A"/>
    <w:rsid w:val="00E432BE"/>
    <w:rsid w:val="00E43FC5"/>
    <w:rsid w:val="00E44073"/>
    <w:rsid w:val="00E44101"/>
    <w:rsid w:val="00E448B9"/>
    <w:rsid w:val="00E44D7A"/>
    <w:rsid w:val="00E45688"/>
    <w:rsid w:val="00E45DFC"/>
    <w:rsid w:val="00E45FB1"/>
    <w:rsid w:val="00E463EB"/>
    <w:rsid w:val="00E46462"/>
    <w:rsid w:val="00E466B6"/>
    <w:rsid w:val="00E466F1"/>
    <w:rsid w:val="00E469AE"/>
    <w:rsid w:val="00E46D7D"/>
    <w:rsid w:val="00E4728E"/>
    <w:rsid w:val="00E4775C"/>
    <w:rsid w:val="00E4776C"/>
    <w:rsid w:val="00E5005D"/>
    <w:rsid w:val="00E50237"/>
    <w:rsid w:val="00E50499"/>
    <w:rsid w:val="00E5069D"/>
    <w:rsid w:val="00E50AAB"/>
    <w:rsid w:val="00E50C14"/>
    <w:rsid w:val="00E50D37"/>
    <w:rsid w:val="00E50E43"/>
    <w:rsid w:val="00E50EE7"/>
    <w:rsid w:val="00E51923"/>
    <w:rsid w:val="00E51A56"/>
    <w:rsid w:val="00E51AE1"/>
    <w:rsid w:val="00E51BE7"/>
    <w:rsid w:val="00E51DF7"/>
    <w:rsid w:val="00E51E6C"/>
    <w:rsid w:val="00E51F24"/>
    <w:rsid w:val="00E52C09"/>
    <w:rsid w:val="00E52E24"/>
    <w:rsid w:val="00E53626"/>
    <w:rsid w:val="00E536BA"/>
    <w:rsid w:val="00E538FD"/>
    <w:rsid w:val="00E54108"/>
    <w:rsid w:val="00E545D5"/>
    <w:rsid w:val="00E55136"/>
    <w:rsid w:val="00E55B5D"/>
    <w:rsid w:val="00E55D4B"/>
    <w:rsid w:val="00E55FBE"/>
    <w:rsid w:val="00E5604B"/>
    <w:rsid w:val="00E563DA"/>
    <w:rsid w:val="00E5646C"/>
    <w:rsid w:val="00E56755"/>
    <w:rsid w:val="00E56972"/>
    <w:rsid w:val="00E577EC"/>
    <w:rsid w:val="00E57F7E"/>
    <w:rsid w:val="00E6054F"/>
    <w:rsid w:val="00E6109E"/>
    <w:rsid w:val="00E611FB"/>
    <w:rsid w:val="00E6181A"/>
    <w:rsid w:val="00E62342"/>
    <w:rsid w:val="00E623E8"/>
    <w:rsid w:val="00E625B1"/>
    <w:rsid w:val="00E62851"/>
    <w:rsid w:val="00E63086"/>
    <w:rsid w:val="00E6346B"/>
    <w:rsid w:val="00E637A3"/>
    <w:rsid w:val="00E63972"/>
    <w:rsid w:val="00E65552"/>
    <w:rsid w:val="00E656B6"/>
    <w:rsid w:val="00E65AF0"/>
    <w:rsid w:val="00E65FF1"/>
    <w:rsid w:val="00E6614D"/>
    <w:rsid w:val="00E66759"/>
    <w:rsid w:val="00E669C1"/>
    <w:rsid w:val="00E672F1"/>
    <w:rsid w:val="00E703DA"/>
    <w:rsid w:val="00E704AB"/>
    <w:rsid w:val="00E70504"/>
    <w:rsid w:val="00E706C3"/>
    <w:rsid w:val="00E706F9"/>
    <w:rsid w:val="00E70AF5"/>
    <w:rsid w:val="00E70F3E"/>
    <w:rsid w:val="00E710B8"/>
    <w:rsid w:val="00E717CC"/>
    <w:rsid w:val="00E724EB"/>
    <w:rsid w:val="00E72CF6"/>
    <w:rsid w:val="00E72EF9"/>
    <w:rsid w:val="00E73944"/>
    <w:rsid w:val="00E73E2C"/>
    <w:rsid w:val="00E74193"/>
    <w:rsid w:val="00E74475"/>
    <w:rsid w:val="00E746A7"/>
    <w:rsid w:val="00E746B3"/>
    <w:rsid w:val="00E747E2"/>
    <w:rsid w:val="00E74817"/>
    <w:rsid w:val="00E74D8F"/>
    <w:rsid w:val="00E7541E"/>
    <w:rsid w:val="00E75479"/>
    <w:rsid w:val="00E7594B"/>
    <w:rsid w:val="00E759CE"/>
    <w:rsid w:val="00E75CEB"/>
    <w:rsid w:val="00E75DD7"/>
    <w:rsid w:val="00E75FFE"/>
    <w:rsid w:val="00E76AAF"/>
    <w:rsid w:val="00E76AC2"/>
    <w:rsid w:val="00E77045"/>
    <w:rsid w:val="00E775BA"/>
    <w:rsid w:val="00E77F4D"/>
    <w:rsid w:val="00E80367"/>
    <w:rsid w:val="00E8066A"/>
    <w:rsid w:val="00E80BF6"/>
    <w:rsid w:val="00E80F85"/>
    <w:rsid w:val="00E8161D"/>
    <w:rsid w:val="00E816D4"/>
    <w:rsid w:val="00E81C1F"/>
    <w:rsid w:val="00E82C42"/>
    <w:rsid w:val="00E83177"/>
    <w:rsid w:val="00E837DF"/>
    <w:rsid w:val="00E84407"/>
    <w:rsid w:val="00E84493"/>
    <w:rsid w:val="00E8455B"/>
    <w:rsid w:val="00E84819"/>
    <w:rsid w:val="00E848B7"/>
    <w:rsid w:val="00E84BA5"/>
    <w:rsid w:val="00E853A1"/>
    <w:rsid w:val="00E854FB"/>
    <w:rsid w:val="00E858CA"/>
    <w:rsid w:val="00E85F39"/>
    <w:rsid w:val="00E861BE"/>
    <w:rsid w:val="00E8656C"/>
    <w:rsid w:val="00E866CD"/>
    <w:rsid w:val="00E869F7"/>
    <w:rsid w:val="00E86D54"/>
    <w:rsid w:val="00E87270"/>
    <w:rsid w:val="00E8771C"/>
    <w:rsid w:val="00E87E55"/>
    <w:rsid w:val="00E87F5A"/>
    <w:rsid w:val="00E9013A"/>
    <w:rsid w:val="00E90402"/>
    <w:rsid w:val="00E90662"/>
    <w:rsid w:val="00E907C4"/>
    <w:rsid w:val="00E90A3F"/>
    <w:rsid w:val="00E90E54"/>
    <w:rsid w:val="00E90EF2"/>
    <w:rsid w:val="00E9105F"/>
    <w:rsid w:val="00E912A2"/>
    <w:rsid w:val="00E915C5"/>
    <w:rsid w:val="00E915F6"/>
    <w:rsid w:val="00E91637"/>
    <w:rsid w:val="00E91639"/>
    <w:rsid w:val="00E919AF"/>
    <w:rsid w:val="00E91AA3"/>
    <w:rsid w:val="00E9278E"/>
    <w:rsid w:val="00E92DA9"/>
    <w:rsid w:val="00E92F73"/>
    <w:rsid w:val="00E93564"/>
    <w:rsid w:val="00E93A2A"/>
    <w:rsid w:val="00E93E6A"/>
    <w:rsid w:val="00E9413C"/>
    <w:rsid w:val="00E94293"/>
    <w:rsid w:val="00E94C4A"/>
    <w:rsid w:val="00E94C8F"/>
    <w:rsid w:val="00E94E00"/>
    <w:rsid w:val="00E9507E"/>
    <w:rsid w:val="00E9599A"/>
    <w:rsid w:val="00E95DA9"/>
    <w:rsid w:val="00E95DB3"/>
    <w:rsid w:val="00E96137"/>
    <w:rsid w:val="00E96843"/>
    <w:rsid w:val="00E973FF"/>
    <w:rsid w:val="00E97B7D"/>
    <w:rsid w:val="00E97D6A"/>
    <w:rsid w:val="00EA0374"/>
    <w:rsid w:val="00EA0907"/>
    <w:rsid w:val="00EA0BA4"/>
    <w:rsid w:val="00EA0C56"/>
    <w:rsid w:val="00EA0DA2"/>
    <w:rsid w:val="00EA0DC5"/>
    <w:rsid w:val="00EA1990"/>
    <w:rsid w:val="00EA23D6"/>
    <w:rsid w:val="00EA282B"/>
    <w:rsid w:val="00EA2B6E"/>
    <w:rsid w:val="00EA2D8B"/>
    <w:rsid w:val="00EA2F2E"/>
    <w:rsid w:val="00EA372D"/>
    <w:rsid w:val="00EA39BF"/>
    <w:rsid w:val="00EA3D88"/>
    <w:rsid w:val="00EA40DF"/>
    <w:rsid w:val="00EA41BD"/>
    <w:rsid w:val="00EA456C"/>
    <w:rsid w:val="00EA4C01"/>
    <w:rsid w:val="00EA4EBF"/>
    <w:rsid w:val="00EA5BAA"/>
    <w:rsid w:val="00EA5ED1"/>
    <w:rsid w:val="00EA5F3A"/>
    <w:rsid w:val="00EA5FA8"/>
    <w:rsid w:val="00EA62B1"/>
    <w:rsid w:val="00EA656C"/>
    <w:rsid w:val="00EA6617"/>
    <w:rsid w:val="00EA6B2D"/>
    <w:rsid w:val="00EA726B"/>
    <w:rsid w:val="00EA7622"/>
    <w:rsid w:val="00EA7869"/>
    <w:rsid w:val="00EA791D"/>
    <w:rsid w:val="00EA7C16"/>
    <w:rsid w:val="00EA7C6B"/>
    <w:rsid w:val="00EA7F5A"/>
    <w:rsid w:val="00EB0760"/>
    <w:rsid w:val="00EB0AA6"/>
    <w:rsid w:val="00EB0D0C"/>
    <w:rsid w:val="00EB15A1"/>
    <w:rsid w:val="00EB17C2"/>
    <w:rsid w:val="00EB25C8"/>
    <w:rsid w:val="00EB25E6"/>
    <w:rsid w:val="00EB27EE"/>
    <w:rsid w:val="00EB28A5"/>
    <w:rsid w:val="00EB2BD2"/>
    <w:rsid w:val="00EB2CCC"/>
    <w:rsid w:val="00EB2E11"/>
    <w:rsid w:val="00EB3133"/>
    <w:rsid w:val="00EB3582"/>
    <w:rsid w:val="00EB3626"/>
    <w:rsid w:val="00EB3684"/>
    <w:rsid w:val="00EB3D79"/>
    <w:rsid w:val="00EB4433"/>
    <w:rsid w:val="00EB445E"/>
    <w:rsid w:val="00EB4618"/>
    <w:rsid w:val="00EB5606"/>
    <w:rsid w:val="00EB577C"/>
    <w:rsid w:val="00EB5C5B"/>
    <w:rsid w:val="00EB5E06"/>
    <w:rsid w:val="00EB5E64"/>
    <w:rsid w:val="00EB6591"/>
    <w:rsid w:val="00EB7269"/>
    <w:rsid w:val="00EB7737"/>
    <w:rsid w:val="00EB7762"/>
    <w:rsid w:val="00EB7891"/>
    <w:rsid w:val="00EB78E7"/>
    <w:rsid w:val="00EB79AD"/>
    <w:rsid w:val="00EB7AE4"/>
    <w:rsid w:val="00EB7D41"/>
    <w:rsid w:val="00EB7E6C"/>
    <w:rsid w:val="00EC18BD"/>
    <w:rsid w:val="00EC1BB1"/>
    <w:rsid w:val="00EC1D4D"/>
    <w:rsid w:val="00EC2651"/>
    <w:rsid w:val="00EC26B6"/>
    <w:rsid w:val="00EC28FD"/>
    <w:rsid w:val="00EC2D2E"/>
    <w:rsid w:val="00EC3671"/>
    <w:rsid w:val="00EC3A8B"/>
    <w:rsid w:val="00EC3E4B"/>
    <w:rsid w:val="00EC4863"/>
    <w:rsid w:val="00EC4A5C"/>
    <w:rsid w:val="00EC4D57"/>
    <w:rsid w:val="00EC4F9E"/>
    <w:rsid w:val="00EC6A48"/>
    <w:rsid w:val="00EC72BE"/>
    <w:rsid w:val="00EC7318"/>
    <w:rsid w:val="00EC73AA"/>
    <w:rsid w:val="00EC7969"/>
    <w:rsid w:val="00EC7A58"/>
    <w:rsid w:val="00EC7C14"/>
    <w:rsid w:val="00ED013C"/>
    <w:rsid w:val="00ED033C"/>
    <w:rsid w:val="00ED089F"/>
    <w:rsid w:val="00ED10EB"/>
    <w:rsid w:val="00ED16FA"/>
    <w:rsid w:val="00ED2064"/>
    <w:rsid w:val="00ED31B5"/>
    <w:rsid w:val="00ED45AD"/>
    <w:rsid w:val="00ED4688"/>
    <w:rsid w:val="00ED4FEE"/>
    <w:rsid w:val="00ED529E"/>
    <w:rsid w:val="00ED5344"/>
    <w:rsid w:val="00ED574C"/>
    <w:rsid w:val="00ED57B0"/>
    <w:rsid w:val="00ED5C1A"/>
    <w:rsid w:val="00ED622B"/>
    <w:rsid w:val="00ED632C"/>
    <w:rsid w:val="00ED66EE"/>
    <w:rsid w:val="00ED6F5B"/>
    <w:rsid w:val="00ED7428"/>
    <w:rsid w:val="00ED7603"/>
    <w:rsid w:val="00ED7C68"/>
    <w:rsid w:val="00EE02EA"/>
    <w:rsid w:val="00EE078F"/>
    <w:rsid w:val="00EE0E3E"/>
    <w:rsid w:val="00EE0E60"/>
    <w:rsid w:val="00EE1702"/>
    <w:rsid w:val="00EE1842"/>
    <w:rsid w:val="00EE1C8E"/>
    <w:rsid w:val="00EE3998"/>
    <w:rsid w:val="00EE4FE4"/>
    <w:rsid w:val="00EE503B"/>
    <w:rsid w:val="00EE513A"/>
    <w:rsid w:val="00EE5357"/>
    <w:rsid w:val="00EE587D"/>
    <w:rsid w:val="00EE5918"/>
    <w:rsid w:val="00EE5C38"/>
    <w:rsid w:val="00EE6216"/>
    <w:rsid w:val="00EE675A"/>
    <w:rsid w:val="00EE6878"/>
    <w:rsid w:val="00EE68C3"/>
    <w:rsid w:val="00EE6A15"/>
    <w:rsid w:val="00EE6E57"/>
    <w:rsid w:val="00EE73AB"/>
    <w:rsid w:val="00EE7580"/>
    <w:rsid w:val="00EE7F89"/>
    <w:rsid w:val="00EF0012"/>
    <w:rsid w:val="00EF0AFD"/>
    <w:rsid w:val="00EF14E3"/>
    <w:rsid w:val="00EF1AE1"/>
    <w:rsid w:val="00EF1C66"/>
    <w:rsid w:val="00EF22B4"/>
    <w:rsid w:val="00EF2AD8"/>
    <w:rsid w:val="00EF2FAC"/>
    <w:rsid w:val="00EF33CC"/>
    <w:rsid w:val="00EF38F6"/>
    <w:rsid w:val="00EF3BDE"/>
    <w:rsid w:val="00EF3FCD"/>
    <w:rsid w:val="00EF4439"/>
    <w:rsid w:val="00EF49AA"/>
    <w:rsid w:val="00EF4F9B"/>
    <w:rsid w:val="00EF51FE"/>
    <w:rsid w:val="00EF545E"/>
    <w:rsid w:val="00EF557B"/>
    <w:rsid w:val="00EF55D6"/>
    <w:rsid w:val="00EF5922"/>
    <w:rsid w:val="00EF5AB4"/>
    <w:rsid w:val="00EF5DA9"/>
    <w:rsid w:val="00EF5EBA"/>
    <w:rsid w:val="00EF6475"/>
    <w:rsid w:val="00EF67AB"/>
    <w:rsid w:val="00EF73F1"/>
    <w:rsid w:val="00EF7640"/>
    <w:rsid w:val="00EF7B60"/>
    <w:rsid w:val="00F006C5"/>
    <w:rsid w:val="00F00979"/>
    <w:rsid w:val="00F00DEE"/>
    <w:rsid w:val="00F00FD7"/>
    <w:rsid w:val="00F0160E"/>
    <w:rsid w:val="00F01797"/>
    <w:rsid w:val="00F01D91"/>
    <w:rsid w:val="00F01E35"/>
    <w:rsid w:val="00F01F7D"/>
    <w:rsid w:val="00F022A1"/>
    <w:rsid w:val="00F02471"/>
    <w:rsid w:val="00F0279B"/>
    <w:rsid w:val="00F02FE0"/>
    <w:rsid w:val="00F033CD"/>
    <w:rsid w:val="00F03959"/>
    <w:rsid w:val="00F03CF9"/>
    <w:rsid w:val="00F03D12"/>
    <w:rsid w:val="00F0403A"/>
    <w:rsid w:val="00F04BD0"/>
    <w:rsid w:val="00F05082"/>
    <w:rsid w:val="00F052FC"/>
    <w:rsid w:val="00F0581F"/>
    <w:rsid w:val="00F05F7E"/>
    <w:rsid w:val="00F06796"/>
    <w:rsid w:val="00F06B4E"/>
    <w:rsid w:val="00F06F4F"/>
    <w:rsid w:val="00F07072"/>
    <w:rsid w:val="00F07365"/>
    <w:rsid w:val="00F07800"/>
    <w:rsid w:val="00F07A0B"/>
    <w:rsid w:val="00F07C1E"/>
    <w:rsid w:val="00F100F6"/>
    <w:rsid w:val="00F103D6"/>
    <w:rsid w:val="00F104DC"/>
    <w:rsid w:val="00F10A3F"/>
    <w:rsid w:val="00F10BA5"/>
    <w:rsid w:val="00F10BD3"/>
    <w:rsid w:val="00F11004"/>
    <w:rsid w:val="00F11130"/>
    <w:rsid w:val="00F112D3"/>
    <w:rsid w:val="00F11E55"/>
    <w:rsid w:val="00F12170"/>
    <w:rsid w:val="00F1271F"/>
    <w:rsid w:val="00F12855"/>
    <w:rsid w:val="00F128D1"/>
    <w:rsid w:val="00F130F5"/>
    <w:rsid w:val="00F13C26"/>
    <w:rsid w:val="00F14172"/>
    <w:rsid w:val="00F14263"/>
    <w:rsid w:val="00F14373"/>
    <w:rsid w:val="00F14721"/>
    <w:rsid w:val="00F148D2"/>
    <w:rsid w:val="00F15397"/>
    <w:rsid w:val="00F1552E"/>
    <w:rsid w:val="00F15D94"/>
    <w:rsid w:val="00F15FA1"/>
    <w:rsid w:val="00F16291"/>
    <w:rsid w:val="00F16A54"/>
    <w:rsid w:val="00F16EE8"/>
    <w:rsid w:val="00F1743B"/>
    <w:rsid w:val="00F20113"/>
    <w:rsid w:val="00F209E9"/>
    <w:rsid w:val="00F20AF5"/>
    <w:rsid w:val="00F20BA4"/>
    <w:rsid w:val="00F20D8D"/>
    <w:rsid w:val="00F20F9D"/>
    <w:rsid w:val="00F2160B"/>
    <w:rsid w:val="00F2237E"/>
    <w:rsid w:val="00F226AA"/>
    <w:rsid w:val="00F22876"/>
    <w:rsid w:val="00F22DF7"/>
    <w:rsid w:val="00F22F93"/>
    <w:rsid w:val="00F239C6"/>
    <w:rsid w:val="00F23D42"/>
    <w:rsid w:val="00F23D74"/>
    <w:rsid w:val="00F23E63"/>
    <w:rsid w:val="00F23F8F"/>
    <w:rsid w:val="00F24610"/>
    <w:rsid w:val="00F24A81"/>
    <w:rsid w:val="00F255AA"/>
    <w:rsid w:val="00F25D0D"/>
    <w:rsid w:val="00F25F5F"/>
    <w:rsid w:val="00F25F96"/>
    <w:rsid w:val="00F2666F"/>
    <w:rsid w:val="00F2679C"/>
    <w:rsid w:val="00F26923"/>
    <w:rsid w:val="00F26A6F"/>
    <w:rsid w:val="00F26AF5"/>
    <w:rsid w:val="00F26CD4"/>
    <w:rsid w:val="00F26CF9"/>
    <w:rsid w:val="00F26ED8"/>
    <w:rsid w:val="00F27611"/>
    <w:rsid w:val="00F27AF3"/>
    <w:rsid w:val="00F27FC8"/>
    <w:rsid w:val="00F30A4B"/>
    <w:rsid w:val="00F30C89"/>
    <w:rsid w:val="00F30F93"/>
    <w:rsid w:val="00F31501"/>
    <w:rsid w:val="00F317E0"/>
    <w:rsid w:val="00F31A7E"/>
    <w:rsid w:val="00F321AA"/>
    <w:rsid w:val="00F325B8"/>
    <w:rsid w:val="00F333C3"/>
    <w:rsid w:val="00F333F5"/>
    <w:rsid w:val="00F33813"/>
    <w:rsid w:val="00F3389E"/>
    <w:rsid w:val="00F33AF3"/>
    <w:rsid w:val="00F3464B"/>
    <w:rsid w:val="00F34820"/>
    <w:rsid w:val="00F34C3C"/>
    <w:rsid w:val="00F34CE2"/>
    <w:rsid w:val="00F34FEB"/>
    <w:rsid w:val="00F359B0"/>
    <w:rsid w:val="00F35EC7"/>
    <w:rsid w:val="00F36714"/>
    <w:rsid w:val="00F3679D"/>
    <w:rsid w:val="00F37705"/>
    <w:rsid w:val="00F37D1F"/>
    <w:rsid w:val="00F37FA8"/>
    <w:rsid w:val="00F4021C"/>
    <w:rsid w:val="00F40654"/>
    <w:rsid w:val="00F40945"/>
    <w:rsid w:val="00F40A31"/>
    <w:rsid w:val="00F40D75"/>
    <w:rsid w:val="00F4123F"/>
    <w:rsid w:val="00F41888"/>
    <w:rsid w:val="00F423BF"/>
    <w:rsid w:val="00F42503"/>
    <w:rsid w:val="00F426D2"/>
    <w:rsid w:val="00F4272A"/>
    <w:rsid w:val="00F42851"/>
    <w:rsid w:val="00F429FA"/>
    <w:rsid w:val="00F42A71"/>
    <w:rsid w:val="00F42CF9"/>
    <w:rsid w:val="00F42E37"/>
    <w:rsid w:val="00F42ECF"/>
    <w:rsid w:val="00F432C0"/>
    <w:rsid w:val="00F434AB"/>
    <w:rsid w:val="00F4360F"/>
    <w:rsid w:val="00F438D4"/>
    <w:rsid w:val="00F43AEA"/>
    <w:rsid w:val="00F43CC5"/>
    <w:rsid w:val="00F43E69"/>
    <w:rsid w:val="00F44431"/>
    <w:rsid w:val="00F44520"/>
    <w:rsid w:val="00F44703"/>
    <w:rsid w:val="00F44E66"/>
    <w:rsid w:val="00F44FF8"/>
    <w:rsid w:val="00F45205"/>
    <w:rsid w:val="00F45BBE"/>
    <w:rsid w:val="00F467AF"/>
    <w:rsid w:val="00F4699A"/>
    <w:rsid w:val="00F46E00"/>
    <w:rsid w:val="00F47569"/>
    <w:rsid w:val="00F478D4"/>
    <w:rsid w:val="00F47915"/>
    <w:rsid w:val="00F47CFB"/>
    <w:rsid w:val="00F47F4D"/>
    <w:rsid w:val="00F5002B"/>
    <w:rsid w:val="00F50497"/>
    <w:rsid w:val="00F50B2B"/>
    <w:rsid w:val="00F50D1D"/>
    <w:rsid w:val="00F50F33"/>
    <w:rsid w:val="00F51010"/>
    <w:rsid w:val="00F51165"/>
    <w:rsid w:val="00F512D1"/>
    <w:rsid w:val="00F518B1"/>
    <w:rsid w:val="00F52A04"/>
    <w:rsid w:val="00F53A8D"/>
    <w:rsid w:val="00F5428C"/>
    <w:rsid w:val="00F54299"/>
    <w:rsid w:val="00F54528"/>
    <w:rsid w:val="00F548E5"/>
    <w:rsid w:val="00F55AB8"/>
    <w:rsid w:val="00F56257"/>
    <w:rsid w:val="00F56D3E"/>
    <w:rsid w:val="00F56FDF"/>
    <w:rsid w:val="00F57E86"/>
    <w:rsid w:val="00F6010D"/>
    <w:rsid w:val="00F603EC"/>
    <w:rsid w:val="00F606F7"/>
    <w:rsid w:val="00F6087B"/>
    <w:rsid w:val="00F60D75"/>
    <w:rsid w:val="00F62522"/>
    <w:rsid w:val="00F63D3F"/>
    <w:rsid w:val="00F6444C"/>
    <w:rsid w:val="00F65039"/>
    <w:rsid w:val="00F656CF"/>
    <w:rsid w:val="00F65936"/>
    <w:rsid w:val="00F65A12"/>
    <w:rsid w:val="00F65B1A"/>
    <w:rsid w:val="00F660D5"/>
    <w:rsid w:val="00F6641B"/>
    <w:rsid w:val="00F66D8F"/>
    <w:rsid w:val="00F66E18"/>
    <w:rsid w:val="00F67F17"/>
    <w:rsid w:val="00F67F3B"/>
    <w:rsid w:val="00F70125"/>
    <w:rsid w:val="00F70495"/>
    <w:rsid w:val="00F705DF"/>
    <w:rsid w:val="00F70F29"/>
    <w:rsid w:val="00F712CA"/>
    <w:rsid w:val="00F71462"/>
    <w:rsid w:val="00F72524"/>
    <w:rsid w:val="00F72FA6"/>
    <w:rsid w:val="00F73100"/>
    <w:rsid w:val="00F740AA"/>
    <w:rsid w:val="00F74361"/>
    <w:rsid w:val="00F74AC9"/>
    <w:rsid w:val="00F750D6"/>
    <w:rsid w:val="00F755C3"/>
    <w:rsid w:val="00F75ED2"/>
    <w:rsid w:val="00F76002"/>
    <w:rsid w:val="00F76158"/>
    <w:rsid w:val="00F76705"/>
    <w:rsid w:val="00F767A8"/>
    <w:rsid w:val="00F768B7"/>
    <w:rsid w:val="00F76E59"/>
    <w:rsid w:val="00F7756E"/>
    <w:rsid w:val="00F77685"/>
    <w:rsid w:val="00F77892"/>
    <w:rsid w:val="00F7790D"/>
    <w:rsid w:val="00F77F97"/>
    <w:rsid w:val="00F8019D"/>
    <w:rsid w:val="00F80249"/>
    <w:rsid w:val="00F803AA"/>
    <w:rsid w:val="00F803AF"/>
    <w:rsid w:val="00F80EC4"/>
    <w:rsid w:val="00F80EFC"/>
    <w:rsid w:val="00F814C0"/>
    <w:rsid w:val="00F81FB0"/>
    <w:rsid w:val="00F821E9"/>
    <w:rsid w:val="00F82224"/>
    <w:rsid w:val="00F82527"/>
    <w:rsid w:val="00F82CFF"/>
    <w:rsid w:val="00F836D2"/>
    <w:rsid w:val="00F840A5"/>
    <w:rsid w:val="00F84A2D"/>
    <w:rsid w:val="00F85055"/>
    <w:rsid w:val="00F85375"/>
    <w:rsid w:val="00F855B4"/>
    <w:rsid w:val="00F85DD1"/>
    <w:rsid w:val="00F861B7"/>
    <w:rsid w:val="00F86320"/>
    <w:rsid w:val="00F86DAB"/>
    <w:rsid w:val="00F86FAB"/>
    <w:rsid w:val="00F872B9"/>
    <w:rsid w:val="00F87591"/>
    <w:rsid w:val="00F87689"/>
    <w:rsid w:val="00F87781"/>
    <w:rsid w:val="00F87983"/>
    <w:rsid w:val="00F87A1E"/>
    <w:rsid w:val="00F87DC2"/>
    <w:rsid w:val="00F903DE"/>
    <w:rsid w:val="00F904A0"/>
    <w:rsid w:val="00F907D1"/>
    <w:rsid w:val="00F909B4"/>
    <w:rsid w:val="00F90E65"/>
    <w:rsid w:val="00F914A8"/>
    <w:rsid w:val="00F91654"/>
    <w:rsid w:val="00F92384"/>
    <w:rsid w:val="00F92F30"/>
    <w:rsid w:val="00F93187"/>
    <w:rsid w:val="00F93286"/>
    <w:rsid w:val="00F93892"/>
    <w:rsid w:val="00F93C6A"/>
    <w:rsid w:val="00F93D4D"/>
    <w:rsid w:val="00F940A5"/>
    <w:rsid w:val="00F948C5"/>
    <w:rsid w:val="00F94A8F"/>
    <w:rsid w:val="00F9503F"/>
    <w:rsid w:val="00F95178"/>
    <w:rsid w:val="00F954CC"/>
    <w:rsid w:val="00F96197"/>
    <w:rsid w:val="00F9637B"/>
    <w:rsid w:val="00F9641D"/>
    <w:rsid w:val="00F964D6"/>
    <w:rsid w:val="00F96949"/>
    <w:rsid w:val="00F97293"/>
    <w:rsid w:val="00F974C0"/>
    <w:rsid w:val="00F97506"/>
    <w:rsid w:val="00F977E8"/>
    <w:rsid w:val="00F97999"/>
    <w:rsid w:val="00F979EB"/>
    <w:rsid w:val="00F97A2D"/>
    <w:rsid w:val="00F97F89"/>
    <w:rsid w:val="00FA036C"/>
    <w:rsid w:val="00FA0548"/>
    <w:rsid w:val="00FA07F8"/>
    <w:rsid w:val="00FA0A65"/>
    <w:rsid w:val="00FA0BE4"/>
    <w:rsid w:val="00FA164D"/>
    <w:rsid w:val="00FA1BD3"/>
    <w:rsid w:val="00FA1CBF"/>
    <w:rsid w:val="00FA2876"/>
    <w:rsid w:val="00FA2AD3"/>
    <w:rsid w:val="00FA32DB"/>
    <w:rsid w:val="00FA3D17"/>
    <w:rsid w:val="00FA3D5D"/>
    <w:rsid w:val="00FA3DF3"/>
    <w:rsid w:val="00FA40D3"/>
    <w:rsid w:val="00FA48AB"/>
    <w:rsid w:val="00FA4A49"/>
    <w:rsid w:val="00FA4CCA"/>
    <w:rsid w:val="00FA4D6F"/>
    <w:rsid w:val="00FA5088"/>
    <w:rsid w:val="00FA56F7"/>
    <w:rsid w:val="00FA6120"/>
    <w:rsid w:val="00FA627C"/>
    <w:rsid w:val="00FA680E"/>
    <w:rsid w:val="00FA6AB3"/>
    <w:rsid w:val="00FA6E4C"/>
    <w:rsid w:val="00FA72AB"/>
    <w:rsid w:val="00FA7728"/>
    <w:rsid w:val="00FA78B4"/>
    <w:rsid w:val="00FA7909"/>
    <w:rsid w:val="00FA79F0"/>
    <w:rsid w:val="00FA7EB0"/>
    <w:rsid w:val="00FB0BB5"/>
    <w:rsid w:val="00FB0BDA"/>
    <w:rsid w:val="00FB0BE6"/>
    <w:rsid w:val="00FB0C57"/>
    <w:rsid w:val="00FB0E52"/>
    <w:rsid w:val="00FB187D"/>
    <w:rsid w:val="00FB27D9"/>
    <w:rsid w:val="00FB28AA"/>
    <w:rsid w:val="00FB2AD8"/>
    <w:rsid w:val="00FB2FD2"/>
    <w:rsid w:val="00FB3155"/>
    <w:rsid w:val="00FB31F5"/>
    <w:rsid w:val="00FB3916"/>
    <w:rsid w:val="00FB3D94"/>
    <w:rsid w:val="00FB3E7F"/>
    <w:rsid w:val="00FB3E80"/>
    <w:rsid w:val="00FB3F2A"/>
    <w:rsid w:val="00FB461B"/>
    <w:rsid w:val="00FB47A2"/>
    <w:rsid w:val="00FB4A5C"/>
    <w:rsid w:val="00FB505A"/>
    <w:rsid w:val="00FB60DA"/>
    <w:rsid w:val="00FB62D3"/>
    <w:rsid w:val="00FB672C"/>
    <w:rsid w:val="00FB6B18"/>
    <w:rsid w:val="00FB7041"/>
    <w:rsid w:val="00FB7305"/>
    <w:rsid w:val="00FB765E"/>
    <w:rsid w:val="00FB76BB"/>
    <w:rsid w:val="00FB7B5D"/>
    <w:rsid w:val="00FB7B96"/>
    <w:rsid w:val="00FB7C4B"/>
    <w:rsid w:val="00FC04E4"/>
    <w:rsid w:val="00FC0CD8"/>
    <w:rsid w:val="00FC1C79"/>
    <w:rsid w:val="00FC1F36"/>
    <w:rsid w:val="00FC2045"/>
    <w:rsid w:val="00FC25B2"/>
    <w:rsid w:val="00FC337B"/>
    <w:rsid w:val="00FC343F"/>
    <w:rsid w:val="00FC3551"/>
    <w:rsid w:val="00FC3602"/>
    <w:rsid w:val="00FC37D7"/>
    <w:rsid w:val="00FC3A3D"/>
    <w:rsid w:val="00FC4754"/>
    <w:rsid w:val="00FC4905"/>
    <w:rsid w:val="00FC4CC4"/>
    <w:rsid w:val="00FC5991"/>
    <w:rsid w:val="00FC638A"/>
    <w:rsid w:val="00FC6E02"/>
    <w:rsid w:val="00FC7745"/>
    <w:rsid w:val="00FC77C0"/>
    <w:rsid w:val="00FC7B6F"/>
    <w:rsid w:val="00FC7C9B"/>
    <w:rsid w:val="00FC7D4F"/>
    <w:rsid w:val="00FD0562"/>
    <w:rsid w:val="00FD07BB"/>
    <w:rsid w:val="00FD09B6"/>
    <w:rsid w:val="00FD0C18"/>
    <w:rsid w:val="00FD1421"/>
    <w:rsid w:val="00FD15D0"/>
    <w:rsid w:val="00FD2635"/>
    <w:rsid w:val="00FD2B21"/>
    <w:rsid w:val="00FD34D1"/>
    <w:rsid w:val="00FD51ED"/>
    <w:rsid w:val="00FD5AD0"/>
    <w:rsid w:val="00FD5F55"/>
    <w:rsid w:val="00FD6394"/>
    <w:rsid w:val="00FD6EC6"/>
    <w:rsid w:val="00FD76C0"/>
    <w:rsid w:val="00FD7FBD"/>
    <w:rsid w:val="00FE0898"/>
    <w:rsid w:val="00FE09CB"/>
    <w:rsid w:val="00FE1924"/>
    <w:rsid w:val="00FE20F9"/>
    <w:rsid w:val="00FE251B"/>
    <w:rsid w:val="00FE28D0"/>
    <w:rsid w:val="00FE29B0"/>
    <w:rsid w:val="00FE31A1"/>
    <w:rsid w:val="00FE3369"/>
    <w:rsid w:val="00FE39A3"/>
    <w:rsid w:val="00FE3C51"/>
    <w:rsid w:val="00FE3EAA"/>
    <w:rsid w:val="00FE3F6A"/>
    <w:rsid w:val="00FE5B47"/>
    <w:rsid w:val="00FE6752"/>
    <w:rsid w:val="00FE6BBE"/>
    <w:rsid w:val="00FE6C8F"/>
    <w:rsid w:val="00FE71A7"/>
    <w:rsid w:val="00FE71F7"/>
    <w:rsid w:val="00FE7868"/>
    <w:rsid w:val="00FE7F88"/>
    <w:rsid w:val="00FF046A"/>
    <w:rsid w:val="00FF05D1"/>
    <w:rsid w:val="00FF083A"/>
    <w:rsid w:val="00FF0E2D"/>
    <w:rsid w:val="00FF0E4D"/>
    <w:rsid w:val="00FF1D9F"/>
    <w:rsid w:val="00FF3376"/>
    <w:rsid w:val="00FF3410"/>
    <w:rsid w:val="00FF3541"/>
    <w:rsid w:val="00FF429C"/>
    <w:rsid w:val="00FF449B"/>
    <w:rsid w:val="00FF47A6"/>
    <w:rsid w:val="00FF4822"/>
    <w:rsid w:val="00FF4F5B"/>
    <w:rsid w:val="00FF540A"/>
    <w:rsid w:val="00FF5679"/>
    <w:rsid w:val="00FF5BC3"/>
    <w:rsid w:val="00FF5BE1"/>
    <w:rsid w:val="00FF5C21"/>
    <w:rsid w:val="00FF6626"/>
    <w:rsid w:val="00FF6A79"/>
    <w:rsid w:val="00FF6C05"/>
    <w:rsid w:val="00FF6ED5"/>
    <w:rsid w:val="00FF7079"/>
    <w:rsid w:val="00FF76DD"/>
    <w:rsid w:val="00FF7D7C"/>
    <w:rsid w:val="00FF7E1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441"/>
    <w:pPr>
      <w:widowControl w:val="0"/>
      <w:spacing w:line="240" w:lineRule="atLeast"/>
    </w:pPr>
  </w:style>
  <w:style w:type="paragraph" w:styleId="Heading1">
    <w:name w:val="heading 1"/>
    <w:basedOn w:val="Normal"/>
    <w:next w:val="Paragraph"/>
    <w:qFormat/>
    <w:rsid w:val="00A82FD1"/>
    <w:pPr>
      <w:keepNext/>
      <w:numPr>
        <w:numId w:val="1"/>
      </w:numPr>
      <w:spacing w:before="120" w:after="60"/>
      <w:outlineLvl w:val="0"/>
    </w:pPr>
    <w:rPr>
      <w:b/>
      <w:sz w:val="28"/>
    </w:rPr>
  </w:style>
  <w:style w:type="paragraph" w:styleId="Heading2">
    <w:name w:val="heading 2"/>
    <w:basedOn w:val="Heading1"/>
    <w:next w:val="Paragraph"/>
    <w:link w:val="Heading2Char"/>
    <w:qFormat/>
    <w:rsid w:val="00A82FD1"/>
    <w:pPr>
      <w:numPr>
        <w:ilvl w:val="1"/>
      </w:numPr>
      <w:outlineLvl w:val="1"/>
    </w:pPr>
    <w:rPr>
      <w:sz w:val="24"/>
    </w:rPr>
  </w:style>
  <w:style w:type="paragraph" w:styleId="Heading3">
    <w:name w:val="heading 3"/>
    <w:basedOn w:val="Heading1"/>
    <w:next w:val="Paragraph"/>
    <w:qFormat/>
    <w:rsid w:val="00A82FD1"/>
    <w:pPr>
      <w:numPr>
        <w:ilvl w:val="2"/>
      </w:numPr>
      <w:outlineLvl w:val="2"/>
    </w:pPr>
    <w:rPr>
      <w:sz w:val="22"/>
      <w:szCs w:val="22"/>
    </w:rPr>
  </w:style>
  <w:style w:type="paragraph" w:styleId="Heading4">
    <w:name w:val="heading 4"/>
    <w:basedOn w:val="Heading1"/>
    <w:next w:val="Paragraph"/>
    <w:qFormat/>
    <w:rsid w:val="007A6EB4"/>
    <w:pPr>
      <w:numPr>
        <w:ilvl w:val="3"/>
      </w:numPr>
      <w:outlineLvl w:val="3"/>
    </w:pPr>
    <w:rPr>
      <w:i/>
      <w:sz w:val="22"/>
      <w:szCs w:val="22"/>
    </w:rPr>
  </w:style>
  <w:style w:type="paragraph" w:styleId="Heading5">
    <w:name w:val="heading 5"/>
    <w:basedOn w:val="Normal"/>
    <w:next w:val="Paragraph"/>
    <w:qFormat/>
    <w:rsid w:val="007A6EB4"/>
    <w:pPr>
      <w:numPr>
        <w:ilvl w:val="4"/>
        <w:numId w:val="1"/>
      </w:numPr>
      <w:spacing w:before="240" w:after="60"/>
      <w:outlineLvl w:val="4"/>
    </w:pPr>
    <w:rPr>
      <w:i/>
    </w:rPr>
  </w:style>
  <w:style w:type="paragraph" w:styleId="Heading6">
    <w:name w:val="heading 6"/>
    <w:basedOn w:val="Normal"/>
    <w:next w:val="Paragraph"/>
    <w:qFormat/>
    <w:rsid w:val="007A6EB4"/>
    <w:pPr>
      <w:numPr>
        <w:ilvl w:val="5"/>
        <w:numId w:val="1"/>
      </w:numPr>
      <w:spacing w:before="240" w:after="60"/>
      <w:outlineLvl w:val="5"/>
    </w:pPr>
    <w:rPr>
      <w:i/>
    </w:rPr>
  </w:style>
  <w:style w:type="paragraph" w:styleId="Heading7">
    <w:name w:val="heading 7"/>
    <w:basedOn w:val="Normal"/>
    <w:next w:val="Paragraph"/>
    <w:qFormat/>
    <w:rsid w:val="007A6EB4"/>
    <w:pPr>
      <w:numPr>
        <w:ilvl w:val="6"/>
        <w:numId w:val="1"/>
      </w:numPr>
      <w:spacing w:before="240" w:after="60"/>
      <w:outlineLvl w:val="6"/>
    </w:pPr>
  </w:style>
  <w:style w:type="paragraph" w:styleId="Heading8">
    <w:name w:val="heading 8"/>
    <w:basedOn w:val="Normal"/>
    <w:next w:val="Paragraph"/>
    <w:qFormat/>
    <w:rsid w:val="007A6EB4"/>
    <w:pPr>
      <w:numPr>
        <w:ilvl w:val="7"/>
        <w:numId w:val="1"/>
      </w:numPr>
      <w:spacing w:before="240" w:after="60"/>
      <w:outlineLvl w:val="7"/>
    </w:pPr>
    <w:rPr>
      <w:i/>
    </w:rPr>
  </w:style>
  <w:style w:type="paragraph" w:styleId="Heading9">
    <w:name w:val="heading 9"/>
    <w:basedOn w:val="Normal"/>
    <w:next w:val="Paragraph"/>
    <w:qFormat/>
    <w:rsid w:val="007A6EB4"/>
    <w:pPr>
      <w:numPr>
        <w:ilvl w:val="8"/>
        <w:numId w:val="1"/>
      </w:numPr>
      <w:spacing w:before="24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Paragraph"/>
    <w:qFormat/>
    <w:rsid w:val="00C36441"/>
    <w:pPr>
      <w:spacing w:line="240" w:lineRule="auto"/>
      <w:ind w:left="432"/>
      <w:jc w:val="center"/>
    </w:pPr>
    <w:rPr>
      <w:rFonts w:ascii="Arial" w:hAnsi="Arial"/>
      <w:b/>
      <w:sz w:val="32"/>
      <w:szCs w:val="36"/>
    </w:rPr>
  </w:style>
  <w:style w:type="paragraph" w:styleId="Subtitle">
    <w:name w:val="Subtitle"/>
    <w:basedOn w:val="Normal"/>
    <w:next w:val="Paragraph"/>
    <w:qFormat/>
    <w:rsid w:val="00C36441"/>
    <w:pPr>
      <w:spacing w:after="60"/>
    </w:pPr>
    <w:rPr>
      <w:b/>
      <w:sz w:val="24"/>
      <w:lang w:val="en-AU"/>
    </w:rPr>
  </w:style>
  <w:style w:type="paragraph" w:styleId="BodyText2">
    <w:name w:val="Body Text 2"/>
    <w:basedOn w:val="Normal"/>
    <w:link w:val="BodyText2Char"/>
    <w:rsid w:val="00B20CC0"/>
    <w:pPr>
      <w:widowControl/>
      <w:overflowPunct w:val="0"/>
      <w:autoSpaceDE w:val="0"/>
      <w:autoSpaceDN w:val="0"/>
      <w:adjustRightInd w:val="0"/>
      <w:spacing w:line="240" w:lineRule="auto"/>
      <w:textAlignment w:val="baseline"/>
    </w:pPr>
    <w:rPr>
      <w:i/>
      <w:snapToGrid w:val="0"/>
      <w:color w:val="0000FF"/>
    </w:rPr>
  </w:style>
  <w:style w:type="paragraph" w:styleId="TOC1">
    <w:name w:val="toc 1"/>
    <w:basedOn w:val="Normal"/>
    <w:next w:val="Normal"/>
    <w:uiPriority w:val="39"/>
    <w:rsid w:val="000B5A7A"/>
    <w:pPr>
      <w:tabs>
        <w:tab w:val="right" w:pos="9360"/>
      </w:tabs>
      <w:spacing w:before="240" w:after="60"/>
      <w:ind w:right="720"/>
    </w:pPr>
    <w:rPr>
      <w:b/>
      <w:szCs w:val="22"/>
      <w:u w:val="single"/>
    </w:rPr>
  </w:style>
  <w:style w:type="paragraph" w:styleId="TOC2">
    <w:name w:val="toc 2"/>
    <w:basedOn w:val="Normal"/>
    <w:next w:val="Normal"/>
    <w:uiPriority w:val="39"/>
    <w:rsid w:val="000B5A7A"/>
    <w:pPr>
      <w:tabs>
        <w:tab w:val="right" w:pos="9360"/>
      </w:tabs>
      <w:ind w:left="432" w:right="720"/>
    </w:pPr>
  </w:style>
  <w:style w:type="paragraph" w:styleId="TOC3">
    <w:name w:val="toc 3"/>
    <w:basedOn w:val="Normal"/>
    <w:next w:val="Normal"/>
    <w:autoRedefine/>
    <w:uiPriority w:val="39"/>
    <w:rsid w:val="000B5A7A"/>
    <w:pPr>
      <w:tabs>
        <w:tab w:val="left" w:pos="1600"/>
        <w:tab w:val="right" w:pos="9360"/>
      </w:tabs>
      <w:ind w:left="990"/>
    </w:pPr>
    <w:rPr>
      <w:noProof/>
      <w:szCs w:val="22"/>
    </w:rPr>
  </w:style>
  <w:style w:type="paragraph" w:styleId="Header">
    <w:name w:val="header"/>
    <w:basedOn w:val="Normal"/>
    <w:rsid w:val="00A82FD1"/>
    <w:pPr>
      <w:tabs>
        <w:tab w:val="center" w:pos="4320"/>
        <w:tab w:val="right" w:pos="8640"/>
      </w:tabs>
    </w:pPr>
  </w:style>
  <w:style w:type="paragraph" w:styleId="Footer">
    <w:name w:val="footer"/>
    <w:basedOn w:val="Normal"/>
    <w:rsid w:val="00984E82"/>
    <w:pPr>
      <w:tabs>
        <w:tab w:val="center" w:pos="4320"/>
        <w:tab w:val="right" w:pos="8640"/>
      </w:tabs>
    </w:pPr>
  </w:style>
  <w:style w:type="character" w:styleId="PageNumber">
    <w:name w:val="page number"/>
    <w:basedOn w:val="DefaultParagraphFont"/>
    <w:rsid w:val="00984E82"/>
  </w:style>
  <w:style w:type="paragraph" w:customStyle="1" w:styleId="TableText">
    <w:name w:val="Table Text"/>
    <w:basedOn w:val="Normal"/>
    <w:rsid w:val="00F16291"/>
  </w:style>
  <w:style w:type="paragraph" w:styleId="DocumentMap">
    <w:name w:val="Document Map"/>
    <w:basedOn w:val="Normal"/>
    <w:semiHidden/>
    <w:rsid w:val="00984E82"/>
    <w:pPr>
      <w:shd w:val="clear" w:color="auto" w:fill="000080"/>
    </w:pPr>
    <w:rPr>
      <w:rFonts w:ascii="Tahoma" w:hAnsi="Tahoma"/>
    </w:rPr>
  </w:style>
  <w:style w:type="character" w:styleId="FootnoteReference">
    <w:name w:val="footnote reference"/>
    <w:basedOn w:val="DefaultParagraphFont"/>
    <w:semiHidden/>
    <w:rsid w:val="00984E82"/>
    <w:rPr>
      <w:sz w:val="20"/>
      <w:vertAlign w:val="superscript"/>
    </w:rPr>
  </w:style>
  <w:style w:type="paragraph" w:styleId="FootnoteText">
    <w:name w:val="footnote text"/>
    <w:basedOn w:val="Normal"/>
    <w:semiHidden/>
    <w:rsid w:val="00984E82"/>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A82FD1"/>
    <w:pPr>
      <w:spacing w:before="480" w:after="60" w:line="240" w:lineRule="auto"/>
      <w:jc w:val="center"/>
    </w:pPr>
    <w:rPr>
      <w:b/>
      <w:kern w:val="28"/>
      <w:sz w:val="32"/>
    </w:rPr>
  </w:style>
  <w:style w:type="paragraph" w:customStyle="1" w:styleId="Paragraph">
    <w:name w:val="Paragraph"/>
    <w:basedOn w:val="Normal"/>
    <w:link w:val="ParagraphChar"/>
    <w:rsid w:val="000658E8"/>
    <w:pPr>
      <w:spacing w:before="80" w:after="40" w:line="240" w:lineRule="auto"/>
      <w:ind w:left="432"/>
    </w:pPr>
  </w:style>
  <w:style w:type="paragraph" w:styleId="TOC4">
    <w:name w:val="toc 4"/>
    <w:basedOn w:val="Normal"/>
    <w:next w:val="Normal"/>
    <w:autoRedefine/>
    <w:uiPriority w:val="39"/>
    <w:rsid w:val="00984E82"/>
    <w:pPr>
      <w:ind w:left="600"/>
    </w:pPr>
  </w:style>
  <w:style w:type="paragraph" w:styleId="TOC5">
    <w:name w:val="toc 5"/>
    <w:basedOn w:val="Normal"/>
    <w:next w:val="Normal"/>
    <w:autoRedefine/>
    <w:semiHidden/>
    <w:rsid w:val="00984E82"/>
    <w:pPr>
      <w:ind w:left="800"/>
    </w:pPr>
  </w:style>
  <w:style w:type="paragraph" w:styleId="TOC6">
    <w:name w:val="toc 6"/>
    <w:basedOn w:val="Normal"/>
    <w:next w:val="Normal"/>
    <w:autoRedefine/>
    <w:semiHidden/>
    <w:rsid w:val="00984E82"/>
    <w:pPr>
      <w:ind w:left="1000"/>
    </w:pPr>
  </w:style>
  <w:style w:type="paragraph" w:styleId="TOC7">
    <w:name w:val="toc 7"/>
    <w:basedOn w:val="Normal"/>
    <w:next w:val="Normal"/>
    <w:autoRedefine/>
    <w:semiHidden/>
    <w:rsid w:val="00984E82"/>
    <w:pPr>
      <w:ind w:left="1200"/>
    </w:pPr>
  </w:style>
  <w:style w:type="paragraph" w:styleId="TOC8">
    <w:name w:val="toc 8"/>
    <w:basedOn w:val="Normal"/>
    <w:next w:val="Normal"/>
    <w:autoRedefine/>
    <w:semiHidden/>
    <w:rsid w:val="00984E82"/>
    <w:pPr>
      <w:ind w:left="1400"/>
    </w:pPr>
  </w:style>
  <w:style w:type="paragraph" w:styleId="TOC9">
    <w:name w:val="toc 9"/>
    <w:basedOn w:val="Normal"/>
    <w:next w:val="Normal"/>
    <w:autoRedefine/>
    <w:semiHidden/>
    <w:rsid w:val="00984E82"/>
    <w:pPr>
      <w:ind w:left="1600"/>
    </w:pPr>
  </w:style>
  <w:style w:type="paragraph" w:customStyle="1" w:styleId="InfoBlue">
    <w:name w:val="InfoBlue"/>
    <w:basedOn w:val="Normal"/>
    <w:next w:val="Paragraph"/>
    <w:link w:val="InfoBlueChar"/>
    <w:rsid w:val="00084817"/>
    <w:pPr>
      <w:spacing w:after="120"/>
    </w:pPr>
    <w:rPr>
      <w:i/>
      <w:color w:val="0000FF"/>
    </w:rPr>
  </w:style>
  <w:style w:type="character" w:styleId="Hyperlink">
    <w:name w:val="Hyperlink"/>
    <w:basedOn w:val="DefaultParagraphFont"/>
    <w:rsid w:val="00984E82"/>
    <w:rPr>
      <w:color w:val="0000FF"/>
      <w:u w:val="single"/>
    </w:rPr>
  </w:style>
  <w:style w:type="paragraph" w:customStyle="1" w:styleId="TableBullet">
    <w:name w:val="Table Bullet"/>
    <w:basedOn w:val="TableText"/>
    <w:rsid w:val="00606701"/>
    <w:pPr>
      <w:numPr>
        <w:numId w:val="2"/>
      </w:numPr>
      <w:tabs>
        <w:tab w:val="clear" w:pos="720"/>
        <w:tab w:val="left" w:pos="288"/>
      </w:tabs>
      <w:ind w:left="288" w:hanging="288"/>
    </w:pPr>
  </w:style>
  <w:style w:type="table" w:styleId="TableGrid">
    <w:name w:val="Table Grid"/>
    <w:basedOn w:val="TableNormal"/>
    <w:uiPriority w:val="59"/>
    <w:rsid w:val="00084817"/>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75DEE"/>
    <w:rPr>
      <w:rFonts w:ascii="Tahoma" w:hAnsi="Tahoma" w:cs="Tahoma"/>
      <w:sz w:val="16"/>
      <w:szCs w:val="16"/>
    </w:rPr>
  </w:style>
  <w:style w:type="character" w:customStyle="1" w:styleId="InfoBlueChar">
    <w:name w:val="InfoBlue Char"/>
    <w:basedOn w:val="DefaultParagraphFont"/>
    <w:link w:val="InfoBlue"/>
    <w:rsid w:val="0094196B"/>
    <w:rPr>
      <w:i/>
      <w:color w:val="0000FF"/>
      <w:sz w:val="22"/>
      <w:lang w:val="en-US" w:eastAsia="en-US" w:bidi="ar-SA"/>
    </w:rPr>
  </w:style>
  <w:style w:type="character" w:customStyle="1" w:styleId="ParagraphChar">
    <w:name w:val="Paragraph Char"/>
    <w:basedOn w:val="DefaultParagraphFont"/>
    <w:link w:val="Paragraph"/>
    <w:rsid w:val="000658E8"/>
  </w:style>
  <w:style w:type="paragraph" w:styleId="NormalWeb">
    <w:name w:val="Normal (Web)"/>
    <w:basedOn w:val="Normal"/>
    <w:uiPriority w:val="99"/>
    <w:unhideWhenUsed/>
    <w:rsid w:val="007C17CE"/>
    <w:pPr>
      <w:widowControl/>
      <w:spacing w:before="100" w:beforeAutospacing="1" w:after="100" w:afterAutospacing="1" w:line="240" w:lineRule="auto"/>
    </w:pPr>
    <w:rPr>
      <w:sz w:val="24"/>
      <w:szCs w:val="24"/>
    </w:rPr>
  </w:style>
  <w:style w:type="character" w:styleId="PlaceholderText">
    <w:name w:val="Placeholder Text"/>
    <w:basedOn w:val="DefaultParagraphFont"/>
    <w:uiPriority w:val="99"/>
    <w:semiHidden/>
    <w:rsid w:val="00E92DA9"/>
    <w:rPr>
      <w:color w:val="808080"/>
    </w:rPr>
  </w:style>
  <w:style w:type="paragraph" w:customStyle="1" w:styleId="TableHeader">
    <w:name w:val="Table Header"/>
    <w:basedOn w:val="TableText"/>
    <w:rsid w:val="00D87B3C"/>
    <w:pPr>
      <w:jc w:val="center"/>
    </w:pPr>
    <w:rPr>
      <w:b/>
      <w:bCs/>
    </w:rPr>
  </w:style>
  <w:style w:type="character" w:customStyle="1" w:styleId="BodyText2Char">
    <w:name w:val="Body Text 2 Char"/>
    <w:basedOn w:val="DefaultParagraphFont"/>
    <w:link w:val="BodyText2"/>
    <w:rsid w:val="00B20CC0"/>
    <w:rPr>
      <w:i/>
      <w:snapToGrid w:val="0"/>
      <w:color w:val="0000FF"/>
    </w:rPr>
  </w:style>
  <w:style w:type="paragraph" w:styleId="ListParagraph">
    <w:name w:val="List Paragraph"/>
    <w:basedOn w:val="Normal"/>
    <w:uiPriority w:val="34"/>
    <w:qFormat/>
    <w:rsid w:val="00A26DC0"/>
    <w:pPr>
      <w:widowControl/>
      <w:spacing w:after="200" w:line="276" w:lineRule="auto"/>
      <w:ind w:left="720"/>
    </w:pPr>
    <w:rPr>
      <w:rFonts w:ascii="Calibri" w:eastAsiaTheme="minorHAnsi" w:hAnsi="Calibri"/>
      <w:sz w:val="22"/>
      <w:szCs w:val="22"/>
    </w:rPr>
  </w:style>
  <w:style w:type="character" w:styleId="FollowedHyperlink">
    <w:name w:val="FollowedHyperlink"/>
    <w:basedOn w:val="DefaultParagraphFont"/>
    <w:rsid w:val="00561FC8"/>
    <w:rPr>
      <w:color w:val="800080" w:themeColor="followedHyperlink"/>
      <w:u w:val="single"/>
    </w:rPr>
  </w:style>
  <w:style w:type="character" w:styleId="CommentReference">
    <w:name w:val="annotation reference"/>
    <w:basedOn w:val="DefaultParagraphFont"/>
    <w:rsid w:val="004116AD"/>
    <w:rPr>
      <w:sz w:val="16"/>
      <w:szCs w:val="16"/>
    </w:rPr>
  </w:style>
  <w:style w:type="paragraph" w:styleId="CommentText">
    <w:name w:val="annotation text"/>
    <w:basedOn w:val="Normal"/>
    <w:link w:val="CommentTextChar"/>
    <w:rsid w:val="004116AD"/>
    <w:pPr>
      <w:spacing w:line="240" w:lineRule="auto"/>
    </w:pPr>
  </w:style>
  <w:style w:type="character" w:customStyle="1" w:styleId="CommentTextChar">
    <w:name w:val="Comment Text Char"/>
    <w:basedOn w:val="DefaultParagraphFont"/>
    <w:link w:val="CommentText"/>
    <w:rsid w:val="004116AD"/>
  </w:style>
  <w:style w:type="paragraph" w:styleId="CommentSubject">
    <w:name w:val="annotation subject"/>
    <w:basedOn w:val="CommentText"/>
    <w:next w:val="CommentText"/>
    <w:link w:val="CommentSubjectChar"/>
    <w:rsid w:val="004116AD"/>
    <w:rPr>
      <w:b/>
      <w:bCs/>
    </w:rPr>
  </w:style>
  <w:style w:type="character" w:customStyle="1" w:styleId="CommentSubjectChar">
    <w:name w:val="Comment Subject Char"/>
    <w:basedOn w:val="CommentTextChar"/>
    <w:link w:val="CommentSubject"/>
    <w:rsid w:val="004116AD"/>
    <w:rPr>
      <w:b/>
      <w:bCs/>
    </w:rPr>
  </w:style>
  <w:style w:type="paragraph" w:styleId="Revision">
    <w:name w:val="Revision"/>
    <w:hidden/>
    <w:uiPriority w:val="99"/>
    <w:semiHidden/>
    <w:rsid w:val="00654BC5"/>
  </w:style>
  <w:style w:type="character" w:customStyle="1" w:styleId="apple-style-span">
    <w:name w:val="apple-style-span"/>
    <w:basedOn w:val="DefaultParagraphFont"/>
    <w:rsid w:val="00DD29B1"/>
  </w:style>
  <w:style w:type="character" w:customStyle="1" w:styleId="rwrro">
    <w:name w:val="rwrro"/>
    <w:basedOn w:val="DefaultParagraphFont"/>
    <w:rsid w:val="00DD29B1"/>
    <w:rPr>
      <w:strike w:val="0"/>
      <w:dstrike w:val="0"/>
      <w:color w:val="3F52B8"/>
      <w:u w:val="none"/>
      <w:effect w:val="none"/>
    </w:rPr>
  </w:style>
  <w:style w:type="character" w:customStyle="1" w:styleId="Heading2Char">
    <w:name w:val="Heading 2 Char"/>
    <w:basedOn w:val="DefaultParagraphFont"/>
    <w:link w:val="Heading2"/>
    <w:rsid w:val="00F76158"/>
    <w:rPr>
      <w:b/>
      <w:sz w:val="24"/>
    </w:rPr>
  </w:style>
  <w:style w:type="paragraph" w:customStyle="1" w:styleId="NumberedList">
    <w:name w:val="Numbered List"/>
    <w:basedOn w:val="ListNumber"/>
    <w:link w:val="NumberedListChar"/>
    <w:qFormat/>
    <w:rsid w:val="00780895"/>
    <w:pPr>
      <w:numPr>
        <w:numId w:val="0"/>
      </w:numPr>
    </w:pPr>
  </w:style>
  <w:style w:type="character" w:customStyle="1" w:styleId="NumberedListChar">
    <w:name w:val="Numbered List Char"/>
    <w:basedOn w:val="DefaultParagraphFont"/>
    <w:link w:val="NumberedList"/>
    <w:rsid w:val="00780895"/>
  </w:style>
  <w:style w:type="paragraph" w:styleId="ListNumber">
    <w:name w:val="List Number"/>
    <w:basedOn w:val="Normal"/>
    <w:rsid w:val="00780895"/>
    <w:pPr>
      <w:numPr>
        <w:numId w:val="4"/>
      </w:numPr>
      <w:contextualSpacing/>
    </w:pPr>
  </w:style>
  <w:style w:type="character" w:customStyle="1" w:styleId="apple-converted-space">
    <w:name w:val="apple-converted-space"/>
    <w:basedOn w:val="DefaultParagraphFont"/>
    <w:rsid w:val="002218B2"/>
  </w:style>
  <w:style w:type="paragraph" w:styleId="NoSpacing">
    <w:name w:val="No Spacing"/>
    <w:uiPriority w:val="1"/>
    <w:qFormat/>
    <w:rsid w:val="0048084E"/>
    <w:pPr>
      <w:widowControl w:val="0"/>
    </w:pPr>
  </w:style>
  <w:style w:type="paragraph" w:styleId="Caption">
    <w:name w:val="caption"/>
    <w:basedOn w:val="Normal"/>
    <w:next w:val="Normal"/>
    <w:link w:val="CaptionChar"/>
    <w:qFormat/>
    <w:rsid w:val="00A9535A"/>
    <w:pPr>
      <w:widowControl/>
      <w:spacing w:line="240" w:lineRule="auto"/>
    </w:pPr>
    <w:rPr>
      <w:rFonts w:ascii="Calibri" w:hAnsi="Calibri"/>
      <w:b/>
      <w:bCs/>
    </w:rPr>
  </w:style>
  <w:style w:type="paragraph" w:customStyle="1" w:styleId="firstlevelbulleted">
    <w:name w:val="first level bulleted"/>
    <w:basedOn w:val="Normal"/>
    <w:uiPriority w:val="99"/>
    <w:rsid w:val="00063FAA"/>
    <w:pPr>
      <w:widowControl/>
      <w:numPr>
        <w:numId w:val="6"/>
      </w:numPr>
      <w:tabs>
        <w:tab w:val="left" w:pos="360"/>
      </w:tabs>
      <w:spacing w:before="120" w:after="120" w:line="240" w:lineRule="auto"/>
      <w:jc w:val="both"/>
    </w:pPr>
    <w:rPr>
      <w:rFonts w:ascii="Tahoma" w:hAnsi="Tahoma" w:cs="Tahoma"/>
      <w:lang w:val="en-GB"/>
    </w:rPr>
  </w:style>
  <w:style w:type="character" w:customStyle="1" w:styleId="CaptionChar">
    <w:name w:val="Caption Char"/>
    <w:basedOn w:val="DefaultParagraphFont"/>
    <w:link w:val="Caption"/>
    <w:rsid w:val="00DF018A"/>
    <w:rPr>
      <w:rFonts w:ascii="Calibri" w:hAnsi="Calibri"/>
      <w:b/>
      <w:bCs/>
    </w:rPr>
  </w:style>
  <w:style w:type="character" w:customStyle="1" w:styleId="html-tag">
    <w:name w:val="html-tag"/>
    <w:basedOn w:val="DefaultParagraphFont"/>
    <w:rsid w:val="00700B81"/>
  </w:style>
  <w:style w:type="character" w:customStyle="1" w:styleId="html-attribute-name">
    <w:name w:val="html-attribute-name"/>
    <w:basedOn w:val="DefaultParagraphFont"/>
    <w:rsid w:val="00700B81"/>
  </w:style>
  <w:style w:type="character" w:customStyle="1" w:styleId="html-attribute-value">
    <w:name w:val="html-attribute-value"/>
    <w:basedOn w:val="DefaultParagraphFont"/>
    <w:rsid w:val="00700B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12874">
      <w:bodyDiv w:val="1"/>
      <w:marLeft w:val="0"/>
      <w:marRight w:val="0"/>
      <w:marTop w:val="0"/>
      <w:marBottom w:val="0"/>
      <w:divBdr>
        <w:top w:val="none" w:sz="0" w:space="0" w:color="auto"/>
        <w:left w:val="none" w:sz="0" w:space="0" w:color="auto"/>
        <w:bottom w:val="none" w:sz="0" w:space="0" w:color="auto"/>
        <w:right w:val="none" w:sz="0" w:space="0" w:color="auto"/>
      </w:divBdr>
    </w:div>
    <w:div w:id="62336801">
      <w:bodyDiv w:val="1"/>
      <w:marLeft w:val="0"/>
      <w:marRight w:val="0"/>
      <w:marTop w:val="0"/>
      <w:marBottom w:val="0"/>
      <w:divBdr>
        <w:top w:val="none" w:sz="0" w:space="0" w:color="auto"/>
        <w:left w:val="none" w:sz="0" w:space="0" w:color="auto"/>
        <w:bottom w:val="none" w:sz="0" w:space="0" w:color="auto"/>
        <w:right w:val="none" w:sz="0" w:space="0" w:color="auto"/>
      </w:divBdr>
      <w:divsChild>
        <w:div w:id="18627974">
          <w:marLeft w:val="907"/>
          <w:marRight w:val="0"/>
          <w:marTop w:val="0"/>
          <w:marBottom w:val="0"/>
          <w:divBdr>
            <w:top w:val="none" w:sz="0" w:space="0" w:color="auto"/>
            <w:left w:val="none" w:sz="0" w:space="0" w:color="auto"/>
            <w:bottom w:val="none" w:sz="0" w:space="0" w:color="auto"/>
            <w:right w:val="none" w:sz="0" w:space="0" w:color="auto"/>
          </w:divBdr>
        </w:div>
        <w:div w:id="285504060">
          <w:marLeft w:val="907"/>
          <w:marRight w:val="0"/>
          <w:marTop w:val="0"/>
          <w:marBottom w:val="0"/>
          <w:divBdr>
            <w:top w:val="none" w:sz="0" w:space="0" w:color="auto"/>
            <w:left w:val="none" w:sz="0" w:space="0" w:color="auto"/>
            <w:bottom w:val="none" w:sz="0" w:space="0" w:color="auto"/>
            <w:right w:val="none" w:sz="0" w:space="0" w:color="auto"/>
          </w:divBdr>
        </w:div>
        <w:div w:id="458693241">
          <w:marLeft w:val="907"/>
          <w:marRight w:val="0"/>
          <w:marTop w:val="0"/>
          <w:marBottom w:val="0"/>
          <w:divBdr>
            <w:top w:val="none" w:sz="0" w:space="0" w:color="auto"/>
            <w:left w:val="none" w:sz="0" w:space="0" w:color="auto"/>
            <w:bottom w:val="none" w:sz="0" w:space="0" w:color="auto"/>
            <w:right w:val="none" w:sz="0" w:space="0" w:color="auto"/>
          </w:divBdr>
        </w:div>
        <w:div w:id="499851259">
          <w:marLeft w:val="907"/>
          <w:marRight w:val="0"/>
          <w:marTop w:val="0"/>
          <w:marBottom w:val="0"/>
          <w:divBdr>
            <w:top w:val="none" w:sz="0" w:space="0" w:color="auto"/>
            <w:left w:val="none" w:sz="0" w:space="0" w:color="auto"/>
            <w:bottom w:val="none" w:sz="0" w:space="0" w:color="auto"/>
            <w:right w:val="none" w:sz="0" w:space="0" w:color="auto"/>
          </w:divBdr>
        </w:div>
        <w:div w:id="674502315">
          <w:marLeft w:val="907"/>
          <w:marRight w:val="0"/>
          <w:marTop w:val="0"/>
          <w:marBottom w:val="0"/>
          <w:divBdr>
            <w:top w:val="none" w:sz="0" w:space="0" w:color="auto"/>
            <w:left w:val="none" w:sz="0" w:space="0" w:color="auto"/>
            <w:bottom w:val="none" w:sz="0" w:space="0" w:color="auto"/>
            <w:right w:val="none" w:sz="0" w:space="0" w:color="auto"/>
          </w:divBdr>
        </w:div>
        <w:div w:id="696078884">
          <w:marLeft w:val="187"/>
          <w:marRight w:val="0"/>
          <w:marTop w:val="0"/>
          <w:marBottom w:val="0"/>
          <w:divBdr>
            <w:top w:val="none" w:sz="0" w:space="0" w:color="auto"/>
            <w:left w:val="none" w:sz="0" w:space="0" w:color="auto"/>
            <w:bottom w:val="none" w:sz="0" w:space="0" w:color="auto"/>
            <w:right w:val="none" w:sz="0" w:space="0" w:color="auto"/>
          </w:divBdr>
        </w:div>
        <w:div w:id="970793518">
          <w:marLeft w:val="187"/>
          <w:marRight w:val="0"/>
          <w:marTop w:val="0"/>
          <w:marBottom w:val="0"/>
          <w:divBdr>
            <w:top w:val="none" w:sz="0" w:space="0" w:color="auto"/>
            <w:left w:val="none" w:sz="0" w:space="0" w:color="auto"/>
            <w:bottom w:val="none" w:sz="0" w:space="0" w:color="auto"/>
            <w:right w:val="none" w:sz="0" w:space="0" w:color="auto"/>
          </w:divBdr>
        </w:div>
        <w:div w:id="983969261">
          <w:marLeft w:val="907"/>
          <w:marRight w:val="0"/>
          <w:marTop w:val="0"/>
          <w:marBottom w:val="0"/>
          <w:divBdr>
            <w:top w:val="none" w:sz="0" w:space="0" w:color="auto"/>
            <w:left w:val="none" w:sz="0" w:space="0" w:color="auto"/>
            <w:bottom w:val="none" w:sz="0" w:space="0" w:color="auto"/>
            <w:right w:val="none" w:sz="0" w:space="0" w:color="auto"/>
          </w:divBdr>
        </w:div>
        <w:div w:id="1017123126">
          <w:marLeft w:val="907"/>
          <w:marRight w:val="0"/>
          <w:marTop w:val="0"/>
          <w:marBottom w:val="0"/>
          <w:divBdr>
            <w:top w:val="none" w:sz="0" w:space="0" w:color="auto"/>
            <w:left w:val="none" w:sz="0" w:space="0" w:color="auto"/>
            <w:bottom w:val="none" w:sz="0" w:space="0" w:color="auto"/>
            <w:right w:val="none" w:sz="0" w:space="0" w:color="auto"/>
          </w:divBdr>
        </w:div>
        <w:div w:id="1280994262">
          <w:marLeft w:val="187"/>
          <w:marRight w:val="0"/>
          <w:marTop w:val="0"/>
          <w:marBottom w:val="0"/>
          <w:divBdr>
            <w:top w:val="none" w:sz="0" w:space="0" w:color="auto"/>
            <w:left w:val="none" w:sz="0" w:space="0" w:color="auto"/>
            <w:bottom w:val="none" w:sz="0" w:space="0" w:color="auto"/>
            <w:right w:val="none" w:sz="0" w:space="0" w:color="auto"/>
          </w:divBdr>
        </w:div>
        <w:div w:id="1287467119">
          <w:marLeft w:val="187"/>
          <w:marRight w:val="0"/>
          <w:marTop w:val="0"/>
          <w:marBottom w:val="0"/>
          <w:divBdr>
            <w:top w:val="none" w:sz="0" w:space="0" w:color="auto"/>
            <w:left w:val="none" w:sz="0" w:space="0" w:color="auto"/>
            <w:bottom w:val="none" w:sz="0" w:space="0" w:color="auto"/>
            <w:right w:val="none" w:sz="0" w:space="0" w:color="auto"/>
          </w:divBdr>
        </w:div>
        <w:div w:id="1381859314">
          <w:marLeft w:val="907"/>
          <w:marRight w:val="0"/>
          <w:marTop w:val="0"/>
          <w:marBottom w:val="0"/>
          <w:divBdr>
            <w:top w:val="none" w:sz="0" w:space="0" w:color="auto"/>
            <w:left w:val="none" w:sz="0" w:space="0" w:color="auto"/>
            <w:bottom w:val="none" w:sz="0" w:space="0" w:color="auto"/>
            <w:right w:val="none" w:sz="0" w:space="0" w:color="auto"/>
          </w:divBdr>
        </w:div>
        <w:div w:id="1542324639">
          <w:marLeft w:val="907"/>
          <w:marRight w:val="0"/>
          <w:marTop w:val="0"/>
          <w:marBottom w:val="0"/>
          <w:divBdr>
            <w:top w:val="none" w:sz="0" w:space="0" w:color="auto"/>
            <w:left w:val="none" w:sz="0" w:space="0" w:color="auto"/>
            <w:bottom w:val="none" w:sz="0" w:space="0" w:color="auto"/>
            <w:right w:val="none" w:sz="0" w:space="0" w:color="auto"/>
          </w:divBdr>
        </w:div>
        <w:div w:id="1567455256">
          <w:marLeft w:val="907"/>
          <w:marRight w:val="0"/>
          <w:marTop w:val="0"/>
          <w:marBottom w:val="0"/>
          <w:divBdr>
            <w:top w:val="none" w:sz="0" w:space="0" w:color="auto"/>
            <w:left w:val="none" w:sz="0" w:space="0" w:color="auto"/>
            <w:bottom w:val="none" w:sz="0" w:space="0" w:color="auto"/>
            <w:right w:val="none" w:sz="0" w:space="0" w:color="auto"/>
          </w:divBdr>
        </w:div>
        <w:div w:id="1622423131">
          <w:marLeft w:val="187"/>
          <w:marRight w:val="0"/>
          <w:marTop w:val="0"/>
          <w:marBottom w:val="0"/>
          <w:divBdr>
            <w:top w:val="none" w:sz="0" w:space="0" w:color="auto"/>
            <w:left w:val="none" w:sz="0" w:space="0" w:color="auto"/>
            <w:bottom w:val="none" w:sz="0" w:space="0" w:color="auto"/>
            <w:right w:val="none" w:sz="0" w:space="0" w:color="auto"/>
          </w:divBdr>
        </w:div>
        <w:div w:id="1637833604">
          <w:marLeft w:val="907"/>
          <w:marRight w:val="0"/>
          <w:marTop w:val="0"/>
          <w:marBottom w:val="0"/>
          <w:divBdr>
            <w:top w:val="none" w:sz="0" w:space="0" w:color="auto"/>
            <w:left w:val="none" w:sz="0" w:space="0" w:color="auto"/>
            <w:bottom w:val="none" w:sz="0" w:space="0" w:color="auto"/>
            <w:right w:val="none" w:sz="0" w:space="0" w:color="auto"/>
          </w:divBdr>
        </w:div>
        <w:div w:id="1751194106">
          <w:marLeft w:val="187"/>
          <w:marRight w:val="0"/>
          <w:marTop w:val="0"/>
          <w:marBottom w:val="0"/>
          <w:divBdr>
            <w:top w:val="none" w:sz="0" w:space="0" w:color="auto"/>
            <w:left w:val="none" w:sz="0" w:space="0" w:color="auto"/>
            <w:bottom w:val="none" w:sz="0" w:space="0" w:color="auto"/>
            <w:right w:val="none" w:sz="0" w:space="0" w:color="auto"/>
          </w:divBdr>
        </w:div>
        <w:div w:id="1993411620">
          <w:marLeft w:val="907"/>
          <w:marRight w:val="0"/>
          <w:marTop w:val="0"/>
          <w:marBottom w:val="0"/>
          <w:divBdr>
            <w:top w:val="none" w:sz="0" w:space="0" w:color="auto"/>
            <w:left w:val="none" w:sz="0" w:space="0" w:color="auto"/>
            <w:bottom w:val="none" w:sz="0" w:space="0" w:color="auto"/>
            <w:right w:val="none" w:sz="0" w:space="0" w:color="auto"/>
          </w:divBdr>
        </w:div>
      </w:divsChild>
    </w:div>
    <w:div w:id="84620104">
      <w:bodyDiv w:val="1"/>
      <w:marLeft w:val="0"/>
      <w:marRight w:val="0"/>
      <w:marTop w:val="0"/>
      <w:marBottom w:val="0"/>
      <w:divBdr>
        <w:top w:val="none" w:sz="0" w:space="0" w:color="auto"/>
        <w:left w:val="none" w:sz="0" w:space="0" w:color="auto"/>
        <w:bottom w:val="none" w:sz="0" w:space="0" w:color="auto"/>
        <w:right w:val="none" w:sz="0" w:space="0" w:color="auto"/>
      </w:divBdr>
    </w:div>
    <w:div w:id="138228037">
      <w:bodyDiv w:val="1"/>
      <w:marLeft w:val="0"/>
      <w:marRight w:val="0"/>
      <w:marTop w:val="0"/>
      <w:marBottom w:val="0"/>
      <w:divBdr>
        <w:top w:val="none" w:sz="0" w:space="0" w:color="auto"/>
        <w:left w:val="none" w:sz="0" w:space="0" w:color="auto"/>
        <w:bottom w:val="none" w:sz="0" w:space="0" w:color="auto"/>
        <w:right w:val="none" w:sz="0" w:space="0" w:color="auto"/>
      </w:divBdr>
    </w:div>
    <w:div w:id="139810755">
      <w:bodyDiv w:val="1"/>
      <w:marLeft w:val="0"/>
      <w:marRight w:val="0"/>
      <w:marTop w:val="0"/>
      <w:marBottom w:val="0"/>
      <w:divBdr>
        <w:top w:val="none" w:sz="0" w:space="0" w:color="auto"/>
        <w:left w:val="none" w:sz="0" w:space="0" w:color="auto"/>
        <w:bottom w:val="none" w:sz="0" w:space="0" w:color="auto"/>
        <w:right w:val="none" w:sz="0" w:space="0" w:color="auto"/>
      </w:divBdr>
    </w:div>
    <w:div w:id="195630430">
      <w:bodyDiv w:val="1"/>
      <w:marLeft w:val="0"/>
      <w:marRight w:val="0"/>
      <w:marTop w:val="0"/>
      <w:marBottom w:val="0"/>
      <w:divBdr>
        <w:top w:val="none" w:sz="0" w:space="0" w:color="auto"/>
        <w:left w:val="none" w:sz="0" w:space="0" w:color="auto"/>
        <w:bottom w:val="none" w:sz="0" w:space="0" w:color="auto"/>
        <w:right w:val="none" w:sz="0" w:space="0" w:color="auto"/>
      </w:divBdr>
    </w:div>
    <w:div w:id="203637167">
      <w:bodyDiv w:val="1"/>
      <w:marLeft w:val="0"/>
      <w:marRight w:val="0"/>
      <w:marTop w:val="0"/>
      <w:marBottom w:val="0"/>
      <w:divBdr>
        <w:top w:val="none" w:sz="0" w:space="0" w:color="auto"/>
        <w:left w:val="none" w:sz="0" w:space="0" w:color="auto"/>
        <w:bottom w:val="none" w:sz="0" w:space="0" w:color="auto"/>
        <w:right w:val="none" w:sz="0" w:space="0" w:color="auto"/>
      </w:divBdr>
      <w:divsChild>
        <w:div w:id="416950572">
          <w:marLeft w:val="360"/>
          <w:marRight w:val="0"/>
          <w:marTop w:val="200"/>
          <w:marBottom w:val="0"/>
          <w:divBdr>
            <w:top w:val="none" w:sz="0" w:space="0" w:color="auto"/>
            <w:left w:val="none" w:sz="0" w:space="0" w:color="auto"/>
            <w:bottom w:val="none" w:sz="0" w:space="0" w:color="auto"/>
            <w:right w:val="none" w:sz="0" w:space="0" w:color="auto"/>
          </w:divBdr>
        </w:div>
      </w:divsChild>
    </w:div>
    <w:div w:id="222106172">
      <w:bodyDiv w:val="1"/>
      <w:marLeft w:val="0"/>
      <w:marRight w:val="0"/>
      <w:marTop w:val="0"/>
      <w:marBottom w:val="0"/>
      <w:divBdr>
        <w:top w:val="none" w:sz="0" w:space="0" w:color="auto"/>
        <w:left w:val="none" w:sz="0" w:space="0" w:color="auto"/>
        <w:bottom w:val="none" w:sz="0" w:space="0" w:color="auto"/>
        <w:right w:val="none" w:sz="0" w:space="0" w:color="auto"/>
      </w:divBdr>
    </w:div>
    <w:div w:id="312687191">
      <w:bodyDiv w:val="1"/>
      <w:marLeft w:val="0"/>
      <w:marRight w:val="0"/>
      <w:marTop w:val="0"/>
      <w:marBottom w:val="0"/>
      <w:divBdr>
        <w:top w:val="none" w:sz="0" w:space="0" w:color="auto"/>
        <w:left w:val="none" w:sz="0" w:space="0" w:color="auto"/>
        <w:bottom w:val="none" w:sz="0" w:space="0" w:color="auto"/>
        <w:right w:val="none" w:sz="0" w:space="0" w:color="auto"/>
      </w:divBdr>
    </w:div>
    <w:div w:id="323433494">
      <w:bodyDiv w:val="1"/>
      <w:marLeft w:val="0"/>
      <w:marRight w:val="0"/>
      <w:marTop w:val="0"/>
      <w:marBottom w:val="0"/>
      <w:divBdr>
        <w:top w:val="none" w:sz="0" w:space="0" w:color="auto"/>
        <w:left w:val="none" w:sz="0" w:space="0" w:color="auto"/>
        <w:bottom w:val="none" w:sz="0" w:space="0" w:color="auto"/>
        <w:right w:val="none" w:sz="0" w:space="0" w:color="auto"/>
      </w:divBdr>
    </w:div>
    <w:div w:id="328405392">
      <w:bodyDiv w:val="1"/>
      <w:marLeft w:val="0"/>
      <w:marRight w:val="0"/>
      <w:marTop w:val="0"/>
      <w:marBottom w:val="0"/>
      <w:divBdr>
        <w:top w:val="none" w:sz="0" w:space="0" w:color="auto"/>
        <w:left w:val="none" w:sz="0" w:space="0" w:color="auto"/>
        <w:bottom w:val="none" w:sz="0" w:space="0" w:color="auto"/>
        <w:right w:val="none" w:sz="0" w:space="0" w:color="auto"/>
      </w:divBdr>
    </w:div>
    <w:div w:id="343828828">
      <w:bodyDiv w:val="1"/>
      <w:marLeft w:val="0"/>
      <w:marRight w:val="0"/>
      <w:marTop w:val="0"/>
      <w:marBottom w:val="0"/>
      <w:divBdr>
        <w:top w:val="none" w:sz="0" w:space="0" w:color="auto"/>
        <w:left w:val="none" w:sz="0" w:space="0" w:color="auto"/>
        <w:bottom w:val="none" w:sz="0" w:space="0" w:color="auto"/>
        <w:right w:val="none" w:sz="0" w:space="0" w:color="auto"/>
      </w:divBdr>
    </w:div>
    <w:div w:id="362636030">
      <w:bodyDiv w:val="1"/>
      <w:marLeft w:val="0"/>
      <w:marRight w:val="0"/>
      <w:marTop w:val="0"/>
      <w:marBottom w:val="0"/>
      <w:divBdr>
        <w:top w:val="none" w:sz="0" w:space="0" w:color="auto"/>
        <w:left w:val="none" w:sz="0" w:space="0" w:color="auto"/>
        <w:bottom w:val="none" w:sz="0" w:space="0" w:color="auto"/>
        <w:right w:val="none" w:sz="0" w:space="0" w:color="auto"/>
      </w:divBdr>
    </w:div>
    <w:div w:id="496382026">
      <w:bodyDiv w:val="1"/>
      <w:marLeft w:val="0"/>
      <w:marRight w:val="0"/>
      <w:marTop w:val="0"/>
      <w:marBottom w:val="0"/>
      <w:divBdr>
        <w:top w:val="none" w:sz="0" w:space="0" w:color="auto"/>
        <w:left w:val="none" w:sz="0" w:space="0" w:color="auto"/>
        <w:bottom w:val="none" w:sz="0" w:space="0" w:color="auto"/>
        <w:right w:val="none" w:sz="0" w:space="0" w:color="auto"/>
      </w:divBdr>
      <w:divsChild>
        <w:div w:id="89326209">
          <w:marLeft w:val="720"/>
          <w:marRight w:val="0"/>
          <w:marTop w:val="0"/>
          <w:marBottom w:val="0"/>
          <w:divBdr>
            <w:top w:val="none" w:sz="0" w:space="0" w:color="auto"/>
            <w:left w:val="none" w:sz="0" w:space="0" w:color="auto"/>
            <w:bottom w:val="none" w:sz="0" w:space="0" w:color="auto"/>
            <w:right w:val="none" w:sz="0" w:space="0" w:color="auto"/>
          </w:divBdr>
        </w:div>
        <w:div w:id="122037679">
          <w:marLeft w:val="720"/>
          <w:marRight w:val="0"/>
          <w:marTop w:val="0"/>
          <w:marBottom w:val="0"/>
          <w:divBdr>
            <w:top w:val="none" w:sz="0" w:space="0" w:color="auto"/>
            <w:left w:val="none" w:sz="0" w:space="0" w:color="auto"/>
            <w:bottom w:val="none" w:sz="0" w:space="0" w:color="auto"/>
            <w:right w:val="none" w:sz="0" w:space="0" w:color="auto"/>
          </w:divBdr>
        </w:div>
        <w:div w:id="310406048">
          <w:marLeft w:val="1094"/>
          <w:marRight w:val="0"/>
          <w:marTop w:val="0"/>
          <w:marBottom w:val="0"/>
          <w:divBdr>
            <w:top w:val="none" w:sz="0" w:space="0" w:color="auto"/>
            <w:left w:val="none" w:sz="0" w:space="0" w:color="auto"/>
            <w:bottom w:val="none" w:sz="0" w:space="0" w:color="auto"/>
            <w:right w:val="none" w:sz="0" w:space="0" w:color="auto"/>
          </w:divBdr>
        </w:div>
        <w:div w:id="514611402">
          <w:marLeft w:val="720"/>
          <w:marRight w:val="0"/>
          <w:marTop w:val="0"/>
          <w:marBottom w:val="0"/>
          <w:divBdr>
            <w:top w:val="none" w:sz="0" w:space="0" w:color="auto"/>
            <w:left w:val="none" w:sz="0" w:space="0" w:color="auto"/>
            <w:bottom w:val="none" w:sz="0" w:space="0" w:color="auto"/>
            <w:right w:val="none" w:sz="0" w:space="0" w:color="auto"/>
          </w:divBdr>
        </w:div>
        <w:div w:id="892883396">
          <w:marLeft w:val="720"/>
          <w:marRight w:val="0"/>
          <w:marTop w:val="0"/>
          <w:marBottom w:val="0"/>
          <w:divBdr>
            <w:top w:val="none" w:sz="0" w:space="0" w:color="auto"/>
            <w:left w:val="none" w:sz="0" w:space="0" w:color="auto"/>
            <w:bottom w:val="none" w:sz="0" w:space="0" w:color="auto"/>
            <w:right w:val="none" w:sz="0" w:space="0" w:color="auto"/>
          </w:divBdr>
        </w:div>
        <w:div w:id="908659285">
          <w:marLeft w:val="720"/>
          <w:marRight w:val="0"/>
          <w:marTop w:val="0"/>
          <w:marBottom w:val="0"/>
          <w:divBdr>
            <w:top w:val="none" w:sz="0" w:space="0" w:color="auto"/>
            <w:left w:val="none" w:sz="0" w:space="0" w:color="auto"/>
            <w:bottom w:val="none" w:sz="0" w:space="0" w:color="auto"/>
            <w:right w:val="none" w:sz="0" w:space="0" w:color="auto"/>
          </w:divBdr>
        </w:div>
        <w:div w:id="935820237">
          <w:marLeft w:val="720"/>
          <w:marRight w:val="0"/>
          <w:marTop w:val="0"/>
          <w:marBottom w:val="0"/>
          <w:divBdr>
            <w:top w:val="none" w:sz="0" w:space="0" w:color="auto"/>
            <w:left w:val="none" w:sz="0" w:space="0" w:color="auto"/>
            <w:bottom w:val="none" w:sz="0" w:space="0" w:color="auto"/>
            <w:right w:val="none" w:sz="0" w:space="0" w:color="auto"/>
          </w:divBdr>
        </w:div>
        <w:div w:id="973213372">
          <w:marLeft w:val="720"/>
          <w:marRight w:val="0"/>
          <w:marTop w:val="0"/>
          <w:marBottom w:val="0"/>
          <w:divBdr>
            <w:top w:val="none" w:sz="0" w:space="0" w:color="auto"/>
            <w:left w:val="none" w:sz="0" w:space="0" w:color="auto"/>
            <w:bottom w:val="none" w:sz="0" w:space="0" w:color="auto"/>
            <w:right w:val="none" w:sz="0" w:space="0" w:color="auto"/>
          </w:divBdr>
        </w:div>
        <w:div w:id="977808061">
          <w:marLeft w:val="720"/>
          <w:marRight w:val="0"/>
          <w:marTop w:val="0"/>
          <w:marBottom w:val="0"/>
          <w:divBdr>
            <w:top w:val="none" w:sz="0" w:space="0" w:color="auto"/>
            <w:left w:val="none" w:sz="0" w:space="0" w:color="auto"/>
            <w:bottom w:val="none" w:sz="0" w:space="0" w:color="auto"/>
            <w:right w:val="none" w:sz="0" w:space="0" w:color="auto"/>
          </w:divBdr>
        </w:div>
        <w:div w:id="1067849299">
          <w:marLeft w:val="720"/>
          <w:marRight w:val="0"/>
          <w:marTop w:val="0"/>
          <w:marBottom w:val="0"/>
          <w:divBdr>
            <w:top w:val="none" w:sz="0" w:space="0" w:color="auto"/>
            <w:left w:val="none" w:sz="0" w:space="0" w:color="auto"/>
            <w:bottom w:val="none" w:sz="0" w:space="0" w:color="auto"/>
            <w:right w:val="none" w:sz="0" w:space="0" w:color="auto"/>
          </w:divBdr>
        </w:div>
        <w:div w:id="1201550289">
          <w:marLeft w:val="1094"/>
          <w:marRight w:val="0"/>
          <w:marTop w:val="0"/>
          <w:marBottom w:val="0"/>
          <w:divBdr>
            <w:top w:val="none" w:sz="0" w:space="0" w:color="auto"/>
            <w:left w:val="none" w:sz="0" w:space="0" w:color="auto"/>
            <w:bottom w:val="none" w:sz="0" w:space="0" w:color="auto"/>
            <w:right w:val="none" w:sz="0" w:space="0" w:color="auto"/>
          </w:divBdr>
        </w:div>
        <w:div w:id="1374161160">
          <w:marLeft w:val="1094"/>
          <w:marRight w:val="0"/>
          <w:marTop w:val="0"/>
          <w:marBottom w:val="0"/>
          <w:divBdr>
            <w:top w:val="none" w:sz="0" w:space="0" w:color="auto"/>
            <w:left w:val="none" w:sz="0" w:space="0" w:color="auto"/>
            <w:bottom w:val="none" w:sz="0" w:space="0" w:color="auto"/>
            <w:right w:val="none" w:sz="0" w:space="0" w:color="auto"/>
          </w:divBdr>
        </w:div>
        <w:div w:id="1564757131">
          <w:marLeft w:val="720"/>
          <w:marRight w:val="0"/>
          <w:marTop w:val="0"/>
          <w:marBottom w:val="0"/>
          <w:divBdr>
            <w:top w:val="none" w:sz="0" w:space="0" w:color="auto"/>
            <w:left w:val="none" w:sz="0" w:space="0" w:color="auto"/>
            <w:bottom w:val="none" w:sz="0" w:space="0" w:color="auto"/>
            <w:right w:val="none" w:sz="0" w:space="0" w:color="auto"/>
          </w:divBdr>
        </w:div>
        <w:div w:id="1692027076">
          <w:marLeft w:val="187"/>
          <w:marRight w:val="0"/>
          <w:marTop w:val="0"/>
          <w:marBottom w:val="0"/>
          <w:divBdr>
            <w:top w:val="none" w:sz="0" w:space="0" w:color="auto"/>
            <w:left w:val="none" w:sz="0" w:space="0" w:color="auto"/>
            <w:bottom w:val="none" w:sz="0" w:space="0" w:color="auto"/>
            <w:right w:val="none" w:sz="0" w:space="0" w:color="auto"/>
          </w:divBdr>
        </w:div>
        <w:div w:id="1777210304">
          <w:marLeft w:val="720"/>
          <w:marRight w:val="0"/>
          <w:marTop w:val="0"/>
          <w:marBottom w:val="0"/>
          <w:divBdr>
            <w:top w:val="none" w:sz="0" w:space="0" w:color="auto"/>
            <w:left w:val="none" w:sz="0" w:space="0" w:color="auto"/>
            <w:bottom w:val="none" w:sz="0" w:space="0" w:color="auto"/>
            <w:right w:val="none" w:sz="0" w:space="0" w:color="auto"/>
          </w:divBdr>
        </w:div>
        <w:div w:id="1924610304">
          <w:marLeft w:val="720"/>
          <w:marRight w:val="0"/>
          <w:marTop w:val="0"/>
          <w:marBottom w:val="0"/>
          <w:divBdr>
            <w:top w:val="none" w:sz="0" w:space="0" w:color="auto"/>
            <w:left w:val="none" w:sz="0" w:space="0" w:color="auto"/>
            <w:bottom w:val="none" w:sz="0" w:space="0" w:color="auto"/>
            <w:right w:val="none" w:sz="0" w:space="0" w:color="auto"/>
          </w:divBdr>
        </w:div>
      </w:divsChild>
    </w:div>
    <w:div w:id="512181837">
      <w:bodyDiv w:val="1"/>
      <w:marLeft w:val="0"/>
      <w:marRight w:val="0"/>
      <w:marTop w:val="0"/>
      <w:marBottom w:val="0"/>
      <w:divBdr>
        <w:top w:val="none" w:sz="0" w:space="0" w:color="auto"/>
        <w:left w:val="none" w:sz="0" w:space="0" w:color="auto"/>
        <w:bottom w:val="none" w:sz="0" w:space="0" w:color="auto"/>
        <w:right w:val="none" w:sz="0" w:space="0" w:color="auto"/>
      </w:divBdr>
    </w:div>
    <w:div w:id="537468545">
      <w:bodyDiv w:val="1"/>
      <w:marLeft w:val="0"/>
      <w:marRight w:val="0"/>
      <w:marTop w:val="0"/>
      <w:marBottom w:val="0"/>
      <w:divBdr>
        <w:top w:val="none" w:sz="0" w:space="0" w:color="auto"/>
        <w:left w:val="none" w:sz="0" w:space="0" w:color="auto"/>
        <w:bottom w:val="none" w:sz="0" w:space="0" w:color="auto"/>
        <w:right w:val="none" w:sz="0" w:space="0" w:color="auto"/>
      </w:divBdr>
    </w:div>
    <w:div w:id="546265358">
      <w:bodyDiv w:val="1"/>
      <w:marLeft w:val="0"/>
      <w:marRight w:val="0"/>
      <w:marTop w:val="0"/>
      <w:marBottom w:val="0"/>
      <w:divBdr>
        <w:top w:val="none" w:sz="0" w:space="0" w:color="auto"/>
        <w:left w:val="none" w:sz="0" w:space="0" w:color="auto"/>
        <w:bottom w:val="none" w:sz="0" w:space="0" w:color="auto"/>
        <w:right w:val="none" w:sz="0" w:space="0" w:color="auto"/>
      </w:divBdr>
    </w:div>
    <w:div w:id="558829492">
      <w:bodyDiv w:val="1"/>
      <w:marLeft w:val="0"/>
      <w:marRight w:val="0"/>
      <w:marTop w:val="0"/>
      <w:marBottom w:val="0"/>
      <w:divBdr>
        <w:top w:val="none" w:sz="0" w:space="0" w:color="auto"/>
        <w:left w:val="none" w:sz="0" w:space="0" w:color="auto"/>
        <w:bottom w:val="none" w:sz="0" w:space="0" w:color="auto"/>
        <w:right w:val="none" w:sz="0" w:space="0" w:color="auto"/>
      </w:divBdr>
      <w:divsChild>
        <w:div w:id="48963290">
          <w:marLeft w:val="274"/>
          <w:marRight w:val="0"/>
          <w:marTop w:val="0"/>
          <w:marBottom w:val="0"/>
          <w:divBdr>
            <w:top w:val="none" w:sz="0" w:space="0" w:color="auto"/>
            <w:left w:val="none" w:sz="0" w:space="0" w:color="auto"/>
            <w:bottom w:val="none" w:sz="0" w:space="0" w:color="auto"/>
            <w:right w:val="none" w:sz="0" w:space="0" w:color="auto"/>
          </w:divBdr>
        </w:div>
        <w:div w:id="101148506">
          <w:marLeft w:val="274"/>
          <w:marRight w:val="0"/>
          <w:marTop w:val="0"/>
          <w:marBottom w:val="0"/>
          <w:divBdr>
            <w:top w:val="none" w:sz="0" w:space="0" w:color="auto"/>
            <w:left w:val="none" w:sz="0" w:space="0" w:color="auto"/>
            <w:bottom w:val="none" w:sz="0" w:space="0" w:color="auto"/>
            <w:right w:val="none" w:sz="0" w:space="0" w:color="auto"/>
          </w:divBdr>
        </w:div>
        <w:div w:id="249389068">
          <w:marLeft w:val="274"/>
          <w:marRight w:val="0"/>
          <w:marTop w:val="0"/>
          <w:marBottom w:val="0"/>
          <w:divBdr>
            <w:top w:val="none" w:sz="0" w:space="0" w:color="auto"/>
            <w:left w:val="none" w:sz="0" w:space="0" w:color="auto"/>
            <w:bottom w:val="none" w:sz="0" w:space="0" w:color="auto"/>
            <w:right w:val="none" w:sz="0" w:space="0" w:color="auto"/>
          </w:divBdr>
        </w:div>
        <w:div w:id="266082594">
          <w:marLeft w:val="274"/>
          <w:marRight w:val="0"/>
          <w:marTop w:val="0"/>
          <w:marBottom w:val="0"/>
          <w:divBdr>
            <w:top w:val="none" w:sz="0" w:space="0" w:color="auto"/>
            <w:left w:val="none" w:sz="0" w:space="0" w:color="auto"/>
            <w:bottom w:val="none" w:sz="0" w:space="0" w:color="auto"/>
            <w:right w:val="none" w:sz="0" w:space="0" w:color="auto"/>
          </w:divBdr>
        </w:div>
        <w:div w:id="579601401">
          <w:marLeft w:val="994"/>
          <w:marRight w:val="0"/>
          <w:marTop w:val="0"/>
          <w:marBottom w:val="0"/>
          <w:divBdr>
            <w:top w:val="none" w:sz="0" w:space="0" w:color="auto"/>
            <w:left w:val="none" w:sz="0" w:space="0" w:color="auto"/>
            <w:bottom w:val="none" w:sz="0" w:space="0" w:color="auto"/>
            <w:right w:val="none" w:sz="0" w:space="0" w:color="auto"/>
          </w:divBdr>
        </w:div>
        <w:div w:id="800733057">
          <w:marLeft w:val="994"/>
          <w:marRight w:val="0"/>
          <w:marTop w:val="0"/>
          <w:marBottom w:val="0"/>
          <w:divBdr>
            <w:top w:val="none" w:sz="0" w:space="0" w:color="auto"/>
            <w:left w:val="none" w:sz="0" w:space="0" w:color="auto"/>
            <w:bottom w:val="none" w:sz="0" w:space="0" w:color="auto"/>
            <w:right w:val="none" w:sz="0" w:space="0" w:color="auto"/>
          </w:divBdr>
        </w:div>
        <w:div w:id="825121825">
          <w:marLeft w:val="274"/>
          <w:marRight w:val="0"/>
          <w:marTop w:val="0"/>
          <w:marBottom w:val="0"/>
          <w:divBdr>
            <w:top w:val="none" w:sz="0" w:space="0" w:color="auto"/>
            <w:left w:val="none" w:sz="0" w:space="0" w:color="auto"/>
            <w:bottom w:val="none" w:sz="0" w:space="0" w:color="auto"/>
            <w:right w:val="none" w:sz="0" w:space="0" w:color="auto"/>
          </w:divBdr>
        </w:div>
        <w:div w:id="910575648">
          <w:marLeft w:val="994"/>
          <w:marRight w:val="0"/>
          <w:marTop w:val="0"/>
          <w:marBottom w:val="0"/>
          <w:divBdr>
            <w:top w:val="none" w:sz="0" w:space="0" w:color="auto"/>
            <w:left w:val="none" w:sz="0" w:space="0" w:color="auto"/>
            <w:bottom w:val="none" w:sz="0" w:space="0" w:color="auto"/>
            <w:right w:val="none" w:sz="0" w:space="0" w:color="auto"/>
          </w:divBdr>
        </w:div>
        <w:div w:id="1141270604">
          <w:marLeft w:val="274"/>
          <w:marRight w:val="0"/>
          <w:marTop w:val="0"/>
          <w:marBottom w:val="0"/>
          <w:divBdr>
            <w:top w:val="none" w:sz="0" w:space="0" w:color="auto"/>
            <w:left w:val="none" w:sz="0" w:space="0" w:color="auto"/>
            <w:bottom w:val="none" w:sz="0" w:space="0" w:color="auto"/>
            <w:right w:val="none" w:sz="0" w:space="0" w:color="auto"/>
          </w:divBdr>
        </w:div>
        <w:div w:id="1173450015">
          <w:marLeft w:val="994"/>
          <w:marRight w:val="0"/>
          <w:marTop w:val="0"/>
          <w:marBottom w:val="0"/>
          <w:divBdr>
            <w:top w:val="none" w:sz="0" w:space="0" w:color="auto"/>
            <w:left w:val="none" w:sz="0" w:space="0" w:color="auto"/>
            <w:bottom w:val="none" w:sz="0" w:space="0" w:color="auto"/>
            <w:right w:val="none" w:sz="0" w:space="0" w:color="auto"/>
          </w:divBdr>
        </w:div>
        <w:div w:id="1387410710">
          <w:marLeft w:val="274"/>
          <w:marRight w:val="0"/>
          <w:marTop w:val="0"/>
          <w:marBottom w:val="0"/>
          <w:divBdr>
            <w:top w:val="none" w:sz="0" w:space="0" w:color="auto"/>
            <w:left w:val="none" w:sz="0" w:space="0" w:color="auto"/>
            <w:bottom w:val="none" w:sz="0" w:space="0" w:color="auto"/>
            <w:right w:val="none" w:sz="0" w:space="0" w:color="auto"/>
          </w:divBdr>
        </w:div>
        <w:div w:id="1660768237">
          <w:marLeft w:val="994"/>
          <w:marRight w:val="0"/>
          <w:marTop w:val="0"/>
          <w:marBottom w:val="0"/>
          <w:divBdr>
            <w:top w:val="none" w:sz="0" w:space="0" w:color="auto"/>
            <w:left w:val="none" w:sz="0" w:space="0" w:color="auto"/>
            <w:bottom w:val="none" w:sz="0" w:space="0" w:color="auto"/>
            <w:right w:val="none" w:sz="0" w:space="0" w:color="auto"/>
          </w:divBdr>
        </w:div>
        <w:div w:id="1694721779">
          <w:marLeft w:val="994"/>
          <w:marRight w:val="0"/>
          <w:marTop w:val="0"/>
          <w:marBottom w:val="0"/>
          <w:divBdr>
            <w:top w:val="none" w:sz="0" w:space="0" w:color="auto"/>
            <w:left w:val="none" w:sz="0" w:space="0" w:color="auto"/>
            <w:bottom w:val="none" w:sz="0" w:space="0" w:color="auto"/>
            <w:right w:val="none" w:sz="0" w:space="0" w:color="auto"/>
          </w:divBdr>
        </w:div>
        <w:div w:id="1949772536">
          <w:marLeft w:val="994"/>
          <w:marRight w:val="0"/>
          <w:marTop w:val="0"/>
          <w:marBottom w:val="0"/>
          <w:divBdr>
            <w:top w:val="none" w:sz="0" w:space="0" w:color="auto"/>
            <w:left w:val="none" w:sz="0" w:space="0" w:color="auto"/>
            <w:bottom w:val="none" w:sz="0" w:space="0" w:color="auto"/>
            <w:right w:val="none" w:sz="0" w:space="0" w:color="auto"/>
          </w:divBdr>
        </w:div>
        <w:div w:id="1953240649">
          <w:marLeft w:val="274"/>
          <w:marRight w:val="0"/>
          <w:marTop w:val="0"/>
          <w:marBottom w:val="0"/>
          <w:divBdr>
            <w:top w:val="none" w:sz="0" w:space="0" w:color="auto"/>
            <w:left w:val="none" w:sz="0" w:space="0" w:color="auto"/>
            <w:bottom w:val="none" w:sz="0" w:space="0" w:color="auto"/>
            <w:right w:val="none" w:sz="0" w:space="0" w:color="auto"/>
          </w:divBdr>
        </w:div>
        <w:div w:id="2075002575">
          <w:marLeft w:val="994"/>
          <w:marRight w:val="0"/>
          <w:marTop w:val="0"/>
          <w:marBottom w:val="0"/>
          <w:divBdr>
            <w:top w:val="none" w:sz="0" w:space="0" w:color="auto"/>
            <w:left w:val="none" w:sz="0" w:space="0" w:color="auto"/>
            <w:bottom w:val="none" w:sz="0" w:space="0" w:color="auto"/>
            <w:right w:val="none" w:sz="0" w:space="0" w:color="auto"/>
          </w:divBdr>
        </w:div>
        <w:div w:id="2086610755">
          <w:marLeft w:val="994"/>
          <w:marRight w:val="0"/>
          <w:marTop w:val="0"/>
          <w:marBottom w:val="0"/>
          <w:divBdr>
            <w:top w:val="none" w:sz="0" w:space="0" w:color="auto"/>
            <w:left w:val="none" w:sz="0" w:space="0" w:color="auto"/>
            <w:bottom w:val="none" w:sz="0" w:space="0" w:color="auto"/>
            <w:right w:val="none" w:sz="0" w:space="0" w:color="auto"/>
          </w:divBdr>
        </w:div>
      </w:divsChild>
    </w:div>
    <w:div w:id="561715695">
      <w:bodyDiv w:val="1"/>
      <w:marLeft w:val="0"/>
      <w:marRight w:val="0"/>
      <w:marTop w:val="0"/>
      <w:marBottom w:val="0"/>
      <w:divBdr>
        <w:top w:val="none" w:sz="0" w:space="0" w:color="auto"/>
        <w:left w:val="none" w:sz="0" w:space="0" w:color="auto"/>
        <w:bottom w:val="none" w:sz="0" w:space="0" w:color="auto"/>
        <w:right w:val="none" w:sz="0" w:space="0" w:color="auto"/>
      </w:divBdr>
      <w:divsChild>
        <w:div w:id="1673683882">
          <w:marLeft w:val="360"/>
          <w:marRight w:val="0"/>
          <w:marTop w:val="200"/>
          <w:marBottom w:val="0"/>
          <w:divBdr>
            <w:top w:val="none" w:sz="0" w:space="0" w:color="auto"/>
            <w:left w:val="none" w:sz="0" w:space="0" w:color="auto"/>
            <w:bottom w:val="none" w:sz="0" w:space="0" w:color="auto"/>
            <w:right w:val="none" w:sz="0" w:space="0" w:color="auto"/>
          </w:divBdr>
        </w:div>
      </w:divsChild>
    </w:div>
    <w:div w:id="583035657">
      <w:bodyDiv w:val="1"/>
      <w:marLeft w:val="0"/>
      <w:marRight w:val="0"/>
      <w:marTop w:val="0"/>
      <w:marBottom w:val="0"/>
      <w:divBdr>
        <w:top w:val="none" w:sz="0" w:space="0" w:color="auto"/>
        <w:left w:val="none" w:sz="0" w:space="0" w:color="auto"/>
        <w:bottom w:val="none" w:sz="0" w:space="0" w:color="auto"/>
        <w:right w:val="none" w:sz="0" w:space="0" w:color="auto"/>
      </w:divBdr>
    </w:div>
    <w:div w:id="588271971">
      <w:bodyDiv w:val="1"/>
      <w:marLeft w:val="0"/>
      <w:marRight w:val="0"/>
      <w:marTop w:val="0"/>
      <w:marBottom w:val="0"/>
      <w:divBdr>
        <w:top w:val="none" w:sz="0" w:space="0" w:color="auto"/>
        <w:left w:val="none" w:sz="0" w:space="0" w:color="auto"/>
        <w:bottom w:val="none" w:sz="0" w:space="0" w:color="auto"/>
        <w:right w:val="none" w:sz="0" w:space="0" w:color="auto"/>
      </w:divBdr>
    </w:div>
    <w:div w:id="608858241">
      <w:bodyDiv w:val="1"/>
      <w:marLeft w:val="0"/>
      <w:marRight w:val="0"/>
      <w:marTop w:val="0"/>
      <w:marBottom w:val="0"/>
      <w:divBdr>
        <w:top w:val="none" w:sz="0" w:space="0" w:color="auto"/>
        <w:left w:val="none" w:sz="0" w:space="0" w:color="auto"/>
        <w:bottom w:val="none" w:sz="0" w:space="0" w:color="auto"/>
        <w:right w:val="none" w:sz="0" w:space="0" w:color="auto"/>
      </w:divBdr>
      <w:divsChild>
        <w:div w:id="481577663">
          <w:marLeft w:val="994"/>
          <w:marRight w:val="0"/>
          <w:marTop w:val="0"/>
          <w:marBottom w:val="0"/>
          <w:divBdr>
            <w:top w:val="none" w:sz="0" w:space="0" w:color="auto"/>
            <w:left w:val="none" w:sz="0" w:space="0" w:color="auto"/>
            <w:bottom w:val="none" w:sz="0" w:space="0" w:color="auto"/>
            <w:right w:val="none" w:sz="0" w:space="0" w:color="auto"/>
          </w:divBdr>
        </w:div>
        <w:div w:id="733433058">
          <w:marLeft w:val="994"/>
          <w:marRight w:val="0"/>
          <w:marTop w:val="0"/>
          <w:marBottom w:val="0"/>
          <w:divBdr>
            <w:top w:val="none" w:sz="0" w:space="0" w:color="auto"/>
            <w:left w:val="none" w:sz="0" w:space="0" w:color="auto"/>
            <w:bottom w:val="none" w:sz="0" w:space="0" w:color="auto"/>
            <w:right w:val="none" w:sz="0" w:space="0" w:color="auto"/>
          </w:divBdr>
        </w:div>
        <w:div w:id="777525534">
          <w:marLeft w:val="994"/>
          <w:marRight w:val="0"/>
          <w:marTop w:val="0"/>
          <w:marBottom w:val="0"/>
          <w:divBdr>
            <w:top w:val="none" w:sz="0" w:space="0" w:color="auto"/>
            <w:left w:val="none" w:sz="0" w:space="0" w:color="auto"/>
            <w:bottom w:val="none" w:sz="0" w:space="0" w:color="auto"/>
            <w:right w:val="none" w:sz="0" w:space="0" w:color="auto"/>
          </w:divBdr>
        </w:div>
      </w:divsChild>
    </w:div>
    <w:div w:id="662663572">
      <w:bodyDiv w:val="1"/>
      <w:marLeft w:val="0"/>
      <w:marRight w:val="0"/>
      <w:marTop w:val="0"/>
      <w:marBottom w:val="0"/>
      <w:divBdr>
        <w:top w:val="none" w:sz="0" w:space="0" w:color="auto"/>
        <w:left w:val="none" w:sz="0" w:space="0" w:color="auto"/>
        <w:bottom w:val="none" w:sz="0" w:space="0" w:color="auto"/>
        <w:right w:val="none" w:sz="0" w:space="0" w:color="auto"/>
      </w:divBdr>
    </w:div>
    <w:div w:id="737749332">
      <w:bodyDiv w:val="1"/>
      <w:marLeft w:val="0"/>
      <w:marRight w:val="0"/>
      <w:marTop w:val="0"/>
      <w:marBottom w:val="0"/>
      <w:divBdr>
        <w:top w:val="none" w:sz="0" w:space="0" w:color="auto"/>
        <w:left w:val="none" w:sz="0" w:space="0" w:color="auto"/>
        <w:bottom w:val="none" w:sz="0" w:space="0" w:color="auto"/>
        <w:right w:val="none" w:sz="0" w:space="0" w:color="auto"/>
      </w:divBdr>
    </w:div>
    <w:div w:id="738601229">
      <w:bodyDiv w:val="1"/>
      <w:marLeft w:val="0"/>
      <w:marRight w:val="0"/>
      <w:marTop w:val="0"/>
      <w:marBottom w:val="0"/>
      <w:divBdr>
        <w:top w:val="none" w:sz="0" w:space="0" w:color="auto"/>
        <w:left w:val="none" w:sz="0" w:space="0" w:color="auto"/>
        <w:bottom w:val="none" w:sz="0" w:space="0" w:color="auto"/>
        <w:right w:val="none" w:sz="0" w:space="0" w:color="auto"/>
      </w:divBdr>
      <w:divsChild>
        <w:div w:id="1477795094">
          <w:marLeft w:val="0"/>
          <w:marRight w:val="0"/>
          <w:marTop w:val="0"/>
          <w:marBottom w:val="0"/>
          <w:divBdr>
            <w:top w:val="none" w:sz="0" w:space="0" w:color="auto"/>
            <w:left w:val="none" w:sz="0" w:space="0" w:color="auto"/>
            <w:bottom w:val="none" w:sz="0" w:space="0" w:color="auto"/>
            <w:right w:val="none" w:sz="0" w:space="0" w:color="auto"/>
          </w:divBdr>
        </w:div>
      </w:divsChild>
    </w:div>
    <w:div w:id="778256324">
      <w:bodyDiv w:val="1"/>
      <w:marLeft w:val="0"/>
      <w:marRight w:val="0"/>
      <w:marTop w:val="0"/>
      <w:marBottom w:val="0"/>
      <w:divBdr>
        <w:top w:val="none" w:sz="0" w:space="0" w:color="auto"/>
        <w:left w:val="none" w:sz="0" w:space="0" w:color="auto"/>
        <w:bottom w:val="none" w:sz="0" w:space="0" w:color="auto"/>
        <w:right w:val="none" w:sz="0" w:space="0" w:color="auto"/>
      </w:divBdr>
      <w:divsChild>
        <w:div w:id="78067834">
          <w:marLeft w:val="994"/>
          <w:marRight w:val="0"/>
          <w:marTop w:val="0"/>
          <w:marBottom w:val="0"/>
          <w:divBdr>
            <w:top w:val="none" w:sz="0" w:space="0" w:color="auto"/>
            <w:left w:val="none" w:sz="0" w:space="0" w:color="auto"/>
            <w:bottom w:val="none" w:sz="0" w:space="0" w:color="auto"/>
            <w:right w:val="none" w:sz="0" w:space="0" w:color="auto"/>
          </w:divBdr>
        </w:div>
        <w:div w:id="654647943">
          <w:marLeft w:val="994"/>
          <w:marRight w:val="0"/>
          <w:marTop w:val="0"/>
          <w:marBottom w:val="0"/>
          <w:divBdr>
            <w:top w:val="none" w:sz="0" w:space="0" w:color="auto"/>
            <w:left w:val="none" w:sz="0" w:space="0" w:color="auto"/>
            <w:bottom w:val="none" w:sz="0" w:space="0" w:color="auto"/>
            <w:right w:val="none" w:sz="0" w:space="0" w:color="auto"/>
          </w:divBdr>
        </w:div>
        <w:div w:id="812676132">
          <w:marLeft w:val="994"/>
          <w:marRight w:val="0"/>
          <w:marTop w:val="0"/>
          <w:marBottom w:val="0"/>
          <w:divBdr>
            <w:top w:val="none" w:sz="0" w:space="0" w:color="auto"/>
            <w:left w:val="none" w:sz="0" w:space="0" w:color="auto"/>
            <w:bottom w:val="none" w:sz="0" w:space="0" w:color="auto"/>
            <w:right w:val="none" w:sz="0" w:space="0" w:color="auto"/>
          </w:divBdr>
        </w:div>
        <w:div w:id="902763808">
          <w:marLeft w:val="994"/>
          <w:marRight w:val="0"/>
          <w:marTop w:val="0"/>
          <w:marBottom w:val="0"/>
          <w:divBdr>
            <w:top w:val="none" w:sz="0" w:space="0" w:color="auto"/>
            <w:left w:val="none" w:sz="0" w:space="0" w:color="auto"/>
            <w:bottom w:val="none" w:sz="0" w:space="0" w:color="auto"/>
            <w:right w:val="none" w:sz="0" w:space="0" w:color="auto"/>
          </w:divBdr>
        </w:div>
      </w:divsChild>
    </w:div>
    <w:div w:id="784929824">
      <w:bodyDiv w:val="1"/>
      <w:marLeft w:val="0"/>
      <w:marRight w:val="0"/>
      <w:marTop w:val="0"/>
      <w:marBottom w:val="0"/>
      <w:divBdr>
        <w:top w:val="none" w:sz="0" w:space="0" w:color="auto"/>
        <w:left w:val="none" w:sz="0" w:space="0" w:color="auto"/>
        <w:bottom w:val="none" w:sz="0" w:space="0" w:color="auto"/>
        <w:right w:val="none" w:sz="0" w:space="0" w:color="auto"/>
      </w:divBdr>
      <w:divsChild>
        <w:div w:id="1296568412">
          <w:marLeft w:val="0"/>
          <w:marRight w:val="0"/>
          <w:marTop w:val="0"/>
          <w:marBottom w:val="0"/>
          <w:divBdr>
            <w:top w:val="none" w:sz="0" w:space="0" w:color="auto"/>
            <w:left w:val="none" w:sz="0" w:space="0" w:color="auto"/>
            <w:bottom w:val="none" w:sz="0" w:space="0" w:color="auto"/>
            <w:right w:val="none" w:sz="0" w:space="0" w:color="auto"/>
          </w:divBdr>
        </w:div>
      </w:divsChild>
    </w:div>
    <w:div w:id="798305728">
      <w:bodyDiv w:val="1"/>
      <w:marLeft w:val="0"/>
      <w:marRight w:val="0"/>
      <w:marTop w:val="0"/>
      <w:marBottom w:val="0"/>
      <w:divBdr>
        <w:top w:val="none" w:sz="0" w:space="0" w:color="auto"/>
        <w:left w:val="none" w:sz="0" w:space="0" w:color="auto"/>
        <w:bottom w:val="none" w:sz="0" w:space="0" w:color="auto"/>
        <w:right w:val="none" w:sz="0" w:space="0" w:color="auto"/>
      </w:divBdr>
      <w:divsChild>
        <w:div w:id="97455226">
          <w:marLeft w:val="994"/>
          <w:marRight w:val="0"/>
          <w:marTop w:val="0"/>
          <w:marBottom w:val="0"/>
          <w:divBdr>
            <w:top w:val="none" w:sz="0" w:space="0" w:color="auto"/>
            <w:left w:val="none" w:sz="0" w:space="0" w:color="auto"/>
            <w:bottom w:val="none" w:sz="0" w:space="0" w:color="auto"/>
            <w:right w:val="none" w:sz="0" w:space="0" w:color="auto"/>
          </w:divBdr>
        </w:div>
        <w:div w:id="154300154">
          <w:marLeft w:val="994"/>
          <w:marRight w:val="0"/>
          <w:marTop w:val="0"/>
          <w:marBottom w:val="0"/>
          <w:divBdr>
            <w:top w:val="none" w:sz="0" w:space="0" w:color="auto"/>
            <w:left w:val="none" w:sz="0" w:space="0" w:color="auto"/>
            <w:bottom w:val="none" w:sz="0" w:space="0" w:color="auto"/>
            <w:right w:val="none" w:sz="0" w:space="0" w:color="auto"/>
          </w:divBdr>
        </w:div>
        <w:div w:id="689453647">
          <w:marLeft w:val="994"/>
          <w:marRight w:val="0"/>
          <w:marTop w:val="0"/>
          <w:marBottom w:val="0"/>
          <w:divBdr>
            <w:top w:val="none" w:sz="0" w:space="0" w:color="auto"/>
            <w:left w:val="none" w:sz="0" w:space="0" w:color="auto"/>
            <w:bottom w:val="none" w:sz="0" w:space="0" w:color="auto"/>
            <w:right w:val="none" w:sz="0" w:space="0" w:color="auto"/>
          </w:divBdr>
        </w:div>
      </w:divsChild>
    </w:div>
    <w:div w:id="877855759">
      <w:bodyDiv w:val="1"/>
      <w:marLeft w:val="0"/>
      <w:marRight w:val="0"/>
      <w:marTop w:val="0"/>
      <w:marBottom w:val="0"/>
      <w:divBdr>
        <w:top w:val="none" w:sz="0" w:space="0" w:color="auto"/>
        <w:left w:val="none" w:sz="0" w:space="0" w:color="auto"/>
        <w:bottom w:val="none" w:sz="0" w:space="0" w:color="auto"/>
        <w:right w:val="none" w:sz="0" w:space="0" w:color="auto"/>
      </w:divBdr>
    </w:div>
    <w:div w:id="938803414">
      <w:bodyDiv w:val="1"/>
      <w:marLeft w:val="0"/>
      <w:marRight w:val="0"/>
      <w:marTop w:val="0"/>
      <w:marBottom w:val="0"/>
      <w:divBdr>
        <w:top w:val="none" w:sz="0" w:space="0" w:color="auto"/>
        <w:left w:val="none" w:sz="0" w:space="0" w:color="auto"/>
        <w:bottom w:val="none" w:sz="0" w:space="0" w:color="auto"/>
        <w:right w:val="none" w:sz="0" w:space="0" w:color="auto"/>
      </w:divBdr>
    </w:div>
    <w:div w:id="965240049">
      <w:bodyDiv w:val="1"/>
      <w:marLeft w:val="0"/>
      <w:marRight w:val="0"/>
      <w:marTop w:val="0"/>
      <w:marBottom w:val="0"/>
      <w:divBdr>
        <w:top w:val="none" w:sz="0" w:space="0" w:color="auto"/>
        <w:left w:val="none" w:sz="0" w:space="0" w:color="auto"/>
        <w:bottom w:val="none" w:sz="0" w:space="0" w:color="auto"/>
        <w:right w:val="none" w:sz="0" w:space="0" w:color="auto"/>
      </w:divBdr>
    </w:div>
    <w:div w:id="1043484071">
      <w:bodyDiv w:val="1"/>
      <w:marLeft w:val="0"/>
      <w:marRight w:val="0"/>
      <w:marTop w:val="0"/>
      <w:marBottom w:val="0"/>
      <w:divBdr>
        <w:top w:val="none" w:sz="0" w:space="0" w:color="auto"/>
        <w:left w:val="none" w:sz="0" w:space="0" w:color="auto"/>
        <w:bottom w:val="none" w:sz="0" w:space="0" w:color="auto"/>
        <w:right w:val="none" w:sz="0" w:space="0" w:color="auto"/>
      </w:divBdr>
    </w:div>
    <w:div w:id="1059550516">
      <w:bodyDiv w:val="1"/>
      <w:marLeft w:val="0"/>
      <w:marRight w:val="0"/>
      <w:marTop w:val="0"/>
      <w:marBottom w:val="0"/>
      <w:divBdr>
        <w:top w:val="none" w:sz="0" w:space="0" w:color="auto"/>
        <w:left w:val="none" w:sz="0" w:space="0" w:color="auto"/>
        <w:bottom w:val="none" w:sz="0" w:space="0" w:color="auto"/>
        <w:right w:val="none" w:sz="0" w:space="0" w:color="auto"/>
      </w:divBdr>
      <w:divsChild>
        <w:div w:id="63991402">
          <w:marLeft w:val="994"/>
          <w:marRight w:val="0"/>
          <w:marTop w:val="0"/>
          <w:marBottom w:val="0"/>
          <w:divBdr>
            <w:top w:val="none" w:sz="0" w:space="0" w:color="auto"/>
            <w:left w:val="none" w:sz="0" w:space="0" w:color="auto"/>
            <w:bottom w:val="none" w:sz="0" w:space="0" w:color="auto"/>
            <w:right w:val="none" w:sz="0" w:space="0" w:color="auto"/>
          </w:divBdr>
        </w:div>
        <w:div w:id="264965555">
          <w:marLeft w:val="274"/>
          <w:marRight w:val="0"/>
          <w:marTop w:val="0"/>
          <w:marBottom w:val="0"/>
          <w:divBdr>
            <w:top w:val="none" w:sz="0" w:space="0" w:color="auto"/>
            <w:left w:val="none" w:sz="0" w:space="0" w:color="auto"/>
            <w:bottom w:val="none" w:sz="0" w:space="0" w:color="auto"/>
            <w:right w:val="none" w:sz="0" w:space="0" w:color="auto"/>
          </w:divBdr>
        </w:div>
        <w:div w:id="281957839">
          <w:marLeft w:val="994"/>
          <w:marRight w:val="0"/>
          <w:marTop w:val="0"/>
          <w:marBottom w:val="0"/>
          <w:divBdr>
            <w:top w:val="none" w:sz="0" w:space="0" w:color="auto"/>
            <w:left w:val="none" w:sz="0" w:space="0" w:color="auto"/>
            <w:bottom w:val="none" w:sz="0" w:space="0" w:color="auto"/>
            <w:right w:val="none" w:sz="0" w:space="0" w:color="auto"/>
          </w:divBdr>
        </w:div>
        <w:div w:id="297539133">
          <w:marLeft w:val="274"/>
          <w:marRight w:val="0"/>
          <w:marTop w:val="0"/>
          <w:marBottom w:val="0"/>
          <w:divBdr>
            <w:top w:val="none" w:sz="0" w:space="0" w:color="auto"/>
            <w:left w:val="none" w:sz="0" w:space="0" w:color="auto"/>
            <w:bottom w:val="none" w:sz="0" w:space="0" w:color="auto"/>
            <w:right w:val="none" w:sz="0" w:space="0" w:color="auto"/>
          </w:divBdr>
        </w:div>
        <w:div w:id="353580448">
          <w:marLeft w:val="994"/>
          <w:marRight w:val="0"/>
          <w:marTop w:val="0"/>
          <w:marBottom w:val="0"/>
          <w:divBdr>
            <w:top w:val="none" w:sz="0" w:space="0" w:color="auto"/>
            <w:left w:val="none" w:sz="0" w:space="0" w:color="auto"/>
            <w:bottom w:val="none" w:sz="0" w:space="0" w:color="auto"/>
            <w:right w:val="none" w:sz="0" w:space="0" w:color="auto"/>
          </w:divBdr>
        </w:div>
        <w:div w:id="545265425">
          <w:marLeft w:val="994"/>
          <w:marRight w:val="0"/>
          <w:marTop w:val="0"/>
          <w:marBottom w:val="0"/>
          <w:divBdr>
            <w:top w:val="none" w:sz="0" w:space="0" w:color="auto"/>
            <w:left w:val="none" w:sz="0" w:space="0" w:color="auto"/>
            <w:bottom w:val="none" w:sz="0" w:space="0" w:color="auto"/>
            <w:right w:val="none" w:sz="0" w:space="0" w:color="auto"/>
          </w:divBdr>
        </w:div>
        <w:div w:id="822620071">
          <w:marLeft w:val="994"/>
          <w:marRight w:val="0"/>
          <w:marTop w:val="0"/>
          <w:marBottom w:val="0"/>
          <w:divBdr>
            <w:top w:val="none" w:sz="0" w:space="0" w:color="auto"/>
            <w:left w:val="none" w:sz="0" w:space="0" w:color="auto"/>
            <w:bottom w:val="none" w:sz="0" w:space="0" w:color="auto"/>
            <w:right w:val="none" w:sz="0" w:space="0" w:color="auto"/>
          </w:divBdr>
        </w:div>
        <w:div w:id="827330068">
          <w:marLeft w:val="274"/>
          <w:marRight w:val="0"/>
          <w:marTop w:val="0"/>
          <w:marBottom w:val="0"/>
          <w:divBdr>
            <w:top w:val="none" w:sz="0" w:space="0" w:color="auto"/>
            <w:left w:val="none" w:sz="0" w:space="0" w:color="auto"/>
            <w:bottom w:val="none" w:sz="0" w:space="0" w:color="auto"/>
            <w:right w:val="none" w:sz="0" w:space="0" w:color="auto"/>
          </w:divBdr>
        </w:div>
        <w:div w:id="874345924">
          <w:marLeft w:val="994"/>
          <w:marRight w:val="0"/>
          <w:marTop w:val="0"/>
          <w:marBottom w:val="0"/>
          <w:divBdr>
            <w:top w:val="none" w:sz="0" w:space="0" w:color="auto"/>
            <w:left w:val="none" w:sz="0" w:space="0" w:color="auto"/>
            <w:bottom w:val="none" w:sz="0" w:space="0" w:color="auto"/>
            <w:right w:val="none" w:sz="0" w:space="0" w:color="auto"/>
          </w:divBdr>
        </w:div>
        <w:div w:id="1070347154">
          <w:marLeft w:val="994"/>
          <w:marRight w:val="0"/>
          <w:marTop w:val="0"/>
          <w:marBottom w:val="0"/>
          <w:divBdr>
            <w:top w:val="none" w:sz="0" w:space="0" w:color="auto"/>
            <w:left w:val="none" w:sz="0" w:space="0" w:color="auto"/>
            <w:bottom w:val="none" w:sz="0" w:space="0" w:color="auto"/>
            <w:right w:val="none" w:sz="0" w:space="0" w:color="auto"/>
          </w:divBdr>
        </w:div>
        <w:div w:id="1288314960">
          <w:marLeft w:val="994"/>
          <w:marRight w:val="0"/>
          <w:marTop w:val="0"/>
          <w:marBottom w:val="0"/>
          <w:divBdr>
            <w:top w:val="none" w:sz="0" w:space="0" w:color="auto"/>
            <w:left w:val="none" w:sz="0" w:space="0" w:color="auto"/>
            <w:bottom w:val="none" w:sz="0" w:space="0" w:color="auto"/>
            <w:right w:val="none" w:sz="0" w:space="0" w:color="auto"/>
          </w:divBdr>
        </w:div>
        <w:div w:id="1521309865">
          <w:marLeft w:val="994"/>
          <w:marRight w:val="0"/>
          <w:marTop w:val="0"/>
          <w:marBottom w:val="0"/>
          <w:divBdr>
            <w:top w:val="none" w:sz="0" w:space="0" w:color="auto"/>
            <w:left w:val="none" w:sz="0" w:space="0" w:color="auto"/>
            <w:bottom w:val="none" w:sz="0" w:space="0" w:color="auto"/>
            <w:right w:val="none" w:sz="0" w:space="0" w:color="auto"/>
          </w:divBdr>
        </w:div>
        <w:div w:id="1797137602">
          <w:marLeft w:val="994"/>
          <w:marRight w:val="0"/>
          <w:marTop w:val="0"/>
          <w:marBottom w:val="0"/>
          <w:divBdr>
            <w:top w:val="none" w:sz="0" w:space="0" w:color="auto"/>
            <w:left w:val="none" w:sz="0" w:space="0" w:color="auto"/>
            <w:bottom w:val="none" w:sz="0" w:space="0" w:color="auto"/>
            <w:right w:val="none" w:sz="0" w:space="0" w:color="auto"/>
          </w:divBdr>
        </w:div>
        <w:div w:id="1940329156">
          <w:marLeft w:val="994"/>
          <w:marRight w:val="0"/>
          <w:marTop w:val="0"/>
          <w:marBottom w:val="0"/>
          <w:divBdr>
            <w:top w:val="none" w:sz="0" w:space="0" w:color="auto"/>
            <w:left w:val="none" w:sz="0" w:space="0" w:color="auto"/>
            <w:bottom w:val="none" w:sz="0" w:space="0" w:color="auto"/>
            <w:right w:val="none" w:sz="0" w:space="0" w:color="auto"/>
          </w:divBdr>
        </w:div>
        <w:div w:id="1987775784">
          <w:marLeft w:val="994"/>
          <w:marRight w:val="0"/>
          <w:marTop w:val="0"/>
          <w:marBottom w:val="0"/>
          <w:divBdr>
            <w:top w:val="none" w:sz="0" w:space="0" w:color="auto"/>
            <w:left w:val="none" w:sz="0" w:space="0" w:color="auto"/>
            <w:bottom w:val="none" w:sz="0" w:space="0" w:color="auto"/>
            <w:right w:val="none" w:sz="0" w:space="0" w:color="auto"/>
          </w:divBdr>
        </w:div>
        <w:div w:id="1999768649">
          <w:marLeft w:val="994"/>
          <w:marRight w:val="0"/>
          <w:marTop w:val="0"/>
          <w:marBottom w:val="0"/>
          <w:divBdr>
            <w:top w:val="none" w:sz="0" w:space="0" w:color="auto"/>
            <w:left w:val="none" w:sz="0" w:space="0" w:color="auto"/>
            <w:bottom w:val="none" w:sz="0" w:space="0" w:color="auto"/>
            <w:right w:val="none" w:sz="0" w:space="0" w:color="auto"/>
          </w:divBdr>
        </w:div>
        <w:div w:id="2013098388">
          <w:marLeft w:val="274"/>
          <w:marRight w:val="0"/>
          <w:marTop w:val="0"/>
          <w:marBottom w:val="0"/>
          <w:divBdr>
            <w:top w:val="none" w:sz="0" w:space="0" w:color="auto"/>
            <w:left w:val="none" w:sz="0" w:space="0" w:color="auto"/>
            <w:bottom w:val="none" w:sz="0" w:space="0" w:color="auto"/>
            <w:right w:val="none" w:sz="0" w:space="0" w:color="auto"/>
          </w:divBdr>
        </w:div>
        <w:div w:id="2099014440">
          <w:marLeft w:val="994"/>
          <w:marRight w:val="0"/>
          <w:marTop w:val="0"/>
          <w:marBottom w:val="0"/>
          <w:divBdr>
            <w:top w:val="none" w:sz="0" w:space="0" w:color="auto"/>
            <w:left w:val="none" w:sz="0" w:space="0" w:color="auto"/>
            <w:bottom w:val="none" w:sz="0" w:space="0" w:color="auto"/>
            <w:right w:val="none" w:sz="0" w:space="0" w:color="auto"/>
          </w:divBdr>
        </w:div>
      </w:divsChild>
    </w:div>
    <w:div w:id="1060055063">
      <w:bodyDiv w:val="1"/>
      <w:marLeft w:val="0"/>
      <w:marRight w:val="0"/>
      <w:marTop w:val="0"/>
      <w:marBottom w:val="0"/>
      <w:divBdr>
        <w:top w:val="none" w:sz="0" w:space="0" w:color="auto"/>
        <w:left w:val="none" w:sz="0" w:space="0" w:color="auto"/>
        <w:bottom w:val="none" w:sz="0" w:space="0" w:color="auto"/>
        <w:right w:val="none" w:sz="0" w:space="0" w:color="auto"/>
      </w:divBdr>
    </w:div>
    <w:div w:id="1085492137">
      <w:bodyDiv w:val="1"/>
      <w:marLeft w:val="0"/>
      <w:marRight w:val="0"/>
      <w:marTop w:val="0"/>
      <w:marBottom w:val="0"/>
      <w:divBdr>
        <w:top w:val="none" w:sz="0" w:space="0" w:color="auto"/>
        <w:left w:val="none" w:sz="0" w:space="0" w:color="auto"/>
        <w:bottom w:val="none" w:sz="0" w:space="0" w:color="auto"/>
        <w:right w:val="none" w:sz="0" w:space="0" w:color="auto"/>
      </w:divBdr>
      <w:divsChild>
        <w:div w:id="198011489">
          <w:marLeft w:val="994"/>
          <w:marRight w:val="0"/>
          <w:marTop w:val="0"/>
          <w:marBottom w:val="0"/>
          <w:divBdr>
            <w:top w:val="none" w:sz="0" w:space="0" w:color="auto"/>
            <w:left w:val="none" w:sz="0" w:space="0" w:color="auto"/>
            <w:bottom w:val="none" w:sz="0" w:space="0" w:color="auto"/>
            <w:right w:val="none" w:sz="0" w:space="0" w:color="auto"/>
          </w:divBdr>
        </w:div>
        <w:div w:id="368838425">
          <w:marLeft w:val="994"/>
          <w:marRight w:val="0"/>
          <w:marTop w:val="0"/>
          <w:marBottom w:val="0"/>
          <w:divBdr>
            <w:top w:val="none" w:sz="0" w:space="0" w:color="auto"/>
            <w:left w:val="none" w:sz="0" w:space="0" w:color="auto"/>
            <w:bottom w:val="none" w:sz="0" w:space="0" w:color="auto"/>
            <w:right w:val="none" w:sz="0" w:space="0" w:color="auto"/>
          </w:divBdr>
        </w:div>
        <w:div w:id="406344273">
          <w:marLeft w:val="994"/>
          <w:marRight w:val="0"/>
          <w:marTop w:val="0"/>
          <w:marBottom w:val="0"/>
          <w:divBdr>
            <w:top w:val="none" w:sz="0" w:space="0" w:color="auto"/>
            <w:left w:val="none" w:sz="0" w:space="0" w:color="auto"/>
            <w:bottom w:val="none" w:sz="0" w:space="0" w:color="auto"/>
            <w:right w:val="none" w:sz="0" w:space="0" w:color="auto"/>
          </w:divBdr>
        </w:div>
        <w:div w:id="1155293198">
          <w:marLeft w:val="994"/>
          <w:marRight w:val="0"/>
          <w:marTop w:val="0"/>
          <w:marBottom w:val="0"/>
          <w:divBdr>
            <w:top w:val="none" w:sz="0" w:space="0" w:color="auto"/>
            <w:left w:val="none" w:sz="0" w:space="0" w:color="auto"/>
            <w:bottom w:val="none" w:sz="0" w:space="0" w:color="auto"/>
            <w:right w:val="none" w:sz="0" w:space="0" w:color="auto"/>
          </w:divBdr>
        </w:div>
      </w:divsChild>
    </w:div>
    <w:div w:id="1110777279">
      <w:bodyDiv w:val="1"/>
      <w:marLeft w:val="0"/>
      <w:marRight w:val="0"/>
      <w:marTop w:val="0"/>
      <w:marBottom w:val="0"/>
      <w:divBdr>
        <w:top w:val="none" w:sz="0" w:space="0" w:color="auto"/>
        <w:left w:val="none" w:sz="0" w:space="0" w:color="auto"/>
        <w:bottom w:val="none" w:sz="0" w:space="0" w:color="auto"/>
        <w:right w:val="none" w:sz="0" w:space="0" w:color="auto"/>
      </w:divBdr>
    </w:div>
    <w:div w:id="1162306920">
      <w:bodyDiv w:val="1"/>
      <w:marLeft w:val="0"/>
      <w:marRight w:val="0"/>
      <w:marTop w:val="0"/>
      <w:marBottom w:val="0"/>
      <w:divBdr>
        <w:top w:val="none" w:sz="0" w:space="0" w:color="auto"/>
        <w:left w:val="none" w:sz="0" w:space="0" w:color="auto"/>
        <w:bottom w:val="none" w:sz="0" w:space="0" w:color="auto"/>
        <w:right w:val="none" w:sz="0" w:space="0" w:color="auto"/>
      </w:divBdr>
    </w:div>
    <w:div w:id="1213924972">
      <w:bodyDiv w:val="1"/>
      <w:marLeft w:val="0"/>
      <w:marRight w:val="0"/>
      <w:marTop w:val="0"/>
      <w:marBottom w:val="0"/>
      <w:divBdr>
        <w:top w:val="none" w:sz="0" w:space="0" w:color="auto"/>
        <w:left w:val="none" w:sz="0" w:space="0" w:color="auto"/>
        <w:bottom w:val="none" w:sz="0" w:space="0" w:color="auto"/>
        <w:right w:val="none" w:sz="0" w:space="0" w:color="auto"/>
      </w:divBdr>
    </w:div>
    <w:div w:id="1227641944">
      <w:bodyDiv w:val="1"/>
      <w:marLeft w:val="0"/>
      <w:marRight w:val="0"/>
      <w:marTop w:val="0"/>
      <w:marBottom w:val="0"/>
      <w:divBdr>
        <w:top w:val="none" w:sz="0" w:space="0" w:color="auto"/>
        <w:left w:val="none" w:sz="0" w:space="0" w:color="auto"/>
        <w:bottom w:val="none" w:sz="0" w:space="0" w:color="auto"/>
        <w:right w:val="none" w:sz="0" w:space="0" w:color="auto"/>
      </w:divBdr>
      <w:divsChild>
        <w:div w:id="112019026">
          <w:marLeft w:val="187"/>
          <w:marRight w:val="0"/>
          <w:marTop w:val="0"/>
          <w:marBottom w:val="0"/>
          <w:divBdr>
            <w:top w:val="none" w:sz="0" w:space="0" w:color="auto"/>
            <w:left w:val="none" w:sz="0" w:space="0" w:color="auto"/>
            <w:bottom w:val="none" w:sz="0" w:space="0" w:color="auto"/>
            <w:right w:val="none" w:sz="0" w:space="0" w:color="auto"/>
          </w:divBdr>
        </w:div>
        <w:div w:id="247423274">
          <w:marLeft w:val="187"/>
          <w:marRight w:val="0"/>
          <w:marTop w:val="0"/>
          <w:marBottom w:val="0"/>
          <w:divBdr>
            <w:top w:val="none" w:sz="0" w:space="0" w:color="auto"/>
            <w:left w:val="none" w:sz="0" w:space="0" w:color="auto"/>
            <w:bottom w:val="none" w:sz="0" w:space="0" w:color="auto"/>
            <w:right w:val="none" w:sz="0" w:space="0" w:color="auto"/>
          </w:divBdr>
        </w:div>
        <w:div w:id="313219529">
          <w:marLeft w:val="907"/>
          <w:marRight w:val="0"/>
          <w:marTop w:val="0"/>
          <w:marBottom w:val="0"/>
          <w:divBdr>
            <w:top w:val="none" w:sz="0" w:space="0" w:color="auto"/>
            <w:left w:val="none" w:sz="0" w:space="0" w:color="auto"/>
            <w:bottom w:val="none" w:sz="0" w:space="0" w:color="auto"/>
            <w:right w:val="none" w:sz="0" w:space="0" w:color="auto"/>
          </w:divBdr>
        </w:div>
        <w:div w:id="324355923">
          <w:marLeft w:val="187"/>
          <w:marRight w:val="0"/>
          <w:marTop w:val="0"/>
          <w:marBottom w:val="0"/>
          <w:divBdr>
            <w:top w:val="none" w:sz="0" w:space="0" w:color="auto"/>
            <w:left w:val="none" w:sz="0" w:space="0" w:color="auto"/>
            <w:bottom w:val="none" w:sz="0" w:space="0" w:color="auto"/>
            <w:right w:val="none" w:sz="0" w:space="0" w:color="auto"/>
          </w:divBdr>
        </w:div>
        <w:div w:id="760950048">
          <w:marLeft w:val="907"/>
          <w:marRight w:val="0"/>
          <w:marTop w:val="0"/>
          <w:marBottom w:val="0"/>
          <w:divBdr>
            <w:top w:val="none" w:sz="0" w:space="0" w:color="auto"/>
            <w:left w:val="none" w:sz="0" w:space="0" w:color="auto"/>
            <w:bottom w:val="none" w:sz="0" w:space="0" w:color="auto"/>
            <w:right w:val="none" w:sz="0" w:space="0" w:color="auto"/>
          </w:divBdr>
        </w:div>
        <w:div w:id="818810145">
          <w:marLeft w:val="187"/>
          <w:marRight w:val="0"/>
          <w:marTop w:val="0"/>
          <w:marBottom w:val="0"/>
          <w:divBdr>
            <w:top w:val="none" w:sz="0" w:space="0" w:color="auto"/>
            <w:left w:val="none" w:sz="0" w:space="0" w:color="auto"/>
            <w:bottom w:val="none" w:sz="0" w:space="0" w:color="auto"/>
            <w:right w:val="none" w:sz="0" w:space="0" w:color="auto"/>
          </w:divBdr>
        </w:div>
        <w:div w:id="818880871">
          <w:marLeft w:val="907"/>
          <w:marRight w:val="0"/>
          <w:marTop w:val="0"/>
          <w:marBottom w:val="0"/>
          <w:divBdr>
            <w:top w:val="none" w:sz="0" w:space="0" w:color="auto"/>
            <w:left w:val="none" w:sz="0" w:space="0" w:color="auto"/>
            <w:bottom w:val="none" w:sz="0" w:space="0" w:color="auto"/>
            <w:right w:val="none" w:sz="0" w:space="0" w:color="auto"/>
          </w:divBdr>
        </w:div>
        <w:div w:id="900215084">
          <w:marLeft w:val="187"/>
          <w:marRight w:val="0"/>
          <w:marTop w:val="0"/>
          <w:marBottom w:val="0"/>
          <w:divBdr>
            <w:top w:val="none" w:sz="0" w:space="0" w:color="auto"/>
            <w:left w:val="none" w:sz="0" w:space="0" w:color="auto"/>
            <w:bottom w:val="none" w:sz="0" w:space="0" w:color="auto"/>
            <w:right w:val="none" w:sz="0" w:space="0" w:color="auto"/>
          </w:divBdr>
        </w:div>
        <w:div w:id="950625212">
          <w:marLeft w:val="187"/>
          <w:marRight w:val="0"/>
          <w:marTop w:val="0"/>
          <w:marBottom w:val="0"/>
          <w:divBdr>
            <w:top w:val="none" w:sz="0" w:space="0" w:color="auto"/>
            <w:left w:val="none" w:sz="0" w:space="0" w:color="auto"/>
            <w:bottom w:val="none" w:sz="0" w:space="0" w:color="auto"/>
            <w:right w:val="none" w:sz="0" w:space="0" w:color="auto"/>
          </w:divBdr>
        </w:div>
        <w:div w:id="1088503920">
          <w:marLeft w:val="187"/>
          <w:marRight w:val="0"/>
          <w:marTop w:val="0"/>
          <w:marBottom w:val="0"/>
          <w:divBdr>
            <w:top w:val="none" w:sz="0" w:space="0" w:color="auto"/>
            <w:left w:val="none" w:sz="0" w:space="0" w:color="auto"/>
            <w:bottom w:val="none" w:sz="0" w:space="0" w:color="auto"/>
            <w:right w:val="none" w:sz="0" w:space="0" w:color="auto"/>
          </w:divBdr>
        </w:div>
        <w:div w:id="1390493537">
          <w:marLeft w:val="907"/>
          <w:marRight w:val="0"/>
          <w:marTop w:val="0"/>
          <w:marBottom w:val="0"/>
          <w:divBdr>
            <w:top w:val="none" w:sz="0" w:space="0" w:color="auto"/>
            <w:left w:val="none" w:sz="0" w:space="0" w:color="auto"/>
            <w:bottom w:val="none" w:sz="0" w:space="0" w:color="auto"/>
            <w:right w:val="none" w:sz="0" w:space="0" w:color="auto"/>
          </w:divBdr>
        </w:div>
        <w:div w:id="1558391085">
          <w:marLeft w:val="907"/>
          <w:marRight w:val="0"/>
          <w:marTop w:val="0"/>
          <w:marBottom w:val="0"/>
          <w:divBdr>
            <w:top w:val="none" w:sz="0" w:space="0" w:color="auto"/>
            <w:left w:val="none" w:sz="0" w:space="0" w:color="auto"/>
            <w:bottom w:val="none" w:sz="0" w:space="0" w:color="auto"/>
            <w:right w:val="none" w:sz="0" w:space="0" w:color="auto"/>
          </w:divBdr>
        </w:div>
      </w:divsChild>
    </w:div>
    <w:div w:id="1259370351">
      <w:bodyDiv w:val="1"/>
      <w:marLeft w:val="0"/>
      <w:marRight w:val="0"/>
      <w:marTop w:val="0"/>
      <w:marBottom w:val="0"/>
      <w:divBdr>
        <w:top w:val="none" w:sz="0" w:space="0" w:color="auto"/>
        <w:left w:val="none" w:sz="0" w:space="0" w:color="auto"/>
        <w:bottom w:val="none" w:sz="0" w:space="0" w:color="auto"/>
        <w:right w:val="none" w:sz="0" w:space="0" w:color="auto"/>
      </w:divBdr>
      <w:divsChild>
        <w:div w:id="1427731629">
          <w:marLeft w:val="0"/>
          <w:marRight w:val="0"/>
          <w:marTop w:val="0"/>
          <w:marBottom w:val="0"/>
          <w:divBdr>
            <w:top w:val="none" w:sz="0" w:space="0" w:color="auto"/>
            <w:left w:val="none" w:sz="0" w:space="0" w:color="auto"/>
            <w:bottom w:val="none" w:sz="0" w:space="0" w:color="auto"/>
            <w:right w:val="none" w:sz="0" w:space="0" w:color="auto"/>
          </w:divBdr>
        </w:div>
      </w:divsChild>
    </w:div>
    <w:div w:id="1285230285">
      <w:bodyDiv w:val="1"/>
      <w:marLeft w:val="0"/>
      <w:marRight w:val="0"/>
      <w:marTop w:val="0"/>
      <w:marBottom w:val="0"/>
      <w:divBdr>
        <w:top w:val="none" w:sz="0" w:space="0" w:color="auto"/>
        <w:left w:val="none" w:sz="0" w:space="0" w:color="auto"/>
        <w:bottom w:val="none" w:sz="0" w:space="0" w:color="auto"/>
        <w:right w:val="none" w:sz="0" w:space="0" w:color="auto"/>
      </w:divBdr>
    </w:div>
    <w:div w:id="1336499223">
      <w:bodyDiv w:val="1"/>
      <w:marLeft w:val="0"/>
      <w:marRight w:val="0"/>
      <w:marTop w:val="0"/>
      <w:marBottom w:val="0"/>
      <w:divBdr>
        <w:top w:val="none" w:sz="0" w:space="0" w:color="auto"/>
        <w:left w:val="none" w:sz="0" w:space="0" w:color="auto"/>
        <w:bottom w:val="none" w:sz="0" w:space="0" w:color="auto"/>
        <w:right w:val="none" w:sz="0" w:space="0" w:color="auto"/>
      </w:divBdr>
    </w:div>
    <w:div w:id="1341467958">
      <w:bodyDiv w:val="1"/>
      <w:marLeft w:val="0"/>
      <w:marRight w:val="0"/>
      <w:marTop w:val="0"/>
      <w:marBottom w:val="0"/>
      <w:divBdr>
        <w:top w:val="none" w:sz="0" w:space="0" w:color="auto"/>
        <w:left w:val="none" w:sz="0" w:space="0" w:color="auto"/>
        <w:bottom w:val="none" w:sz="0" w:space="0" w:color="auto"/>
        <w:right w:val="none" w:sz="0" w:space="0" w:color="auto"/>
      </w:divBdr>
    </w:div>
    <w:div w:id="1433429204">
      <w:bodyDiv w:val="1"/>
      <w:marLeft w:val="0"/>
      <w:marRight w:val="0"/>
      <w:marTop w:val="0"/>
      <w:marBottom w:val="0"/>
      <w:divBdr>
        <w:top w:val="none" w:sz="0" w:space="0" w:color="auto"/>
        <w:left w:val="none" w:sz="0" w:space="0" w:color="auto"/>
        <w:bottom w:val="none" w:sz="0" w:space="0" w:color="auto"/>
        <w:right w:val="none" w:sz="0" w:space="0" w:color="auto"/>
      </w:divBdr>
    </w:div>
    <w:div w:id="1446999786">
      <w:bodyDiv w:val="1"/>
      <w:marLeft w:val="0"/>
      <w:marRight w:val="0"/>
      <w:marTop w:val="0"/>
      <w:marBottom w:val="0"/>
      <w:divBdr>
        <w:top w:val="none" w:sz="0" w:space="0" w:color="auto"/>
        <w:left w:val="none" w:sz="0" w:space="0" w:color="auto"/>
        <w:bottom w:val="none" w:sz="0" w:space="0" w:color="auto"/>
        <w:right w:val="none" w:sz="0" w:space="0" w:color="auto"/>
      </w:divBdr>
      <w:divsChild>
        <w:div w:id="789977802">
          <w:marLeft w:val="0"/>
          <w:marRight w:val="0"/>
          <w:marTop w:val="0"/>
          <w:marBottom w:val="0"/>
          <w:divBdr>
            <w:top w:val="none" w:sz="0" w:space="0" w:color="auto"/>
            <w:left w:val="none" w:sz="0" w:space="0" w:color="auto"/>
            <w:bottom w:val="none" w:sz="0" w:space="0" w:color="auto"/>
            <w:right w:val="none" w:sz="0" w:space="0" w:color="auto"/>
          </w:divBdr>
          <w:divsChild>
            <w:div w:id="209729134">
              <w:marLeft w:val="0"/>
              <w:marRight w:val="0"/>
              <w:marTop w:val="0"/>
              <w:marBottom w:val="0"/>
              <w:divBdr>
                <w:top w:val="single" w:sz="2" w:space="0" w:color="EEEEEE"/>
                <w:left w:val="single" w:sz="2" w:space="0" w:color="EEEEEE"/>
                <w:bottom w:val="single" w:sz="2" w:space="0" w:color="EEEEEE"/>
                <w:right w:val="single" w:sz="2" w:space="0" w:color="EEEEEE"/>
              </w:divBdr>
              <w:divsChild>
                <w:div w:id="1772124189">
                  <w:marLeft w:val="0"/>
                  <w:marRight w:val="0"/>
                  <w:marTop w:val="0"/>
                  <w:marBottom w:val="0"/>
                  <w:divBdr>
                    <w:top w:val="none" w:sz="0" w:space="0" w:color="auto"/>
                    <w:left w:val="none" w:sz="0" w:space="0" w:color="auto"/>
                    <w:bottom w:val="none" w:sz="0" w:space="0" w:color="auto"/>
                    <w:right w:val="none" w:sz="0" w:space="0" w:color="auto"/>
                  </w:divBdr>
                  <w:divsChild>
                    <w:div w:id="1371615201">
                      <w:marLeft w:val="225"/>
                      <w:marRight w:val="225"/>
                      <w:marTop w:val="0"/>
                      <w:marBottom w:val="0"/>
                      <w:divBdr>
                        <w:top w:val="none" w:sz="0" w:space="0" w:color="auto"/>
                        <w:left w:val="none" w:sz="0" w:space="0" w:color="auto"/>
                        <w:bottom w:val="none" w:sz="0" w:space="0" w:color="auto"/>
                        <w:right w:val="none" w:sz="0" w:space="0" w:color="auto"/>
                      </w:divBdr>
                      <w:divsChild>
                        <w:div w:id="315687451">
                          <w:marLeft w:val="0"/>
                          <w:marRight w:val="0"/>
                          <w:marTop w:val="0"/>
                          <w:marBottom w:val="0"/>
                          <w:divBdr>
                            <w:top w:val="none" w:sz="0" w:space="0" w:color="auto"/>
                            <w:left w:val="none" w:sz="0" w:space="0" w:color="auto"/>
                            <w:bottom w:val="single" w:sz="6" w:space="15" w:color="CCCCCC"/>
                            <w:right w:val="none" w:sz="0" w:space="0" w:color="auto"/>
                          </w:divBdr>
                          <w:divsChild>
                            <w:div w:id="814566132">
                              <w:marLeft w:val="0"/>
                              <w:marRight w:val="0"/>
                              <w:marTop w:val="0"/>
                              <w:marBottom w:val="0"/>
                              <w:divBdr>
                                <w:top w:val="none" w:sz="0" w:space="0" w:color="auto"/>
                                <w:left w:val="none" w:sz="0" w:space="0" w:color="auto"/>
                                <w:bottom w:val="none" w:sz="0" w:space="0" w:color="auto"/>
                                <w:right w:val="none" w:sz="0" w:space="0" w:color="auto"/>
                              </w:divBdr>
                              <w:divsChild>
                                <w:div w:id="91241571">
                                  <w:marLeft w:val="0"/>
                                  <w:marRight w:val="0"/>
                                  <w:marTop w:val="150"/>
                                  <w:marBottom w:val="0"/>
                                  <w:divBdr>
                                    <w:top w:val="none" w:sz="0" w:space="0" w:color="auto"/>
                                    <w:left w:val="none" w:sz="0" w:space="0" w:color="auto"/>
                                    <w:bottom w:val="none" w:sz="0" w:space="0" w:color="auto"/>
                                    <w:right w:val="none" w:sz="0" w:space="0" w:color="auto"/>
                                  </w:divBdr>
                                  <w:divsChild>
                                    <w:div w:id="345718396">
                                      <w:marLeft w:val="0"/>
                                      <w:marRight w:val="0"/>
                                      <w:marTop w:val="0"/>
                                      <w:marBottom w:val="0"/>
                                      <w:divBdr>
                                        <w:top w:val="none" w:sz="0" w:space="0" w:color="auto"/>
                                        <w:left w:val="none" w:sz="0" w:space="0" w:color="auto"/>
                                        <w:bottom w:val="none" w:sz="0" w:space="0" w:color="auto"/>
                                        <w:right w:val="none" w:sz="0" w:space="0" w:color="auto"/>
                                      </w:divBdr>
                                    </w:div>
                                    <w:div w:id="6099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592714">
      <w:bodyDiv w:val="1"/>
      <w:marLeft w:val="0"/>
      <w:marRight w:val="0"/>
      <w:marTop w:val="0"/>
      <w:marBottom w:val="0"/>
      <w:divBdr>
        <w:top w:val="none" w:sz="0" w:space="0" w:color="auto"/>
        <w:left w:val="none" w:sz="0" w:space="0" w:color="auto"/>
        <w:bottom w:val="none" w:sz="0" w:space="0" w:color="auto"/>
        <w:right w:val="none" w:sz="0" w:space="0" w:color="auto"/>
      </w:divBdr>
    </w:div>
    <w:div w:id="1503158480">
      <w:bodyDiv w:val="1"/>
      <w:marLeft w:val="0"/>
      <w:marRight w:val="0"/>
      <w:marTop w:val="0"/>
      <w:marBottom w:val="0"/>
      <w:divBdr>
        <w:top w:val="none" w:sz="0" w:space="0" w:color="auto"/>
        <w:left w:val="none" w:sz="0" w:space="0" w:color="auto"/>
        <w:bottom w:val="none" w:sz="0" w:space="0" w:color="auto"/>
        <w:right w:val="none" w:sz="0" w:space="0" w:color="auto"/>
      </w:divBdr>
    </w:div>
    <w:div w:id="1607881333">
      <w:bodyDiv w:val="1"/>
      <w:marLeft w:val="0"/>
      <w:marRight w:val="0"/>
      <w:marTop w:val="0"/>
      <w:marBottom w:val="0"/>
      <w:divBdr>
        <w:top w:val="none" w:sz="0" w:space="0" w:color="auto"/>
        <w:left w:val="none" w:sz="0" w:space="0" w:color="auto"/>
        <w:bottom w:val="none" w:sz="0" w:space="0" w:color="auto"/>
        <w:right w:val="none" w:sz="0" w:space="0" w:color="auto"/>
      </w:divBdr>
    </w:div>
    <w:div w:id="1714573070">
      <w:bodyDiv w:val="1"/>
      <w:marLeft w:val="0"/>
      <w:marRight w:val="0"/>
      <w:marTop w:val="0"/>
      <w:marBottom w:val="0"/>
      <w:divBdr>
        <w:top w:val="none" w:sz="0" w:space="0" w:color="auto"/>
        <w:left w:val="none" w:sz="0" w:space="0" w:color="auto"/>
        <w:bottom w:val="none" w:sz="0" w:space="0" w:color="auto"/>
        <w:right w:val="none" w:sz="0" w:space="0" w:color="auto"/>
      </w:divBdr>
    </w:div>
    <w:div w:id="1726022002">
      <w:bodyDiv w:val="1"/>
      <w:marLeft w:val="0"/>
      <w:marRight w:val="0"/>
      <w:marTop w:val="0"/>
      <w:marBottom w:val="0"/>
      <w:divBdr>
        <w:top w:val="none" w:sz="0" w:space="0" w:color="auto"/>
        <w:left w:val="none" w:sz="0" w:space="0" w:color="auto"/>
        <w:bottom w:val="none" w:sz="0" w:space="0" w:color="auto"/>
        <w:right w:val="none" w:sz="0" w:space="0" w:color="auto"/>
      </w:divBdr>
    </w:div>
    <w:div w:id="1734037973">
      <w:bodyDiv w:val="1"/>
      <w:marLeft w:val="0"/>
      <w:marRight w:val="0"/>
      <w:marTop w:val="0"/>
      <w:marBottom w:val="0"/>
      <w:divBdr>
        <w:top w:val="none" w:sz="0" w:space="0" w:color="auto"/>
        <w:left w:val="none" w:sz="0" w:space="0" w:color="auto"/>
        <w:bottom w:val="none" w:sz="0" w:space="0" w:color="auto"/>
        <w:right w:val="none" w:sz="0" w:space="0" w:color="auto"/>
      </w:divBdr>
      <w:divsChild>
        <w:div w:id="1999191063">
          <w:marLeft w:val="0"/>
          <w:marRight w:val="0"/>
          <w:marTop w:val="120"/>
          <w:marBottom w:val="0"/>
          <w:divBdr>
            <w:top w:val="none" w:sz="0" w:space="0" w:color="auto"/>
            <w:left w:val="none" w:sz="0" w:space="0" w:color="auto"/>
            <w:bottom w:val="none" w:sz="0" w:space="0" w:color="auto"/>
            <w:right w:val="none" w:sz="0" w:space="0" w:color="auto"/>
          </w:divBdr>
        </w:div>
      </w:divsChild>
    </w:div>
    <w:div w:id="1740861654">
      <w:bodyDiv w:val="1"/>
      <w:marLeft w:val="0"/>
      <w:marRight w:val="0"/>
      <w:marTop w:val="0"/>
      <w:marBottom w:val="0"/>
      <w:divBdr>
        <w:top w:val="none" w:sz="0" w:space="0" w:color="auto"/>
        <w:left w:val="none" w:sz="0" w:space="0" w:color="auto"/>
        <w:bottom w:val="none" w:sz="0" w:space="0" w:color="auto"/>
        <w:right w:val="none" w:sz="0" w:space="0" w:color="auto"/>
      </w:divBdr>
    </w:div>
    <w:div w:id="1900163027">
      <w:bodyDiv w:val="1"/>
      <w:marLeft w:val="0"/>
      <w:marRight w:val="0"/>
      <w:marTop w:val="0"/>
      <w:marBottom w:val="0"/>
      <w:divBdr>
        <w:top w:val="none" w:sz="0" w:space="0" w:color="auto"/>
        <w:left w:val="none" w:sz="0" w:space="0" w:color="auto"/>
        <w:bottom w:val="none" w:sz="0" w:space="0" w:color="auto"/>
        <w:right w:val="none" w:sz="0" w:space="0" w:color="auto"/>
      </w:divBdr>
      <w:divsChild>
        <w:div w:id="759135163">
          <w:marLeft w:val="0"/>
          <w:marRight w:val="0"/>
          <w:marTop w:val="0"/>
          <w:marBottom w:val="0"/>
          <w:divBdr>
            <w:top w:val="none" w:sz="0" w:space="0" w:color="auto"/>
            <w:left w:val="none" w:sz="0" w:space="0" w:color="auto"/>
            <w:bottom w:val="none" w:sz="0" w:space="0" w:color="auto"/>
            <w:right w:val="none" w:sz="0" w:space="0" w:color="auto"/>
          </w:divBdr>
        </w:div>
      </w:divsChild>
    </w:div>
    <w:div w:id="1914729740">
      <w:bodyDiv w:val="1"/>
      <w:marLeft w:val="0"/>
      <w:marRight w:val="0"/>
      <w:marTop w:val="0"/>
      <w:marBottom w:val="0"/>
      <w:divBdr>
        <w:top w:val="none" w:sz="0" w:space="0" w:color="auto"/>
        <w:left w:val="none" w:sz="0" w:space="0" w:color="auto"/>
        <w:bottom w:val="none" w:sz="0" w:space="0" w:color="auto"/>
        <w:right w:val="none" w:sz="0" w:space="0" w:color="auto"/>
      </w:divBdr>
    </w:div>
    <w:div w:id="1925725642">
      <w:bodyDiv w:val="1"/>
      <w:marLeft w:val="0"/>
      <w:marRight w:val="0"/>
      <w:marTop w:val="0"/>
      <w:marBottom w:val="0"/>
      <w:divBdr>
        <w:top w:val="none" w:sz="0" w:space="0" w:color="auto"/>
        <w:left w:val="none" w:sz="0" w:space="0" w:color="auto"/>
        <w:bottom w:val="none" w:sz="0" w:space="0" w:color="auto"/>
        <w:right w:val="none" w:sz="0" w:space="0" w:color="auto"/>
      </w:divBdr>
    </w:div>
    <w:div w:id="2003459266">
      <w:bodyDiv w:val="1"/>
      <w:marLeft w:val="0"/>
      <w:marRight w:val="0"/>
      <w:marTop w:val="0"/>
      <w:marBottom w:val="0"/>
      <w:divBdr>
        <w:top w:val="none" w:sz="0" w:space="0" w:color="auto"/>
        <w:left w:val="none" w:sz="0" w:space="0" w:color="auto"/>
        <w:bottom w:val="none" w:sz="0" w:space="0" w:color="auto"/>
        <w:right w:val="none" w:sz="0" w:space="0" w:color="auto"/>
      </w:divBdr>
      <w:divsChild>
        <w:div w:id="7946856">
          <w:marLeft w:val="187"/>
          <w:marRight w:val="0"/>
          <w:marTop w:val="0"/>
          <w:marBottom w:val="0"/>
          <w:divBdr>
            <w:top w:val="none" w:sz="0" w:space="0" w:color="auto"/>
            <w:left w:val="none" w:sz="0" w:space="0" w:color="auto"/>
            <w:bottom w:val="none" w:sz="0" w:space="0" w:color="auto"/>
            <w:right w:val="none" w:sz="0" w:space="0" w:color="auto"/>
          </w:divBdr>
        </w:div>
        <w:div w:id="228539876">
          <w:marLeft w:val="720"/>
          <w:marRight w:val="0"/>
          <w:marTop w:val="0"/>
          <w:marBottom w:val="0"/>
          <w:divBdr>
            <w:top w:val="none" w:sz="0" w:space="0" w:color="auto"/>
            <w:left w:val="none" w:sz="0" w:space="0" w:color="auto"/>
            <w:bottom w:val="none" w:sz="0" w:space="0" w:color="auto"/>
            <w:right w:val="none" w:sz="0" w:space="0" w:color="auto"/>
          </w:divBdr>
        </w:div>
        <w:div w:id="254093879">
          <w:marLeft w:val="720"/>
          <w:marRight w:val="0"/>
          <w:marTop w:val="0"/>
          <w:marBottom w:val="0"/>
          <w:divBdr>
            <w:top w:val="none" w:sz="0" w:space="0" w:color="auto"/>
            <w:left w:val="none" w:sz="0" w:space="0" w:color="auto"/>
            <w:bottom w:val="none" w:sz="0" w:space="0" w:color="auto"/>
            <w:right w:val="none" w:sz="0" w:space="0" w:color="auto"/>
          </w:divBdr>
        </w:div>
        <w:div w:id="435442352">
          <w:marLeft w:val="720"/>
          <w:marRight w:val="0"/>
          <w:marTop w:val="0"/>
          <w:marBottom w:val="0"/>
          <w:divBdr>
            <w:top w:val="none" w:sz="0" w:space="0" w:color="auto"/>
            <w:left w:val="none" w:sz="0" w:space="0" w:color="auto"/>
            <w:bottom w:val="none" w:sz="0" w:space="0" w:color="auto"/>
            <w:right w:val="none" w:sz="0" w:space="0" w:color="auto"/>
          </w:divBdr>
        </w:div>
        <w:div w:id="594361874">
          <w:marLeft w:val="720"/>
          <w:marRight w:val="0"/>
          <w:marTop w:val="0"/>
          <w:marBottom w:val="0"/>
          <w:divBdr>
            <w:top w:val="none" w:sz="0" w:space="0" w:color="auto"/>
            <w:left w:val="none" w:sz="0" w:space="0" w:color="auto"/>
            <w:bottom w:val="none" w:sz="0" w:space="0" w:color="auto"/>
            <w:right w:val="none" w:sz="0" w:space="0" w:color="auto"/>
          </w:divBdr>
        </w:div>
        <w:div w:id="761493856">
          <w:marLeft w:val="720"/>
          <w:marRight w:val="0"/>
          <w:marTop w:val="0"/>
          <w:marBottom w:val="0"/>
          <w:divBdr>
            <w:top w:val="none" w:sz="0" w:space="0" w:color="auto"/>
            <w:left w:val="none" w:sz="0" w:space="0" w:color="auto"/>
            <w:bottom w:val="none" w:sz="0" w:space="0" w:color="auto"/>
            <w:right w:val="none" w:sz="0" w:space="0" w:color="auto"/>
          </w:divBdr>
        </w:div>
        <w:div w:id="807748436">
          <w:marLeft w:val="720"/>
          <w:marRight w:val="0"/>
          <w:marTop w:val="0"/>
          <w:marBottom w:val="0"/>
          <w:divBdr>
            <w:top w:val="none" w:sz="0" w:space="0" w:color="auto"/>
            <w:left w:val="none" w:sz="0" w:space="0" w:color="auto"/>
            <w:bottom w:val="none" w:sz="0" w:space="0" w:color="auto"/>
            <w:right w:val="none" w:sz="0" w:space="0" w:color="auto"/>
          </w:divBdr>
        </w:div>
        <w:div w:id="811944554">
          <w:marLeft w:val="720"/>
          <w:marRight w:val="0"/>
          <w:marTop w:val="0"/>
          <w:marBottom w:val="0"/>
          <w:divBdr>
            <w:top w:val="none" w:sz="0" w:space="0" w:color="auto"/>
            <w:left w:val="none" w:sz="0" w:space="0" w:color="auto"/>
            <w:bottom w:val="none" w:sz="0" w:space="0" w:color="auto"/>
            <w:right w:val="none" w:sz="0" w:space="0" w:color="auto"/>
          </w:divBdr>
        </w:div>
        <w:div w:id="1273629307">
          <w:marLeft w:val="187"/>
          <w:marRight w:val="0"/>
          <w:marTop w:val="0"/>
          <w:marBottom w:val="0"/>
          <w:divBdr>
            <w:top w:val="none" w:sz="0" w:space="0" w:color="auto"/>
            <w:left w:val="none" w:sz="0" w:space="0" w:color="auto"/>
            <w:bottom w:val="none" w:sz="0" w:space="0" w:color="auto"/>
            <w:right w:val="none" w:sz="0" w:space="0" w:color="auto"/>
          </w:divBdr>
        </w:div>
        <w:div w:id="1395159929">
          <w:marLeft w:val="720"/>
          <w:marRight w:val="0"/>
          <w:marTop w:val="0"/>
          <w:marBottom w:val="0"/>
          <w:divBdr>
            <w:top w:val="none" w:sz="0" w:space="0" w:color="auto"/>
            <w:left w:val="none" w:sz="0" w:space="0" w:color="auto"/>
            <w:bottom w:val="none" w:sz="0" w:space="0" w:color="auto"/>
            <w:right w:val="none" w:sz="0" w:space="0" w:color="auto"/>
          </w:divBdr>
        </w:div>
        <w:div w:id="1414084513">
          <w:marLeft w:val="720"/>
          <w:marRight w:val="0"/>
          <w:marTop w:val="0"/>
          <w:marBottom w:val="0"/>
          <w:divBdr>
            <w:top w:val="none" w:sz="0" w:space="0" w:color="auto"/>
            <w:left w:val="none" w:sz="0" w:space="0" w:color="auto"/>
            <w:bottom w:val="none" w:sz="0" w:space="0" w:color="auto"/>
            <w:right w:val="none" w:sz="0" w:space="0" w:color="auto"/>
          </w:divBdr>
        </w:div>
        <w:div w:id="1554148947">
          <w:marLeft w:val="187"/>
          <w:marRight w:val="0"/>
          <w:marTop w:val="0"/>
          <w:marBottom w:val="0"/>
          <w:divBdr>
            <w:top w:val="none" w:sz="0" w:space="0" w:color="auto"/>
            <w:left w:val="none" w:sz="0" w:space="0" w:color="auto"/>
            <w:bottom w:val="none" w:sz="0" w:space="0" w:color="auto"/>
            <w:right w:val="none" w:sz="0" w:space="0" w:color="auto"/>
          </w:divBdr>
        </w:div>
        <w:div w:id="1593469940">
          <w:marLeft w:val="187"/>
          <w:marRight w:val="0"/>
          <w:marTop w:val="0"/>
          <w:marBottom w:val="0"/>
          <w:divBdr>
            <w:top w:val="none" w:sz="0" w:space="0" w:color="auto"/>
            <w:left w:val="none" w:sz="0" w:space="0" w:color="auto"/>
            <w:bottom w:val="none" w:sz="0" w:space="0" w:color="auto"/>
            <w:right w:val="none" w:sz="0" w:space="0" w:color="auto"/>
          </w:divBdr>
        </w:div>
        <w:div w:id="1825463677">
          <w:marLeft w:val="720"/>
          <w:marRight w:val="0"/>
          <w:marTop w:val="0"/>
          <w:marBottom w:val="0"/>
          <w:divBdr>
            <w:top w:val="none" w:sz="0" w:space="0" w:color="auto"/>
            <w:left w:val="none" w:sz="0" w:space="0" w:color="auto"/>
            <w:bottom w:val="none" w:sz="0" w:space="0" w:color="auto"/>
            <w:right w:val="none" w:sz="0" w:space="0" w:color="auto"/>
          </w:divBdr>
        </w:div>
        <w:div w:id="1877547175">
          <w:marLeft w:val="187"/>
          <w:marRight w:val="0"/>
          <w:marTop w:val="0"/>
          <w:marBottom w:val="0"/>
          <w:divBdr>
            <w:top w:val="none" w:sz="0" w:space="0" w:color="auto"/>
            <w:left w:val="none" w:sz="0" w:space="0" w:color="auto"/>
            <w:bottom w:val="none" w:sz="0" w:space="0" w:color="auto"/>
            <w:right w:val="none" w:sz="0" w:space="0" w:color="auto"/>
          </w:divBdr>
        </w:div>
        <w:div w:id="1911378092">
          <w:marLeft w:val="720"/>
          <w:marRight w:val="0"/>
          <w:marTop w:val="0"/>
          <w:marBottom w:val="0"/>
          <w:divBdr>
            <w:top w:val="none" w:sz="0" w:space="0" w:color="auto"/>
            <w:left w:val="none" w:sz="0" w:space="0" w:color="auto"/>
            <w:bottom w:val="none" w:sz="0" w:space="0" w:color="auto"/>
            <w:right w:val="none" w:sz="0" w:space="0" w:color="auto"/>
          </w:divBdr>
        </w:div>
      </w:divsChild>
    </w:div>
    <w:div w:id="2004773663">
      <w:bodyDiv w:val="1"/>
      <w:marLeft w:val="0"/>
      <w:marRight w:val="0"/>
      <w:marTop w:val="0"/>
      <w:marBottom w:val="0"/>
      <w:divBdr>
        <w:top w:val="none" w:sz="0" w:space="0" w:color="auto"/>
        <w:left w:val="none" w:sz="0" w:space="0" w:color="auto"/>
        <w:bottom w:val="none" w:sz="0" w:space="0" w:color="auto"/>
        <w:right w:val="none" w:sz="0" w:space="0" w:color="auto"/>
      </w:divBdr>
      <w:divsChild>
        <w:div w:id="82268943">
          <w:marLeft w:val="547"/>
          <w:marRight w:val="0"/>
          <w:marTop w:val="0"/>
          <w:marBottom w:val="0"/>
          <w:divBdr>
            <w:top w:val="none" w:sz="0" w:space="0" w:color="auto"/>
            <w:left w:val="none" w:sz="0" w:space="0" w:color="auto"/>
            <w:bottom w:val="none" w:sz="0" w:space="0" w:color="auto"/>
            <w:right w:val="none" w:sz="0" w:space="0" w:color="auto"/>
          </w:divBdr>
        </w:div>
        <w:div w:id="203954231">
          <w:marLeft w:val="907"/>
          <w:marRight w:val="0"/>
          <w:marTop w:val="0"/>
          <w:marBottom w:val="0"/>
          <w:divBdr>
            <w:top w:val="none" w:sz="0" w:space="0" w:color="auto"/>
            <w:left w:val="none" w:sz="0" w:space="0" w:color="auto"/>
            <w:bottom w:val="none" w:sz="0" w:space="0" w:color="auto"/>
            <w:right w:val="none" w:sz="0" w:space="0" w:color="auto"/>
          </w:divBdr>
        </w:div>
        <w:div w:id="476721698">
          <w:marLeft w:val="907"/>
          <w:marRight w:val="0"/>
          <w:marTop w:val="0"/>
          <w:marBottom w:val="0"/>
          <w:divBdr>
            <w:top w:val="none" w:sz="0" w:space="0" w:color="auto"/>
            <w:left w:val="none" w:sz="0" w:space="0" w:color="auto"/>
            <w:bottom w:val="none" w:sz="0" w:space="0" w:color="auto"/>
            <w:right w:val="none" w:sz="0" w:space="0" w:color="auto"/>
          </w:divBdr>
        </w:div>
        <w:div w:id="517810732">
          <w:marLeft w:val="533"/>
          <w:marRight w:val="0"/>
          <w:marTop w:val="0"/>
          <w:marBottom w:val="0"/>
          <w:divBdr>
            <w:top w:val="none" w:sz="0" w:space="0" w:color="auto"/>
            <w:left w:val="none" w:sz="0" w:space="0" w:color="auto"/>
            <w:bottom w:val="none" w:sz="0" w:space="0" w:color="auto"/>
            <w:right w:val="none" w:sz="0" w:space="0" w:color="auto"/>
          </w:divBdr>
        </w:div>
        <w:div w:id="709304403">
          <w:marLeft w:val="533"/>
          <w:marRight w:val="0"/>
          <w:marTop w:val="0"/>
          <w:marBottom w:val="0"/>
          <w:divBdr>
            <w:top w:val="none" w:sz="0" w:space="0" w:color="auto"/>
            <w:left w:val="none" w:sz="0" w:space="0" w:color="auto"/>
            <w:bottom w:val="none" w:sz="0" w:space="0" w:color="auto"/>
            <w:right w:val="none" w:sz="0" w:space="0" w:color="auto"/>
          </w:divBdr>
        </w:div>
        <w:div w:id="762994754">
          <w:marLeft w:val="547"/>
          <w:marRight w:val="0"/>
          <w:marTop w:val="0"/>
          <w:marBottom w:val="0"/>
          <w:divBdr>
            <w:top w:val="none" w:sz="0" w:space="0" w:color="auto"/>
            <w:left w:val="none" w:sz="0" w:space="0" w:color="auto"/>
            <w:bottom w:val="none" w:sz="0" w:space="0" w:color="auto"/>
            <w:right w:val="none" w:sz="0" w:space="0" w:color="auto"/>
          </w:divBdr>
        </w:div>
        <w:div w:id="1099372836">
          <w:marLeft w:val="907"/>
          <w:marRight w:val="0"/>
          <w:marTop w:val="0"/>
          <w:marBottom w:val="0"/>
          <w:divBdr>
            <w:top w:val="none" w:sz="0" w:space="0" w:color="auto"/>
            <w:left w:val="none" w:sz="0" w:space="0" w:color="auto"/>
            <w:bottom w:val="none" w:sz="0" w:space="0" w:color="auto"/>
            <w:right w:val="none" w:sz="0" w:space="0" w:color="auto"/>
          </w:divBdr>
        </w:div>
        <w:div w:id="1187716991">
          <w:marLeft w:val="187"/>
          <w:marRight w:val="0"/>
          <w:marTop w:val="0"/>
          <w:marBottom w:val="0"/>
          <w:divBdr>
            <w:top w:val="none" w:sz="0" w:space="0" w:color="auto"/>
            <w:left w:val="none" w:sz="0" w:space="0" w:color="auto"/>
            <w:bottom w:val="none" w:sz="0" w:space="0" w:color="auto"/>
            <w:right w:val="none" w:sz="0" w:space="0" w:color="auto"/>
          </w:divBdr>
        </w:div>
        <w:div w:id="1231382223">
          <w:marLeft w:val="533"/>
          <w:marRight w:val="0"/>
          <w:marTop w:val="0"/>
          <w:marBottom w:val="0"/>
          <w:divBdr>
            <w:top w:val="none" w:sz="0" w:space="0" w:color="auto"/>
            <w:left w:val="none" w:sz="0" w:space="0" w:color="auto"/>
            <w:bottom w:val="none" w:sz="0" w:space="0" w:color="auto"/>
            <w:right w:val="none" w:sz="0" w:space="0" w:color="auto"/>
          </w:divBdr>
        </w:div>
        <w:div w:id="1431504514">
          <w:marLeft w:val="533"/>
          <w:marRight w:val="0"/>
          <w:marTop w:val="0"/>
          <w:marBottom w:val="0"/>
          <w:divBdr>
            <w:top w:val="none" w:sz="0" w:space="0" w:color="auto"/>
            <w:left w:val="none" w:sz="0" w:space="0" w:color="auto"/>
            <w:bottom w:val="none" w:sz="0" w:space="0" w:color="auto"/>
            <w:right w:val="none" w:sz="0" w:space="0" w:color="auto"/>
          </w:divBdr>
        </w:div>
        <w:div w:id="1482624985">
          <w:marLeft w:val="547"/>
          <w:marRight w:val="0"/>
          <w:marTop w:val="0"/>
          <w:marBottom w:val="0"/>
          <w:divBdr>
            <w:top w:val="none" w:sz="0" w:space="0" w:color="auto"/>
            <w:left w:val="none" w:sz="0" w:space="0" w:color="auto"/>
            <w:bottom w:val="none" w:sz="0" w:space="0" w:color="auto"/>
            <w:right w:val="none" w:sz="0" w:space="0" w:color="auto"/>
          </w:divBdr>
        </w:div>
        <w:div w:id="1493063630">
          <w:marLeft w:val="533"/>
          <w:marRight w:val="0"/>
          <w:marTop w:val="0"/>
          <w:marBottom w:val="0"/>
          <w:divBdr>
            <w:top w:val="none" w:sz="0" w:space="0" w:color="auto"/>
            <w:left w:val="none" w:sz="0" w:space="0" w:color="auto"/>
            <w:bottom w:val="none" w:sz="0" w:space="0" w:color="auto"/>
            <w:right w:val="none" w:sz="0" w:space="0" w:color="auto"/>
          </w:divBdr>
        </w:div>
        <w:div w:id="1628928348">
          <w:marLeft w:val="907"/>
          <w:marRight w:val="0"/>
          <w:marTop w:val="0"/>
          <w:marBottom w:val="0"/>
          <w:divBdr>
            <w:top w:val="none" w:sz="0" w:space="0" w:color="auto"/>
            <w:left w:val="none" w:sz="0" w:space="0" w:color="auto"/>
            <w:bottom w:val="none" w:sz="0" w:space="0" w:color="auto"/>
            <w:right w:val="none" w:sz="0" w:space="0" w:color="auto"/>
          </w:divBdr>
        </w:div>
        <w:div w:id="1660571043">
          <w:marLeft w:val="533"/>
          <w:marRight w:val="0"/>
          <w:marTop w:val="0"/>
          <w:marBottom w:val="0"/>
          <w:divBdr>
            <w:top w:val="none" w:sz="0" w:space="0" w:color="auto"/>
            <w:left w:val="none" w:sz="0" w:space="0" w:color="auto"/>
            <w:bottom w:val="none" w:sz="0" w:space="0" w:color="auto"/>
            <w:right w:val="none" w:sz="0" w:space="0" w:color="auto"/>
          </w:divBdr>
        </w:div>
        <w:div w:id="1752002234">
          <w:marLeft w:val="533"/>
          <w:marRight w:val="0"/>
          <w:marTop w:val="0"/>
          <w:marBottom w:val="0"/>
          <w:divBdr>
            <w:top w:val="none" w:sz="0" w:space="0" w:color="auto"/>
            <w:left w:val="none" w:sz="0" w:space="0" w:color="auto"/>
            <w:bottom w:val="none" w:sz="0" w:space="0" w:color="auto"/>
            <w:right w:val="none" w:sz="0" w:space="0" w:color="auto"/>
          </w:divBdr>
        </w:div>
        <w:div w:id="1846359506">
          <w:marLeft w:val="187"/>
          <w:marRight w:val="0"/>
          <w:marTop w:val="0"/>
          <w:marBottom w:val="0"/>
          <w:divBdr>
            <w:top w:val="none" w:sz="0" w:space="0" w:color="auto"/>
            <w:left w:val="none" w:sz="0" w:space="0" w:color="auto"/>
            <w:bottom w:val="none" w:sz="0" w:space="0" w:color="auto"/>
            <w:right w:val="none" w:sz="0" w:space="0" w:color="auto"/>
          </w:divBdr>
        </w:div>
        <w:div w:id="1945723840">
          <w:marLeft w:val="187"/>
          <w:marRight w:val="0"/>
          <w:marTop w:val="0"/>
          <w:marBottom w:val="0"/>
          <w:divBdr>
            <w:top w:val="none" w:sz="0" w:space="0" w:color="auto"/>
            <w:left w:val="none" w:sz="0" w:space="0" w:color="auto"/>
            <w:bottom w:val="none" w:sz="0" w:space="0" w:color="auto"/>
            <w:right w:val="none" w:sz="0" w:space="0" w:color="auto"/>
          </w:divBdr>
        </w:div>
        <w:div w:id="2130974128">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jpeg"/><Relationship Id="rId39"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image" Target="media/image7.jpe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9.jpe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header" Target="header7.xml"/><Relationship Id="rId8" Type="http://schemas.openxmlformats.org/officeDocument/2006/relationships/settings" Target="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Account\TEMPLATE%20-%20PROJ%20-%20Business%20Requirements%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D338A51DE0E445B063DBB395E1A6A4" ma:contentTypeVersion="0" ma:contentTypeDescription="Create a new document." ma:contentTypeScope="" ma:versionID="1ec5c42d26a35addb17d356cdb6dc77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C8C3D-20CB-48DB-AC97-0C00E528F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A6E5B7E-6FD0-49BF-A51A-2A1B0D0C8A0E}">
  <ds:schemaRefs>
    <ds:schemaRef ds:uri="http://schemas.microsoft.com/sharepoint/v3/contenttype/forms"/>
  </ds:schemaRefs>
</ds:datastoreItem>
</file>

<file path=customXml/itemProps3.xml><?xml version="1.0" encoding="utf-8"?>
<ds:datastoreItem xmlns:ds="http://schemas.openxmlformats.org/officeDocument/2006/customXml" ds:itemID="{76C06C15-AE02-43C4-ABE0-02040E37BB0B}">
  <ds:schemaRefs>
    <ds:schemaRef ds:uri="http://schemas.microsoft.com/office/2006/metadata/properties"/>
  </ds:schemaRefs>
</ds:datastoreItem>
</file>

<file path=customXml/itemProps4.xml><?xml version="1.0" encoding="utf-8"?>
<ds:datastoreItem xmlns:ds="http://schemas.openxmlformats.org/officeDocument/2006/customXml" ds:itemID="{A5D7FA4C-E563-47B3-A5EA-2307FC9CE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 PROJ - Business Requirements Document</Template>
  <TotalTime>1078</TotalTime>
  <Pages>55</Pages>
  <Words>5472</Words>
  <Characters>31192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Functional Requirements Document</vt:lpstr>
    </vt:vector>
  </TitlesOfParts>
  <Company>&lt;Company Name&gt;</Company>
  <LinksUpToDate>false</LinksUpToDate>
  <CharactersWithSpaces>36591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 Document</dc:title>
  <dc:subject>FRD</dc:subject>
  <dc:creator>Ram</dc:creator>
  <cp:lastModifiedBy>Vinod</cp:lastModifiedBy>
  <cp:revision>33</cp:revision>
  <cp:lastPrinted>2014-10-17T13:01:00Z</cp:lastPrinted>
  <dcterms:created xsi:type="dcterms:W3CDTF">2016-06-22T04:50:00Z</dcterms:created>
  <dcterms:modified xsi:type="dcterms:W3CDTF">2016-07-04T06:06:00Z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0x01010085D338A51DE0E445B063DBB395E1A6A4</vt:lpwstr>
  </property>
</Properties>
</file>